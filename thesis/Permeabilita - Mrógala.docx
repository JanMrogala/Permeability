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8651C" w14:textId="77777777" w:rsidR="001C2A53" w:rsidRPr="00256592" w:rsidRDefault="001C2A53" w:rsidP="001C2A53">
      <w:pPr>
        <w:widowControl w:val="0"/>
        <w:pBdr>
          <w:top w:val="nil"/>
          <w:left w:val="nil"/>
          <w:bottom w:val="nil"/>
          <w:right w:val="nil"/>
          <w:between w:val="nil"/>
        </w:pBdr>
        <w:spacing w:line="276" w:lineRule="auto"/>
        <w:rPr>
          <w:rFonts w:ascii="Arial" w:hAnsi="Arial" w:cs="Arial"/>
          <w:color w:val="000000"/>
          <w:sz w:val="22"/>
          <w:szCs w:val="22"/>
          <w:lang w:eastAsia="ja-JP"/>
        </w:rPr>
      </w:pPr>
    </w:p>
    <w:tbl>
      <w:tblPr>
        <w:tblW w:w="8787" w:type="dxa"/>
        <w:tblLayout w:type="fixed"/>
        <w:tblLook w:val="0000" w:firstRow="0" w:lastRow="0" w:firstColumn="0" w:lastColumn="0" w:noHBand="0" w:noVBand="0"/>
      </w:tblPr>
      <w:tblGrid>
        <w:gridCol w:w="8787"/>
      </w:tblGrid>
      <w:tr w:rsidR="001C2A53" w:rsidRPr="00256592" w14:paraId="3D9CDEA7" w14:textId="77777777" w:rsidTr="00377CE8">
        <w:trPr>
          <w:trHeight w:val="961"/>
        </w:trPr>
        <w:tc>
          <w:tcPr>
            <w:tcW w:w="8787" w:type="dxa"/>
          </w:tcPr>
          <w:p w14:paraId="6C9BD270"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color w:val="000000"/>
                <w:sz w:val="29"/>
                <w:szCs w:val="29"/>
              </w:rPr>
              <w:t>OSTRAVSKÁ UNIVERZITA</w:t>
            </w:r>
          </w:p>
          <w:p w14:paraId="30E508C7"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sz w:val="29"/>
                <w:szCs w:val="29"/>
              </w:rPr>
              <w:t>PŘÍRODOVĚDECKÁ FAKULTA</w:t>
            </w:r>
          </w:p>
          <w:p w14:paraId="5D8E77F5"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sz w:val="29"/>
                <w:szCs w:val="29"/>
              </w:rPr>
              <w:t>KATEDRA INFORMATIKY A POČÍTAČŮ</w:t>
            </w:r>
          </w:p>
        </w:tc>
      </w:tr>
      <w:tr w:rsidR="001C2A53" w:rsidRPr="00256592" w14:paraId="6E4AE57D" w14:textId="77777777" w:rsidTr="00377CE8">
        <w:trPr>
          <w:trHeight w:val="11090"/>
        </w:trPr>
        <w:tc>
          <w:tcPr>
            <w:tcW w:w="8787" w:type="dxa"/>
            <w:vAlign w:val="center"/>
          </w:tcPr>
          <w:p w14:paraId="46166EAE"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48"/>
                <w:szCs w:val="48"/>
              </w:rPr>
            </w:pPr>
            <w:r w:rsidRPr="00256592">
              <w:rPr>
                <w:rFonts w:ascii="Arial" w:eastAsia="Arial" w:hAnsi="Arial" w:cs="Arial"/>
                <w:sz w:val="48"/>
                <w:szCs w:val="48"/>
              </w:rPr>
              <w:t>Algoritmy kvantifikace propustnosti materiálu pro 3D rastr</w:t>
            </w:r>
          </w:p>
          <w:p w14:paraId="65A0E406" w14:textId="77777777" w:rsidR="001C2A53" w:rsidRPr="00256592" w:rsidRDefault="001C2A53" w:rsidP="00377CE8">
            <w:pPr>
              <w:jc w:val="center"/>
            </w:pPr>
          </w:p>
          <w:p w14:paraId="685899B6" w14:textId="77777777" w:rsidR="001C2A53" w:rsidRPr="00256592" w:rsidRDefault="001C2A53" w:rsidP="00377CE8">
            <w:pPr>
              <w:jc w:val="center"/>
            </w:pPr>
          </w:p>
          <w:p w14:paraId="2A0DCBA9"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sz w:val="29"/>
                <w:szCs w:val="29"/>
              </w:rPr>
              <w:t>DIPLOMOVÁ PRÁCE</w:t>
            </w:r>
          </w:p>
        </w:tc>
      </w:tr>
      <w:tr w:rsidR="001C2A53" w:rsidRPr="00256592" w14:paraId="417F9879" w14:textId="77777777" w:rsidTr="00377CE8">
        <w:trPr>
          <w:trHeight w:val="961"/>
        </w:trPr>
        <w:tc>
          <w:tcPr>
            <w:tcW w:w="8787" w:type="dxa"/>
          </w:tcPr>
          <w:p w14:paraId="4A52D71C" w14:textId="77777777" w:rsidR="001C2A53" w:rsidRPr="00256592" w:rsidRDefault="001C2A53" w:rsidP="00377CE8">
            <w:pPr>
              <w:pBdr>
                <w:top w:val="nil"/>
                <w:left w:val="nil"/>
                <w:bottom w:val="nil"/>
                <w:right w:val="nil"/>
                <w:between w:val="nil"/>
              </w:pBdr>
              <w:rPr>
                <w:rFonts w:ascii="Arial" w:eastAsia="Arial" w:hAnsi="Arial" w:cs="Arial"/>
                <w:color w:val="000000"/>
                <w:sz w:val="29"/>
                <w:szCs w:val="29"/>
              </w:rPr>
            </w:pPr>
            <w:r w:rsidRPr="00256592">
              <w:rPr>
                <w:rFonts w:ascii="Arial" w:eastAsia="Arial" w:hAnsi="Arial" w:cs="Arial"/>
                <w:color w:val="000000"/>
                <w:sz w:val="29"/>
                <w:szCs w:val="29"/>
              </w:rPr>
              <w:t xml:space="preserve">Autor práce: </w:t>
            </w:r>
            <w:r w:rsidRPr="00256592">
              <w:rPr>
                <w:rFonts w:ascii="Arial" w:eastAsia="Arial" w:hAnsi="Arial" w:cs="Arial"/>
                <w:color w:val="000000"/>
                <w:sz w:val="29"/>
                <w:szCs w:val="29"/>
              </w:rPr>
              <w:tab/>
            </w:r>
            <w:r w:rsidRPr="00256592">
              <w:rPr>
                <w:rFonts w:ascii="Arial" w:eastAsia="Arial" w:hAnsi="Arial" w:cs="Arial"/>
                <w:sz w:val="29"/>
                <w:szCs w:val="29"/>
              </w:rPr>
              <w:t>Bc. Jan Mrógala</w:t>
            </w:r>
          </w:p>
          <w:p w14:paraId="671319D2" w14:textId="77777777" w:rsidR="001C2A53" w:rsidRPr="00256592" w:rsidRDefault="001C2A53" w:rsidP="00377CE8">
            <w:pPr>
              <w:pBdr>
                <w:top w:val="nil"/>
                <w:left w:val="nil"/>
                <w:bottom w:val="nil"/>
                <w:right w:val="nil"/>
                <w:between w:val="nil"/>
              </w:pBdr>
              <w:rPr>
                <w:rFonts w:ascii="Arial" w:eastAsia="Arial" w:hAnsi="Arial" w:cs="Arial"/>
                <w:color w:val="000000"/>
                <w:sz w:val="29"/>
                <w:szCs w:val="29"/>
              </w:rPr>
            </w:pPr>
            <w:r w:rsidRPr="00256592">
              <w:rPr>
                <w:rFonts w:ascii="Arial" w:eastAsia="Arial" w:hAnsi="Arial" w:cs="Arial"/>
                <w:color w:val="000000"/>
                <w:sz w:val="29"/>
                <w:szCs w:val="29"/>
              </w:rPr>
              <w:t xml:space="preserve">Vedoucí práce: </w:t>
            </w:r>
            <w:r w:rsidRPr="00256592">
              <w:rPr>
                <w:rFonts w:ascii="Arial" w:eastAsia="Arial" w:hAnsi="Arial" w:cs="Arial"/>
                <w:color w:val="000000"/>
                <w:sz w:val="29"/>
                <w:szCs w:val="29"/>
              </w:rPr>
              <w:tab/>
            </w:r>
            <w:r w:rsidRPr="00256592">
              <w:rPr>
                <w:rFonts w:ascii="Arial" w:eastAsia="Arial" w:hAnsi="Arial" w:cs="Arial"/>
                <w:sz w:val="29"/>
                <w:szCs w:val="29"/>
              </w:rPr>
              <w:t xml:space="preserve">Mgr. Alexej </w:t>
            </w:r>
            <w:proofErr w:type="spellStart"/>
            <w:r w:rsidRPr="00256592">
              <w:rPr>
                <w:rFonts w:ascii="Arial" w:eastAsia="Arial" w:hAnsi="Arial" w:cs="Arial"/>
                <w:sz w:val="29"/>
                <w:szCs w:val="29"/>
              </w:rPr>
              <w:t>Kolcun</w:t>
            </w:r>
            <w:proofErr w:type="spellEnd"/>
            <w:r w:rsidRPr="00256592">
              <w:rPr>
                <w:rFonts w:ascii="Arial" w:eastAsia="Arial" w:hAnsi="Arial" w:cs="Arial"/>
                <w:sz w:val="29"/>
                <w:szCs w:val="29"/>
              </w:rPr>
              <w:t>, CSc.</w:t>
            </w:r>
          </w:p>
          <w:p w14:paraId="62D28685" w14:textId="77777777" w:rsidR="001C2A53" w:rsidRPr="00256592" w:rsidRDefault="001C2A53" w:rsidP="00377CE8">
            <w:pPr>
              <w:pBdr>
                <w:top w:val="nil"/>
                <w:left w:val="nil"/>
                <w:bottom w:val="nil"/>
                <w:right w:val="nil"/>
                <w:between w:val="nil"/>
              </w:pBdr>
              <w:rPr>
                <w:rFonts w:ascii="Arial" w:eastAsia="Arial" w:hAnsi="Arial" w:cs="Arial"/>
                <w:color w:val="000000"/>
                <w:sz w:val="29"/>
                <w:szCs w:val="29"/>
              </w:rPr>
            </w:pPr>
          </w:p>
        </w:tc>
      </w:tr>
      <w:tr w:rsidR="001C2A53" w:rsidRPr="00256592" w14:paraId="16F54C35" w14:textId="77777777" w:rsidTr="00377CE8">
        <w:trPr>
          <w:trHeight w:val="62"/>
        </w:trPr>
        <w:tc>
          <w:tcPr>
            <w:tcW w:w="8787" w:type="dxa"/>
          </w:tcPr>
          <w:p w14:paraId="570932F9"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color w:val="000000"/>
                <w:sz w:val="29"/>
                <w:szCs w:val="29"/>
              </w:rPr>
              <w:t>20</w:t>
            </w:r>
            <w:r w:rsidRPr="00256592">
              <w:rPr>
                <w:rFonts w:ascii="Arial" w:eastAsia="Arial" w:hAnsi="Arial" w:cs="Arial"/>
                <w:sz w:val="29"/>
                <w:szCs w:val="29"/>
              </w:rPr>
              <w:t>22</w:t>
            </w:r>
          </w:p>
        </w:tc>
      </w:tr>
    </w:tbl>
    <w:p w14:paraId="5B79473F" w14:textId="77777777" w:rsidR="001C2A53" w:rsidRPr="00256592" w:rsidRDefault="001C2A53" w:rsidP="001C2A53"/>
    <w:p w14:paraId="56AF2C5A" w14:textId="77777777" w:rsidR="001C2A53" w:rsidRPr="00256592" w:rsidRDefault="001C2A53" w:rsidP="001C2A53">
      <w:r w:rsidRPr="00256592">
        <w:br w:type="page"/>
      </w:r>
    </w:p>
    <w:tbl>
      <w:tblPr>
        <w:tblW w:w="8787" w:type="dxa"/>
        <w:tblLayout w:type="fixed"/>
        <w:tblLook w:val="0000" w:firstRow="0" w:lastRow="0" w:firstColumn="0" w:lastColumn="0" w:noHBand="0" w:noVBand="0"/>
      </w:tblPr>
      <w:tblGrid>
        <w:gridCol w:w="8787"/>
      </w:tblGrid>
      <w:tr w:rsidR="001C2A53" w:rsidRPr="00256592" w14:paraId="2D00F2FD" w14:textId="77777777" w:rsidTr="00377CE8">
        <w:trPr>
          <w:trHeight w:val="951"/>
        </w:trPr>
        <w:tc>
          <w:tcPr>
            <w:tcW w:w="8787" w:type="dxa"/>
          </w:tcPr>
          <w:p w14:paraId="19456B30"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proofErr w:type="gramStart"/>
            <w:r w:rsidRPr="00256592">
              <w:rPr>
                <w:rFonts w:ascii="Arial" w:eastAsia="Arial" w:hAnsi="Arial" w:cs="Arial"/>
                <w:color w:val="000000"/>
                <w:sz w:val="29"/>
                <w:szCs w:val="29"/>
              </w:rPr>
              <w:lastRenderedPageBreak/>
              <w:t>UNIVERSITY</w:t>
            </w:r>
            <w:proofErr w:type="gramEnd"/>
            <w:r w:rsidRPr="00256592">
              <w:rPr>
                <w:rFonts w:ascii="Arial" w:eastAsia="Arial" w:hAnsi="Arial" w:cs="Arial"/>
                <w:color w:val="000000"/>
                <w:sz w:val="29"/>
                <w:szCs w:val="29"/>
              </w:rPr>
              <w:t xml:space="preserve"> OF OSTRAVA</w:t>
            </w:r>
          </w:p>
          <w:p w14:paraId="172DD8E5"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sz w:val="29"/>
                <w:szCs w:val="29"/>
              </w:rPr>
              <w:t>FACULTY OF SCIENCE</w:t>
            </w:r>
          </w:p>
          <w:p w14:paraId="54E69578"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sz w:val="29"/>
                <w:szCs w:val="29"/>
              </w:rPr>
              <w:t>DEPARTMENT OF INFORMATICS AND COMPUTERS</w:t>
            </w:r>
          </w:p>
        </w:tc>
      </w:tr>
      <w:tr w:rsidR="001C2A53" w:rsidRPr="00256592" w14:paraId="684B9811" w14:textId="77777777" w:rsidTr="00377CE8">
        <w:trPr>
          <w:trHeight w:val="11128"/>
        </w:trPr>
        <w:tc>
          <w:tcPr>
            <w:tcW w:w="8787" w:type="dxa"/>
            <w:vAlign w:val="center"/>
          </w:tcPr>
          <w:p w14:paraId="187697F3"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48"/>
                <w:szCs w:val="48"/>
              </w:rPr>
            </w:pPr>
            <w:proofErr w:type="spellStart"/>
            <w:r w:rsidRPr="00256592">
              <w:rPr>
                <w:rFonts w:ascii="Arial" w:eastAsia="Arial" w:hAnsi="Arial" w:cs="Arial"/>
                <w:sz w:val="48"/>
                <w:szCs w:val="48"/>
              </w:rPr>
              <w:t>Material</w:t>
            </w:r>
            <w:proofErr w:type="spellEnd"/>
            <w:r w:rsidRPr="00256592">
              <w:rPr>
                <w:rFonts w:ascii="Arial" w:eastAsia="Arial" w:hAnsi="Arial" w:cs="Arial"/>
                <w:sz w:val="48"/>
                <w:szCs w:val="48"/>
              </w:rPr>
              <w:t xml:space="preserve"> permeability </w:t>
            </w:r>
            <w:proofErr w:type="spellStart"/>
            <w:r w:rsidRPr="00256592">
              <w:rPr>
                <w:rFonts w:ascii="Arial" w:eastAsia="Arial" w:hAnsi="Arial" w:cs="Arial"/>
                <w:sz w:val="48"/>
                <w:szCs w:val="48"/>
              </w:rPr>
              <w:t>quantification</w:t>
            </w:r>
            <w:proofErr w:type="spellEnd"/>
            <w:r w:rsidRPr="00256592">
              <w:rPr>
                <w:rFonts w:ascii="Arial" w:eastAsia="Arial" w:hAnsi="Arial" w:cs="Arial"/>
                <w:sz w:val="48"/>
                <w:szCs w:val="48"/>
              </w:rPr>
              <w:t xml:space="preserve"> </w:t>
            </w:r>
            <w:proofErr w:type="spellStart"/>
            <w:r w:rsidRPr="00256592">
              <w:rPr>
                <w:rFonts w:ascii="Arial" w:eastAsia="Arial" w:hAnsi="Arial" w:cs="Arial"/>
                <w:sz w:val="48"/>
                <w:szCs w:val="48"/>
              </w:rPr>
              <w:t>algorithms</w:t>
            </w:r>
            <w:proofErr w:type="spellEnd"/>
            <w:r w:rsidRPr="00256592">
              <w:rPr>
                <w:rFonts w:ascii="Arial" w:eastAsia="Arial" w:hAnsi="Arial" w:cs="Arial"/>
                <w:sz w:val="48"/>
                <w:szCs w:val="48"/>
              </w:rPr>
              <w:t xml:space="preserve"> </w:t>
            </w:r>
            <w:proofErr w:type="spellStart"/>
            <w:r w:rsidRPr="00256592">
              <w:rPr>
                <w:rFonts w:ascii="Arial" w:eastAsia="Arial" w:hAnsi="Arial" w:cs="Arial"/>
                <w:sz w:val="48"/>
                <w:szCs w:val="48"/>
              </w:rPr>
              <w:t>for</w:t>
            </w:r>
            <w:proofErr w:type="spellEnd"/>
            <w:r w:rsidRPr="00256592">
              <w:rPr>
                <w:rFonts w:ascii="Arial" w:eastAsia="Arial" w:hAnsi="Arial" w:cs="Arial"/>
                <w:sz w:val="48"/>
                <w:szCs w:val="48"/>
              </w:rPr>
              <w:t xml:space="preserve"> 3D </w:t>
            </w:r>
            <w:proofErr w:type="spellStart"/>
            <w:r w:rsidRPr="00256592">
              <w:rPr>
                <w:rFonts w:ascii="Arial" w:eastAsia="Arial" w:hAnsi="Arial" w:cs="Arial"/>
                <w:sz w:val="48"/>
                <w:szCs w:val="48"/>
              </w:rPr>
              <w:t>raster</w:t>
            </w:r>
            <w:proofErr w:type="spellEnd"/>
          </w:p>
          <w:p w14:paraId="18AFF60F" w14:textId="77777777" w:rsidR="001C2A53" w:rsidRPr="00256592" w:rsidRDefault="001C2A53" w:rsidP="00377CE8">
            <w:pPr>
              <w:jc w:val="center"/>
            </w:pPr>
          </w:p>
          <w:p w14:paraId="317F5A71" w14:textId="77777777" w:rsidR="001C2A53" w:rsidRPr="00256592" w:rsidRDefault="001C2A53" w:rsidP="00377CE8">
            <w:pPr>
              <w:jc w:val="center"/>
            </w:pPr>
          </w:p>
          <w:p w14:paraId="7DBD7557"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sz w:val="29"/>
                <w:szCs w:val="29"/>
              </w:rPr>
              <w:t xml:space="preserve">MASTER </w:t>
            </w:r>
            <w:r w:rsidRPr="00256592">
              <w:rPr>
                <w:rFonts w:ascii="Arial" w:eastAsia="Arial" w:hAnsi="Arial" w:cs="Arial"/>
                <w:color w:val="000000"/>
                <w:sz w:val="29"/>
                <w:szCs w:val="29"/>
              </w:rPr>
              <w:t>THESIS</w:t>
            </w:r>
          </w:p>
        </w:tc>
      </w:tr>
      <w:tr w:rsidR="001C2A53" w:rsidRPr="00256592" w14:paraId="696ED301" w14:textId="77777777" w:rsidTr="00377CE8">
        <w:trPr>
          <w:trHeight w:val="966"/>
        </w:trPr>
        <w:tc>
          <w:tcPr>
            <w:tcW w:w="8787" w:type="dxa"/>
          </w:tcPr>
          <w:p w14:paraId="3715C1FB" w14:textId="77777777" w:rsidR="001C2A53" w:rsidRPr="00256592" w:rsidRDefault="001C2A53" w:rsidP="00377CE8">
            <w:proofErr w:type="spellStart"/>
            <w:r w:rsidRPr="00256592">
              <w:rPr>
                <w:rFonts w:ascii="Arial" w:eastAsia="Arial" w:hAnsi="Arial" w:cs="Arial"/>
                <w:sz w:val="29"/>
                <w:szCs w:val="29"/>
              </w:rPr>
              <w:t>Author</w:t>
            </w:r>
            <w:proofErr w:type="spellEnd"/>
            <w:r w:rsidRPr="00256592">
              <w:rPr>
                <w:rFonts w:ascii="Arial" w:eastAsia="Arial" w:hAnsi="Arial" w:cs="Arial"/>
                <w:sz w:val="29"/>
                <w:szCs w:val="29"/>
              </w:rPr>
              <w:t xml:space="preserve">: </w:t>
            </w:r>
            <w:bookmarkStart w:id="0" w:name="bookmark=id.gjdgxs" w:colFirst="0" w:colLast="0"/>
            <w:bookmarkEnd w:id="0"/>
            <w:r w:rsidRPr="00256592">
              <w:rPr>
                <w:rFonts w:ascii="Arial" w:eastAsia="Arial" w:hAnsi="Arial" w:cs="Arial"/>
                <w:sz w:val="29"/>
                <w:szCs w:val="29"/>
              </w:rPr>
              <w:tab/>
            </w:r>
            <w:r w:rsidRPr="00256592">
              <w:rPr>
                <w:rFonts w:ascii="Arial" w:eastAsia="Arial" w:hAnsi="Arial" w:cs="Arial"/>
                <w:sz w:val="29"/>
                <w:szCs w:val="29"/>
              </w:rPr>
              <w:tab/>
              <w:t>Bc. Jan Mrógala</w:t>
            </w:r>
          </w:p>
          <w:p w14:paraId="58BF930C" w14:textId="77777777" w:rsidR="001C2A53" w:rsidRPr="00256592" w:rsidRDefault="001C2A53" w:rsidP="00377CE8">
            <w:pPr>
              <w:pBdr>
                <w:top w:val="nil"/>
                <w:left w:val="nil"/>
                <w:bottom w:val="nil"/>
                <w:right w:val="nil"/>
                <w:between w:val="nil"/>
              </w:pBdr>
              <w:rPr>
                <w:rFonts w:ascii="Arial" w:eastAsia="Arial" w:hAnsi="Arial" w:cs="Arial"/>
                <w:color w:val="000000"/>
                <w:sz w:val="29"/>
                <w:szCs w:val="29"/>
              </w:rPr>
            </w:pPr>
            <w:r w:rsidRPr="00256592">
              <w:rPr>
                <w:rFonts w:ascii="Arial" w:eastAsia="Arial" w:hAnsi="Arial" w:cs="Arial"/>
                <w:color w:val="000000"/>
                <w:sz w:val="29"/>
                <w:szCs w:val="29"/>
              </w:rPr>
              <w:t xml:space="preserve">Supervisor: </w:t>
            </w:r>
            <w:bookmarkStart w:id="1" w:name="bookmark=id.30j0zll" w:colFirst="0" w:colLast="0"/>
            <w:bookmarkEnd w:id="1"/>
            <w:r w:rsidRPr="00256592">
              <w:rPr>
                <w:rFonts w:ascii="Arial" w:eastAsia="Arial" w:hAnsi="Arial" w:cs="Arial"/>
                <w:color w:val="000000"/>
                <w:sz w:val="29"/>
                <w:szCs w:val="29"/>
              </w:rPr>
              <w:tab/>
            </w:r>
            <w:r w:rsidRPr="00256592">
              <w:rPr>
                <w:rFonts w:ascii="Arial" w:eastAsia="Arial" w:hAnsi="Arial" w:cs="Arial"/>
                <w:sz w:val="29"/>
                <w:szCs w:val="29"/>
              </w:rPr>
              <w:t xml:space="preserve">Mgr. Alexej </w:t>
            </w:r>
            <w:proofErr w:type="spellStart"/>
            <w:r w:rsidRPr="00256592">
              <w:rPr>
                <w:rFonts w:ascii="Arial" w:eastAsia="Arial" w:hAnsi="Arial" w:cs="Arial"/>
                <w:sz w:val="29"/>
                <w:szCs w:val="29"/>
              </w:rPr>
              <w:t>Kolcun</w:t>
            </w:r>
            <w:proofErr w:type="spellEnd"/>
            <w:r w:rsidRPr="00256592">
              <w:rPr>
                <w:rFonts w:ascii="Arial" w:eastAsia="Arial" w:hAnsi="Arial" w:cs="Arial"/>
                <w:sz w:val="29"/>
                <w:szCs w:val="29"/>
              </w:rPr>
              <w:t>, CSc.</w:t>
            </w:r>
          </w:p>
          <w:p w14:paraId="48791D88" w14:textId="77777777" w:rsidR="001C2A53" w:rsidRPr="00256592" w:rsidRDefault="001C2A53" w:rsidP="00377CE8">
            <w:pPr>
              <w:pBdr>
                <w:top w:val="nil"/>
                <w:left w:val="nil"/>
                <w:bottom w:val="nil"/>
                <w:right w:val="nil"/>
                <w:between w:val="nil"/>
              </w:pBdr>
              <w:rPr>
                <w:rFonts w:ascii="Arial" w:eastAsia="Arial" w:hAnsi="Arial" w:cs="Arial"/>
                <w:color w:val="000000"/>
                <w:sz w:val="29"/>
                <w:szCs w:val="29"/>
              </w:rPr>
            </w:pPr>
          </w:p>
        </w:tc>
      </w:tr>
      <w:tr w:rsidR="001C2A53" w:rsidRPr="00256592" w14:paraId="66DFA1CC" w14:textId="77777777" w:rsidTr="00377CE8">
        <w:trPr>
          <w:trHeight w:val="317"/>
        </w:trPr>
        <w:tc>
          <w:tcPr>
            <w:tcW w:w="8787" w:type="dxa"/>
          </w:tcPr>
          <w:p w14:paraId="5BA1BD14" w14:textId="77777777" w:rsidR="001C2A53" w:rsidRPr="00256592" w:rsidRDefault="001C2A53" w:rsidP="00377CE8">
            <w:pPr>
              <w:pBdr>
                <w:top w:val="nil"/>
                <w:left w:val="nil"/>
                <w:bottom w:val="nil"/>
                <w:right w:val="nil"/>
                <w:between w:val="nil"/>
              </w:pBdr>
              <w:jc w:val="center"/>
              <w:rPr>
                <w:rFonts w:ascii="Arial" w:eastAsia="Arial" w:hAnsi="Arial" w:cs="Arial"/>
                <w:color w:val="000000"/>
                <w:sz w:val="29"/>
                <w:szCs w:val="29"/>
              </w:rPr>
            </w:pPr>
            <w:r w:rsidRPr="00256592">
              <w:rPr>
                <w:rFonts w:ascii="Arial" w:eastAsia="Arial" w:hAnsi="Arial" w:cs="Arial"/>
                <w:color w:val="000000"/>
                <w:sz w:val="29"/>
                <w:szCs w:val="29"/>
              </w:rPr>
              <w:t>20</w:t>
            </w:r>
            <w:r w:rsidRPr="00256592">
              <w:rPr>
                <w:rFonts w:ascii="Arial" w:eastAsia="Arial" w:hAnsi="Arial" w:cs="Arial"/>
                <w:sz w:val="29"/>
                <w:szCs w:val="29"/>
              </w:rPr>
              <w:t>22</w:t>
            </w:r>
          </w:p>
        </w:tc>
      </w:tr>
    </w:tbl>
    <w:p w14:paraId="2C4F00C7" w14:textId="77777777" w:rsidR="001C2A53" w:rsidRPr="00256592" w:rsidRDefault="001C2A53" w:rsidP="001C2A53">
      <w:r w:rsidRPr="00256592">
        <w:br w:type="page"/>
      </w:r>
      <w:r w:rsidRPr="00256592">
        <w:lastRenderedPageBreak/>
        <w:t>(Zadání vysokoškolské kvalifikační práce)</w:t>
      </w:r>
    </w:p>
    <w:p w14:paraId="6DDD9AD2" w14:textId="77777777" w:rsidR="001C2A53" w:rsidRPr="00256592" w:rsidRDefault="001C2A53" w:rsidP="001C2A53">
      <w:pPr>
        <w:pBdr>
          <w:top w:val="nil"/>
          <w:left w:val="nil"/>
          <w:bottom w:val="nil"/>
          <w:right w:val="nil"/>
          <w:between w:val="nil"/>
        </w:pBdr>
        <w:spacing w:before="120" w:after="360"/>
        <w:rPr>
          <w:rFonts w:ascii="Times New Roman" w:eastAsia="Times New Roman" w:hAnsi="Times New Roman" w:cs="Times New Roman"/>
          <w:b/>
          <w:smallCaps/>
          <w:color w:val="000000"/>
          <w:sz w:val="32"/>
          <w:szCs w:val="32"/>
        </w:rPr>
      </w:pPr>
    </w:p>
    <w:p w14:paraId="698963E5" w14:textId="77777777" w:rsidR="001C2A53" w:rsidRPr="00256592" w:rsidRDefault="001C2A53" w:rsidP="001C2A53">
      <w:pPr>
        <w:pBdr>
          <w:top w:val="nil"/>
          <w:left w:val="nil"/>
          <w:bottom w:val="nil"/>
          <w:right w:val="nil"/>
          <w:between w:val="nil"/>
        </w:pBdr>
        <w:spacing w:after="120" w:line="360" w:lineRule="auto"/>
        <w:jc w:val="both"/>
        <w:rPr>
          <w:rFonts w:ascii="Times New Roman" w:eastAsia="Times New Roman" w:hAnsi="Times New Roman" w:cs="Times New Roman"/>
          <w:color w:val="000000"/>
        </w:rPr>
      </w:pPr>
    </w:p>
    <w:p w14:paraId="56CA40E6" w14:textId="77777777" w:rsidR="001C2A53" w:rsidRPr="00256592" w:rsidRDefault="001C2A53" w:rsidP="007B0BFB">
      <w:pPr>
        <w:pStyle w:val="Nadpisy-AbstraktObsah"/>
      </w:pPr>
      <w:bookmarkStart w:id="2" w:name="_heading=h.1fob9te" w:colFirst="0" w:colLast="0"/>
      <w:bookmarkEnd w:id="2"/>
      <w:r w:rsidRPr="00256592">
        <w:br w:type="page"/>
      </w:r>
      <w:bookmarkStart w:id="3" w:name="_Toc132153373"/>
      <w:bookmarkStart w:id="4" w:name="_Toc132174465"/>
      <w:bookmarkStart w:id="5" w:name="_Toc132583353"/>
      <w:bookmarkStart w:id="6" w:name="_Toc132583443"/>
      <w:bookmarkStart w:id="7" w:name="_Toc132769360"/>
      <w:bookmarkStart w:id="8" w:name="_Toc132777763"/>
      <w:bookmarkStart w:id="9" w:name="_Toc133502403"/>
      <w:bookmarkStart w:id="10" w:name="_Toc133545157"/>
      <w:bookmarkStart w:id="11" w:name="_Toc133545244"/>
      <w:bookmarkStart w:id="12" w:name="_Toc133545326"/>
      <w:bookmarkStart w:id="13" w:name="_Toc133700000"/>
      <w:bookmarkStart w:id="14" w:name="_Toc133700644"/>
      <w:bookmarkStart w:id="15" w:name="_Toc133701682"/>
      <w:bookmarkStart w:id="16" w:name="_Toc133725087"/>
      <w:bookmarkStart w:id="17" w:name="_Toc134193082"/>
      <w:bookmarkStart w:id="18" w:name="_Toc134367131"/>
      <w:bookmarkStart w:id="19" w:name="_Toc134503577"/>
      <w:bookmarkStart w:id="20" w:name="_Toc134503620"/>
      <w:bookmarkStart w:id="21" w:name="_Toc134503679"/>
      <w:bookmarkStart w:id="22" w:name="_Toc135011779"/>
      <w:bookmarkStart w:id="23" w:name="_Toc135183736"/>
      <w:bookmarkStart w:id="24" w:name="_Toc135195255"/>
      <w:bookmarkStart w:id="25" w:name="_Toc135277729"/>
      <w:bookmarkStart w:id="26" w:name="_Toc135281624"/>
      <w:bookmarkStart w:id="27" w:name="_Toc135324847"/>
      <w:bookmarkStart w:id="28" w:name="_Toc135329662"/>
      <w:r w:rsidRPr="00256592">
        <w:lastRenderedPageBreak/>
        <w:t>ABSTRAKT</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2828A94C" w14:textId="6F46F6D3" w:rsidR="001C2A53" w:rsidRPr="00256592" w:rsidRDefault="00436E49" w:rsidP="00367995">
      <w:pPr>
        <w:pStyle w:val="normlntext"/>
      </w:pPr>
      <w:r>
        <w:t>Tato d</w:t>
      </w:r>
      <w:r w:rsidR="00367995">
        <w:t xml:space="preserve">iplomová práce se zabývá vyhodnocením míry propustnosti pórovitého materiálu. Je kladen důraz na zkoumání paralel mezi kontextem rastrovým a grafovým. </w:t>
      </w:r>
      <w:r>
        <w:t>Výsledkem jsou algoritmy pro 2D a 3D prostory, řešící tento problém. Kódy jsou napsány v jazyce Octave.</w:t>
      </w:r>
    </w:p>
    <w:p w14:paraId="3AF3981C" w14:textId="77777777" w:rsidR="001C2A53" w:rsidRPr="00256592" w:rsidRDefault="001C2A53" w:rsidP="001C2A53">
      <w:pPr>
        <w:spacing w:after="120" w:line="360" w:lineRule="auto"/>
        <w:jc w:val="both"/>
        <w:rPr>
          <w:i/>
        </w:rPr>
      </w:pPr>
      <w:r w:rsidRPr="00256592">
        <w:rPr>
          <w:i/>
        </w:rPr>
        <w:t>Klíčová slova:</w:t>
      </w:r>
    </w:p>
    <w:p w14:paraId="2E1F394C" w14:textId="4B18BB78" w:rsidR="001C2A53" w:rsidRPr="00256592" w:rsidRDefault="00436E49" w:rsidP="001C2A53">
      <w:pPr>
        <w:spacing w:after="120" w:line="360" w:lineRule="auto"/>
        <w:jc w:val="both"/>
        <w:rPr>
          <w:i/>
        </w:rPr>
      </w:pPr>
      <w:r>
        <w:rPr>
          <w:i/>
        </w:rPr>
        <w:t>Permeabilita materiálu, vyplňovací algoritmy, rastr, grafová teorie, Octave, matematická morfologie</w:t>
      </w:r>
      <w:r w:rsidR="00F45366">
        <w:rPr>
          <w:i/>
        </w:rPr>
        <w:t>, hledání cesty v grafu</w:t>
      </w:r>
    </w:p>
    <w:p w14:paraId="7EE5EB40" w14:textId="77777777" w:rsidR="001C2A53" w:rsidRPr="00256592" w:rsidRDefault="001C2A53" w:rsidP="001C2A53">
      <w:pPr>
        <w:spacing w:after="120" w:line="360" w:lineRule="auto"/>
        <w:jc w:val="both"/>
        <w:rPr>
          <w:i/>
        </w:rPr>
      </w:pPr>
    </w:p>
    <w:p w14:paraId="557F03DD" w14:textId="77777777" w:rsidR="001C2A53" w:rsidRPr="00256592" w:rsidRDefault="001C2A53" w:rsidP="001C2A53">
      <w:pPr>
        <w:spacing w:after="120" w:line="360" w:lineRule="auto"/>
        <w:jc w:val="both"/>
        <w:rPr>
          <w:i/>
        </w:rPr>
      </w:pPr>
    </w:p>
    <w:p w14:paraId="04C41AD1" w14:textId="77777777" w:rsidR="001C2A53" w:rsidRPr="00256592" w:rsidRDefault="001C2A53" w:rsidP="007B0BFB">
      <w:pPr>
        <w:pStyle w:val="Nadpisy-AbstraktObsah"/>
      </w:pPr>
      <w:bookmarkStart w:id="29" w:name="_heading=h.3znysh7" w:colFirst="0" w:colLast="0"/>
      <w:bookmarkStart w:id="30" w:name="_Toc132153374"/>
      <w:bookmarkStart w:id="31" w:name="_Toc132174466"/>
      <w:bookmarkStart w:id="32" w:name="_Toc132583354"/>
      <w:bookmarkStart w:id="33" w:name="_Toc132583444"/>
      <w:bookmarkStart w:id="34" w:name="_Toc132769361"/>
      <w:bookmarkStart w:id="35" w:name="_Toc132777764"/>
      <w:bookmarkStart w:id="36" w:name="_Toc133502404"/>
      <w:bookmarkStart w:id="37" w:name="_Toc133545158"/>
      <w:bookmarkStart w:id="38" w:name="_Toc133545245"/>
      <w:bookmarkStart w:id="39" w:name="_Toc133545327"/>
      <w:bookmarkStart w:id="40" w:name="_Toc133700001"/>
      <w:bookmarkStart w:id="41" w:name="_Toc133700645"/>
      <w:bookmarkStart w:id="42" w:name="_Toc133701683"/>
      <w:bookmarkStart w:id="43" w:name="_Toc133725088"/>
      <w:bookmarkStart w:id="44" w:name="_Toc134193083"/>
      <w:bookmarkStart w:id="45" w:name="_Toc134367132"/>
      <w:bookmarkStart w:id="46" w:name="_Toc134503578"/>
      <w:bookmarkStart w:id="47" w:name="_Toc134503621"/>
      <w:bookmarkStart w:id="48" w:name="_Toc134503680"/>
      <w:bookmarkStart w:id="49" w:name="_Toc135011780"/>
      <w:bookmarkStart w:id="50" w:name="_Toc135183737"/>
      <w:bookmarkStart w:id="51" w:name="_Toc135195256"/>
      <w:bookmarkStart w:id="52" w:name="_Toc135277730"/>
      <w:bookmarkStart w:id="53" w:name="_Toc135281625"/>
      <w:bookmarkStart w:id="54" w:name="_Toc135324848"/>
      <w:bookmarkStart w:id="55" w:name="_Toc135329663"/>
      <w:bookmarkEnd w:id="29"/>
      <w:r w:rsidRPr="00256592">
        <w:t>ABSTRACT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7F6E5797" w14:textId="77777777" w:rsidR="00436E49" w:rsidRPr="00436E49" w:rsidRDefault="00436E49" w:rsidP="00436E49">
      <w:pPr>
        <w:pStyle w:val="normlntext"/>
        <w:rPr>
          <w:lang w:val="en-US"/>
        </w:rPr>
      </w:pPr>
      <w:r w:rsidRPr="00436E49">
        <w:rPr>
          <w:lang w:val="en-US"/>
        </w:rPr>
        <w:t>This master's thesis focuses on evaluating the permeability of a porous material. The emphasis is placed on exploring parallels between raster and graph contexts. The result is the development of algorithms for 2D and 3D spaces to address this problem. The codes are written in the Octave language.</w:t>
      </w:r>
    </w:p>
    <w:p w14:paraId="6EB793F1" w14:textId="5B5C4FCD" w:rsidR="001C2A53" w:rsidRPr="009D7497" w:rsidRDefault="001C2A53" w:rsidP="001C2A53">
      <w:pPr>
        <w:spacing w:after="120" w:line="360" w:lineRule="auto"/>
        <w:jc w:val="both"/>
        <w:rPr>
          <w:i/>
          <w:lang w:val="en-US"/>
        </w:rPr>
      </w:pPr>
      <w:r w:rsidRPr="009D7497">
        <w:rPr>
          <w:i/>
          <w:lang w:val="en-US"/>
        </w:rPr>
        <w:t>Keywords:</w:t>
      </w:r>
    </w:p>
    <w:p w14:paraId="13B366EF" w14:textId="0678D333" w:rsidR="001C2A53" w:rsidRPr="009D7497" w:rsidRDefault="00F45366" w:rsidP="001C2A53">
      <w:pPr>
        <w:pBdr>
          <w:top w:val="nil"/>
          <w:left w:val="nil"/>
          <w:bottom w:val="nil"/>
          <w:right w:val="nil"/>
          <w:between w:val="nil"/>
        </w:pBdr>
        <w:spacing w:after="120" w:line="360" w:lineRule="auto"/>
        <w:jc w:val="both"/>
        <w:rPr>
          <w:rFonts w:ascii="Times New Roman" w:eastAsia="Times New Roman" w:hAnsi="Times New Roman" w:cs="Times New Roman"/>
          <w:color w:val="000000"/>
          <w:lang w:val="en-US"/>
        </w:rPr>
      </w:pPr>
      <w:r w:rsidRPr="009D7497">
        <w:rPr>
          <w:i/>
          <w:lang w:val="en-US"/>
        </w:rPr>
        <w:t xml:space="preserve">Material permeability, </w:t>
      </w:r>
      <w:r w:rsidR="009D7497" w:rsidRPr="009D7497">
        <w:rPr>
          <w:i/>
          <w:lang w:val="en-US"/>
        </w:rPr>
        <w:t xml:space="preserve">filling algorithms, raster, graph theory, Octave, mathematical morphology, finding paths in </w:t>
      </w:r>
      <w:proofErr w:type="gramStart"/>
      <w:r w:rsidR="009D7497" w:rsidRPr="009D7497">
        <w:rPr>
          <w:i/>
          <w:lang w:val="en-US"/>
        </w:rPr>
        <w:t>graph</w:t>
      </w:r>
      <w:proofErr w:type="gramEnd"/>
    </w:p>
    <w:p w14:paraId="6480A554" w14:textId="77777777" w:rsidR="001C2A53" w:rsidRPr="00256592" w:rsidRDefault="001C2A53" w:rsidP="007B0BFB">
      <w:pPr>
        <w:pStyle w:val="Nadpisy-AbstraktObsah"/>
      </w:pPr>
      <w:r w:rsidRPr="00256592">
        <w:br w:type="page"/>
      </w:r>
      <w:bookmarkStart w:id="56" w:name="_Toc132153375"/>
      <w:bookmarkStart w:id="57" w:name="_Toc132174467"/>
      <w:bookmarkStart w:id="58" w:name="_Toc132583355"/>
      <w:bookmarkStart w:id="59" w:name="_Toc132583445"/>
      <w:bookmarkStart w:id="60" w:name="_Toc132769362"/>
      <w:bookmarkStart w:id="61" w:name="_Toc132777765"/>
      <w:bookmarkStart w:id="62" w:name="_Toc133502405"/>
      <w:bookmarkStart w:id="63" w:name="_Toc133545159"/>
      <w:bookmarkStart w:id="64" w:name="_Toc133545246"/>
      <w:bookmarkStart w:id="65" w:name="_Toc133545328"/>
      <w:bookmarkStart w:id="66" w:name="_Toc133700002"/>
      <w:bookmarkStart w:id="67" w:name="_Toc133700646"/>
      <w:bookmarkStart w:id="68" w:name="_Toc133701684"/>
      <w:bookmarkStart w:id="69" w:name="_Toc133725089"/>
      <w:bookmarkStart w:id="70" w:name="_Toc134193084"/>
      <w:bookmarkStart w:id="71" w:name="_Toc134367133"/>
      <w:bookmarkStart w:id="72" w:name="_Toc134503579"/>
      <w:bookmarkStart w:id="73" w:name="_Toc134503622"/>
      <w:bookmarkStart w:id="74" w:name="_Toc134503681"/>
      <w:bookmarkStart w:id="75" w:name="_Toc135011781"/>
      <w:bookmarkStart w:id="76" w:name="_Toc135183738"/>
      <w:bookmarkStart w:id="77" w:name="_Toc135195257"/>
      <w:bookmarkStart w:id="78" w:name="_Toc135277731"/>
      <w:bookmarkStart w:id="79" w:name="_Toc135281626"/>
      <w:bookmarkStart w:id="80" w:name="_Toc135324849"/>
      <w:bookmarkStart w:id="81" w:name="_Toc135329664"/>
      <w:r w:rsidRPr="00256592">
        <w:lastRenderedPageBreak/>
        <w:t>čestné prohlášení</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365384CC" w14:textId="77777777" w:rsidR="001C2A53" w:rsidRPr="00256592" w:rsidRDefault="001C2A53" w:rsidP="001C2A53">
      <w:pPr>
        <w:pBdr>
          <w:top w:val="nil"/>
          <w:left w:val="nil"/>
          <w:bottom w:val="nil"/>
          <w:right w:val="nil"/>
          <w:between w:val="nil"/>
        </w:pBdr>
        <w:spacing w:before="120" w:after="360"/>
        <w:rPr>
          <w:rFonts w:ascii="Times New Roman" w:eastAsia="Times New Roman" w:hAnsi="Times New Roman" w:cs="Times New Roman"/>
          <w:b/>
          <w:smallCaps/>
          <w:color w:val="000000"/>
          <w:sz w:val="32"/>
          <w:szCs w:val="32"/>
        </w:rPr>
      </w:pPr>
    </w:p>
    <w:p w14:paraId="3D1A548F" w14:textId="77777777" w:rsidR="001C2A53" w:rsidRPr="00256592" w:rsidRDefault="001C2A53" w:rsidP="00D2280D">
      <w:pPr>
        <w:pStyle w:val="normlntext"/>
      </w:pPr>
      <w:r w:rsidRPr="00256592">
        <w:t>Já, níže podepsaný/á student/</w:t>
      </w:r>
      <w:proofErr w:type="spellStart"/>
      <w:r w:rsidRPr="00256592">
        <w:t>ka</w:t>
      </w:r>
      <w:proofErr w:type="spellEnd"/>
      <w:r w:rsidRPr="00256592">
        <w:t>, tímto čestně prohlašuji, že text mnou odevzdané závěrečné práce v písemné podobě je totožný s textem závěrečné práce vloženým v databázi DIPL2.</w:t>
      </w:r>
    </w:p>
    <w:p w14:paraId="362AD29C" w14:textId="77777777" w:rsidR="001C2A53" w:rsidRPr="00256592" w:rsidRDefault="001C2A53" w:rsidP="001C2A53">
      <w:r w:rsidRPr="00256592">
        <w:t xml:space="preserve">                                                                                                            </w:t>
      </w:r>
    </w:p>
    <w:p w14:paraId="23DE6A4A" w14:textId="77777777" w:rsidR="001C2A53" w:rsidRPr="00256592" w:rsidRDefault="001C2A53" w:rsidP="001C2A53"/>
    <w:p w14:paraId="26A05487" w14:textId="77777777" w:rsidR="001C2A53" w:rsidRPr="00256592" w:rsidRDefault="001C2A53" w:rsidP="001C2A53"/>
    <w:p w14:paraId="6FD788FF" w14:textId="77777777" w:rsidR="001C2A53" w:rsidRPr="00256592" w:rsidRDefault="001C2A53" w:rsidP="001C2A53">
      <w:r w:rsidRPr="00256592">
        <w:t>Ostrava dne</w:t>
      </w:r>
    </w:p>
    <w:p w14:paraId="3AAF8331" w14:textId="77777777" w:rsidR="001C2A53" w:rsidRPr="00256592" w:rsidRDefault="001C2A53" w:rsidP="001C2A53"/>
    <w:p w14:paraId="7A48BFA5" w14:textId="77777777" w:rsidR="001C2A53" w:rsidRPr="00256592" w:rsidRDefault="001C2A53" w:rsidP="001C2A53"/>
    <w:p w14:paraId="53ED1CC5" w14:textId="77777777" w:rsidR="001C2A53" w:rsidRPr="00256592" w:rsidRDefault="001C2A53" w:rsidP="001C2A53">
      <w:r w:rsidRPr="00256592">
        <w:t>………………………………</w:t>
      </w:r>
    </w:p>
    <w:p w14:paraId="4A7586E9" w14:textId="77777777" w:rsidR="001C2A53" w:rsidRPr="00256592" w:rsidRDefault="001C2A53" w:rsidP="001C2A53">
      <w:r w:rsidRPr="00256592">
        <w:t>podpis studenta/</w:t>
      </w:r>
      <w:proofErr w:type="spellStart"/>
      <w:r w:rsidRPr="00256592">
        <w:t>ky</w:t>
      </w:r>
      <w:proofErr w:type="spellEnd"/>
    </w:p>
    <w:p w14:paraId="19C56E37" w14:textId="77777777" w:rsidR="001C2A53" w:rsidRPr="00256592" w:rsidRDefault="001C2A53" w:rsidP="001C2A53">
      <w:pPr>
        <w:pBdr>
          <w:top w:val="nil"/>
          <w:left w:val="nil"/>
          <w:bottom w:val="nil"/>
          <w:right w:val="nil"/>
          <w:between w:val="nil"/>
        </w:pBdr>
        <w:spacing w:before="120" w:after="360"/>
        <w:rPr>
          <w:rFonts w:ascii="Times New Roman" w:eastAsia="Times New Roman" w:hAnsi="Times New Roman" w:cs="Times New Roman"/>
          <w:b/>
          <w:smallCaps/>
          <w:color w:val="000000"/>
          <w:sz w:val="32"/>
          <w:szCs w:val="32"/>
        </w:rPr>
      </w:pPr>
    </w:p>
    <w:p w14:paraId="4621F817" w14:textId="77777777" w:rsidR="001C2A53" w:rsidRPr="00256592" w:rsidRDefault="001C2A53" w:rsidP="001C2A53">
      <w:pPr>
        <w:jc w:val="both"/>
      </w:pPr>
      <w:r w:rsidRPr="00256592">
        <w:br w:type="page"/>
      </w:r>
    </w:p>
    <w:tbl>
      <w:tblPr>
        <w:tblW w:w="8787" w:type="dxa"/>
        <w:tblLayout w:type="fixed"/>
        <w:tblLook w:val="0400" w:firstRow="0" w:lastRow="0" w:firstColumn="0" w:lastColumn="0" w:noHBand="0" w:noVBand="1"/>
      </w:tblPr>
      <w:tblGrid>
        <w:gridCol w:w="8787"/>
      </w:tblGrid>
      <w:tr w:rsidR="001C2A53" w:rsidRPr="00256592" w14:paraId="4F46B5E6" w14:textId="77777777" w:rsidTr="0038007A">
        <w:trPr>
          <w:trHeight w:val="9909"/>
        </w:trPr>
        <w:tc>
          <w:tcPr>
            <w:tcW w:w="8787" w:type="dxa"/>
          </w:tcPr>
          <w:p w14:paraId="08AF7C78" w14:textId="385E8EDB" w:rsidR="006C6CDE" w:rsidRPr="00256592" w:rsidRDefault="008C3619" w:rsidP="006C6CDE">
            <w:pPr>
              <w:pStyle w:val="normlntext"/>
            </w:pPr>
            <w:r>
              <w:lastRenderedPageBreak/>
              <w:t>Chtěl bych tímto poděkovat</w:t>
            </w:r>
            <w:r>
              <w:t xml:space="preserve"> vedoucímu </w:t>
            </w:r>
            <w:r>
              <w:t>diplomové</w:t>
            </w:r>
            <w:r>
              <w:t xml:space="preserve"> práce Mgr. Alexeji </w:t>
            </w:r>
            <w:proofErr w:type="spellStart"/>
            <w:r>
              <w:t>Kolcunovi</w:t>
            </w:r>
            <w:proofErr w:type="spellEnd"/>
            <w:r>
              <w:t>, CSc., za jeho cenné rady, připomínky a čas, který mi věnoval při vzájemných konzultacích.</w:t>
            </w:r>
          </w:p>
        </w:tc>
      </w:tr>
      <w:tr w:rsidR="001C2A53" w:rsidRPr="00256592" w14:paraId="618AC864" w14:textId="77777777" w:rsidTr="00377CE8">
        <w:trPr>
          <w:trHeight w:val="3168"/>
        </w:trPr>
        <w:tc>
          <w:tcPr>
            <w:tcW w:w="8787" w:type="dxa"/>
            <w:vAlign w:val="bottom"/>
          </w:tcPr>
          <w:p w14:paraId="66BD1C22" w14:textId="77777777" w:rsidR="001C2A53" w:rsidRPr="00256592" w:rsidRDefault="001C2A53" w:rsidP="00D2280D">
            <w:pPr>
              <w:pStyle w:val="normlntext"/>
            </w:pPr>
            <w:r w:rsidRPr="00256592">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7FED2D8C" w14:textId="77777777" w:rsidR="001C2A53" w:rsidRPr="00256592" w:rsidRDefault="001C2A53" w:rsidP="00377CE8">
            <w:pPr>
              <w:jc w:val="both"/>
            </w:pPr>
          </w:p>
          <w:p w14:paraId="48F954F6" w14:textId="77777777" w:rsidR="001C2A53" w:rsidRPr="00256592" w:rsidRDefault="001C2A53" w:rsidP="00377CE8">
            <w:pPr>
              <w:jc w:val="center"/>
            </w:pPr>
          </w:p>
          <w:p w14:paraId="203D3A02" w14:textId="77777777" w:rsidR="001C2A53" w:rsidRPr="00256592" w:rsidRDefault="001C2A53" w:rsidP="00377CE8">
            <w:pPr>
              <w:spacing w:before="240" w:after="240"/>
            </w:pPr>
            <w:r w:rsidRPr="00256592">
              <w:t>V Ostravě dne . . . . . . . . . . . .</w:t>
            </w:r>
          </w:p>
          <w:p w14:paraId="67E733FE" w14:textId="77777777" w:rsidR="001C2A53" w:rsidRPr="00256592" w:rsidRDefault="001C2A53" w:rsidP="00377CE8">
            <w:pPr>
              <w:spacing w:before="240" w:after="240"/>
              <w:jc w:val="right"/>
            </w:pPr>
            <w:r w:rsidRPr="00256592">
              <w:t>. . . . . . . . . . . . . . . . . .</w:t>
            </w:r>
          </w:p>
          <w:p w14:paraId="2BC28C3D" w14:textId="77777777" w:rsidR="001C2A53" w:rsidRPr="00256592" w:rsidRDefault="001C2A53" w:rsidP="00377CE8">
            <w:pPr>
              <w:spacing w:before="240" w:after="240"/>
              <w:jc w:val="right"/>
            </w:pPr>
            <w:r w:rsidRPr="00256592">
              <w:t>(podpis)</w:t>
            </w:r>
          </w:p>
        </w:tc>
      </w:tr>
    </w:tbl>
    <w:p w14:paraId="59A5BACC" w14:textId="77777777" w:rsidR="006C6CDE" w:rsidRDefault="001C2A53" w:rsidP="00686559">
      <w:pPr>
        <w:pStyle w:val="Nadpisy-AbstraktObsah"/>
        <w:rPr>
          <w:noProof/>
        </w:rPr>
      </w:pPr>
      <w:bookmarkStart w:id="82" w:name="_heading=h.2et92p0" w:colFirst="0" w:colLast="0"/>
      <w:bookmarkEnd w:id="82"/>
      <w:r w:rsidRPr="00256592">
        <w:br w:type="page"/>
      </w:r>
      <w:bookmarkStart w:id="83" w:name="_Toc132153376"/>
      <w:bookmarkStart w:id="84" w:name="_Toc132174468"/>
      <w:bookmarkStart w:id="85" w:name="_Toc132583356"/>
      <w:bookmarkStart w:id="86" w:name="_Toc132583446"/>
      <w:bookmarkStart w:id="87" w:name="_Toc132769363"/>
      <w:bookmarkStart w:id="88" w:name="_Toc132777766"/>
      <w:bookmarkStart w:id="89" w:name="_Toc133502406"/>
      <w:bookmarkStart w:id="90" w:name="_Toc133545160"/>
      <w:bookmarkStart w:id="91" w:name="_Toc133545247"/>
      <w:bookmarkStart w:id="92" w:name="_Toc133545329"/>
      <w:bookmarkStart w:id="93" w:name="_Toc133700003"/>
      <w:bookmarkStart w:id="94" w:name="_Toc133700647"/>
      <w:bookmarkStart w:id="95" w:name="_Toc133701685"/>
      <w:bookmarkStart w:id="96" w:name="_Toc133725090"/>
      <w:bookmarkStart w:id="97" w:name="_Toc134193085"/>
      <w:bookmarkStart w:id="98" w:name="_Toc134367134"/>
      <w:bookmarkStart w:id="99" w:name="_Toc134503580"/>
      <w:bookmarkStart w:id="100" w:name="_Toc134503623"/>
      <w:bookmarkStart w:id="101" w:name="_Toc134503682"/>
      <w:bookmarkStart w:id="102" w:name="_Toc135011782"/>
      <w:bookmarkStart w:id="103" w:name="_Toc135183739"/>
      <w:bookmarkStart w:id="104" w:name="_Toc135195258"/>
      <w:bookmarkStart w:id="105" w:name="_Toc135277732"/>
      <w:bookmarkStart w:id="106" w:name="_Toc135281627"/>
      <w:bookmarkStart w:id="107" w:name="_Toc135324850"/>
      <w:bookmarkStart w:id="108" w:name="_Toc135329665"/>
      <w:r w:rsidRPr="00256592">
        <w:lastRenderedPageBreak/>
        <w:t>OBSAH</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sidRPr="00256592">
        <w:fldChar w:fldCharType="begin"/>
      </w:r>
      <w:r w:rsidRPr="00256592">
        <w:instrText xml:space="preserve"> TOC \h \u \z </w:instrText>
      </w:r>
      <w:r w:rsidRPr="00256592">
        <w:fldChar w:fldCharType="separate"/>
      </w:r>
    </w:p>
    <w:p w14:paraId="30218485" w14:textId="397F819A" w:rsidR="006C6CDE" w:rsidRDefault="006C6CDE">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329666" w:history="1">
        <w:r w:rsidRPr="00031125">
          <w:rPr>
            <w:rStyle w:val="Hyperlink"/>
            <w:noProof/>
          </w:rPr>
          <w:t>ÚVOD</w:t>
        </w:r>
        <w:r>
          <w:rPr>
            <w:noProof/>
            <w:webHidden/>
          </w:rPr>
          <w:tab/>
        </w:r>
        <w:r>
          <w:rPr>
            <w:noProof/>
            <w:webHidden/>
          </w:rPr>
          <w:fldChar w:fldCharType="begin"/>
        </w:r>
        <w:r>
          <w:rPr>
            <w:noProof/>
            <w:webHidden/>
          </w:rPr>
          <w:instrText xml:space="preserve"> PAGEREF _Toc135329666 \h </w:instrText>
        </w:r>
        <w:r>
          <w:rPr>
            <w:noProof/>
            <w:webHidden/>
          </w:rPr>
        </w:r>
        <w:r>
          <w:rPr>
            <w:noProof/>
            <w:webHidden/>
          </w:rPr>
          <w:fldChar w:fldCharType="separate"/>
        </w:r>
        <w:r>
          <w:rPr>
            <w:noProof/>
            <w:webHidden/>
          </w:rPr>
          <w:t>10</w:t>
        </w:r>
        <w:r>
          <w:rPr>
            <w:noProof/>
            <w:webHidden/>
          </w:rPr>
          <w:fldChar w:fldCharType="end"/>
        </w:r>
      </w:hyperlink>
    </w:p>
    <w:p w14:paraId="10E5B245" w14:textId="2EB1C6E7" w:rsidR="006C6CDE" w:rsidRDefault="006C6CDE">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329667" w:history="1">
        <w:r w:rsidRPr="00031125">
          <w:rPr>
            <w:rStyle w:val="Hyperlink"/>
            <w:noProof/>
          </w:rPr>
          <w:t>1</w:t>
        </w:r>
        <w:r>
          <w:rPr>
            <w:rFonts w:asciiTheme="minorHAnsi" w:eastAsiaTheme="minorEastAsia" w:hAnsiTheme="minorHAnsi" w:cstheme="minorBidi"/>
            <w:b w:val="0"/>
            <w:caps w:val="0"/>
            <w:noProof/>
            <w:sz w:val="22"/>
            <w:szCs w:val="22"/>
            <w:lang w:eastAsia="ja-JP"/>
          </w:rPr>
          <w:tab/>
        </w:r>
        <w:r w:rsidRPr="00031125">
          <w:rPr>
            <w:rStyle w:val="Hyperlink"/>
            <w:noProof/>
          </w:rPr>
          <w:t>Cíle práce</w:t>
        </w:r>
        <w:r>
          <w:rPr>
            <w:noProof/>
            <w:webHidden/>
          </w:rPr>
          <w:tab/>
        </w:r>
        <w:r>
          <w:rPr>
            <w:noProof/>
            <w:webHidden/>
          </w:rPr>
          <w:fldChar w:fldCharType="begin"/>
        </w:r>
        <w:r>
          <w:rPr>
            <w:noProof/>
            <w:webHidden/>
          </w:rPr>
          <w:instrText xml:space="preserve"> PAGEREF _Toc135329667 \h </w:instrText>
        </w:r>
        <w:r>
          <w:rPr>
            <w:noProof/>
            <w:webHidden/>
          </w:rPr>
        </w:r>
        <w:r>
          <w:rPr>
            <w:noProof/>
            <w:webHidden/>
          </w:rPr>
          <w:fldChar w:fldCharType="separate"/>
        </w:r>
        <w:r>
          <w:rPr>
            <w:noProof/>
            <w:webHidden/>
          </w:rPr>
          <w:t>11</w:t>
        </w:r>
        <w:r>
          <w:rPr>
            <w:noProof/>
            <w:webHidden/>
          </w:rPr>
          <w:fldChar w:fldCharType="end"/>
        </w:r>
      </w:hyperlink>
    </w:p>
    <w:p w14:paraId="56F4AD46" w14:textId="4884E0BD" w:rsidR="006C6CDE" w:rsidRDefault="006C6CDE">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329668" w:history="1">
        <w:r w:rsidRPr="00031125">
          <w:rPr>
            <w:rStyle w:val="Hyperlink"/>
            <w:noProof/>
          </w:rPr>
          <w:t>2</w:t>
        </w:r>
        <w:r>
          <w:rPr>
            <w:rFonts w:asciiTheme="minorHAnsi" w:eastAsiaTheme="minorEastAsia" w:hAnsiTheme="minorHAnsi" w:cstheme="minorBidi"/>
            <w:b w:val="0"/>
            <w:caps w:val="0"/>
            <w:noProof/>
            <w:sz w:val="22"/>
            <w:szCs w:val="22"/>
            <w:lang w:eastAsia="ja-JP"/>
          </w:rPr>
          <w:tab/>
        </w:r>
        <w:r w:rsidRPr="00031125">
          <w:rPr>
            <w:rStyle w:val="Hyperlink"/>
            <w:noProof/>
          </w:rPr>
          <w:t>Definice pojmů</w:t>
        </w:r>
        <w:r>
          <w:rPr>
            <w:noProof/>
            <w:webHidden/>
          </w:rPr>
          <w:tab/>
        </w:r>
        <w:r>
          <w:rPr>
            <w:noProof/>
            <w:webHidden/>
          </w:rPr>
          <w:fldChar w:fldCharType="begin"/>
        </w:r>
        <w:r>
          <w:rPr>
            <w:noProof/>
            <w:webHidden/>
          </w:rPr>
          <w:instrText xml:space="preserve"> PAGEREF _Toc135329668 \h </w:instrText>
        </w:r>
        <w:r>
          <w:rPr>
            <w:noProof/>
            <w:webHidden/>
          </w:rPr>
        </w:r>
        <w:r>
          <w:rPr>
            <w:noProof/>
            <w:webHidden/>
          </w:rPr>
          <w:fldChar w:fldCharType="separate"/>
        </w:r>
        <w:r>
          <w:rPr>
            <w:noProof/>
            <w:webHidden/>
          </w:rPr>
          <w:t>11</w:t>
        </w:r>
        <w:r>
          <w:rPr>
            <w:noProof/>
            <w:webHidden/>
          </w:rPr>
          <w:fldChar w:fldCharType="end"/>
        </w:r>
      </w:hyperlink>
    </w:p>
    <w:p w14:paraId="03A836B7" w14:textId="3BDFDE92"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69" w:history="1">
        <w:r w:rsidRPr="00031125">
          <w:rPr>
            <w:rStyle w:val="Hyperlink"/>
            <w:noProof/>
          </w:rPr>
          <w:t>2.1</w:t>
        </w:r>
        <w:r>
          <w:rPr>
            <w:rFonts w:asciiTheme="minorHAnsi" w:eastAsiaTheme="minorEastAsia" w:hAnsiTheme="minorHAnsi" w:cstheme="minorBidi"/>
            <w:noProof/>
            <w:sz w:val="22"/>
            <w:szCs w:val="22"/>
            <w:lang w:eastAsia="ja-JP"/>
          </w:rPr>
          <w:tab/>
        </w:r>
        <w:r w:rsidRPr="00031125">
          <w:rPr>
            <w:rStyle w:val="Hyperlink"/>
            <w:noProof/>
          </w:rPr>
          <w:t>Propustnost</w:t>
        </w:r>
        <w:r>
          <w:rPr>
            <w:noProof/>
            <w:webHidden/>
          </w:rPr>
          <w:tab/>
        </w:r>
        <w:r>
          <w:rPr>
            <w:noProof/>
            <w:webHidden/>
          </w:rPr>
          <w:fldChar w:fldCharType="begin"/>
        </w:r>
        <w:r>
          <w:rPr>
            <w:noProof/>
            <w:webHidden/>
          </w:rPr>
          <w:instrText xml:space="preserve"> PAGEREF _Toc135329669 \h </w:instrText>
        </w:r>
        <w:r>
          <w:rPr>
            <w:noProof/>
            <w:webHidden/>
          </w:rPr>
        </w:r>
        <w:r>
          <w:rPr>
            <w:noProof/>
            <w:webHidden/>
          </w:rPr>
          <w:fldChar w:fldCharType="separate"/>
        </w:r>
        <w:r>
          <w:rPr>
            <w:noProof/>
            <w:webHidden/>
          </w:rPr>
          <w:t>12</w:t>
        </w:r>
        <w:r>
          <w:rPr>
            <w:noProof/>
            <w:webHidden/>
          </w:rPr>
          <w:fldChar w:fldCharType="end"/>
        </w:r>
      </w:hyperlink>
    </w:p>
    <w:p w14:paraId="6747CD9D" w14:textId="199BB383"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70" w:history="1">
        <w:r w:rsidRPr="00031125">
          <w:rPr>
            <w:rStyle w:val="Hyperlink"/>
            <w:noProof/>
          </w:rPr>
          <w:t>2.2</w:t>
        </w:r>
        <w:r>
          <w:rPr>
            <w:rFonts w:asciiTheme="minorHAnsi" w:eastAsiaTheme="minorEastAsia" w:hAnsiTheme="minorHAnsi" w:cstheme="minorBidi"/>
            <w:noProof/>
            <w:sz w:val="22"/>
            <w:szCs w:val="22"/>
            <w:lang w:eastAsia="ja-JP"/>
          </w:rPr>
          <w:tab/>
        </w:r>
        <w:r w:rsidRPr="00031125">
          <w:rPr>
            <w:rStyle w:val="Hyperlink"/>
            <w:noProof/>
            <w:lang w:eastAsia="ja-JP"/>
          </w:rPr>
          <w:t>Úplná propustnost</w:t>
        </w:r>
        <w:r>
          <w:rPr>
            <w:noProof/>
            <w:webHidden/>
          </w:rPr>
          <w:tab/>
        </w:r>
        <w:r>
          <w:rPr>
            <w:noProof/>
            <w:webHidden/>
          </w:rPr>
          <w:fldChar w:fldCharType="begin"/>
        </w:r>
        <w:r>
          <w:rPr>
            <w:noProof/>
            <w:webHidden/>
          </w:rPr>
          <w:instrText xml:space="preserve"> PAGEREF _Toc135329670 \h </w:instrText>
        </w:r>
        <w:r>
          <w:rPr>
            <w:noProof/>
            <w:webHidden/>
          </w:rPr>
        </w:r>
        <w:r>
          <w:rPr>
            <w:noProof/>
            <w:webHidden/>
          </w:rPr>
          <w:fldChar w:fldCharType="separate"/>
        </w:r>
        <w:r>
          <w:rPr>
            <w:noProof/>
            <w:webHidden/>
          </w:rPr>
          <w:t>12</w:t>
        </w:r>
        <w:r>
          <w:rPr>
            <w:noProof/>
            <w:webHidden/>
          </w:rPr>
          <w:fldChar w:fldCharType="end"/>
        </w:r>
      </w:hyperlink>
    </w:p>
    <w:p w14:paraId="48A7F6A5" w14:textId="6C6C5B06"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71" w:history="1">
        <w:r w:rsidRPr="00031125">
          <w:rPr>
            <w:rStyle w:val="Hyperlink"/>
            <w:noProof/>
          </w:rPr>
          <w:t>2.3</w:t>
        </w:r>
        <w:r>
          <w:rPr>
            <w:rFonts w:asciiTheme="minorHAnsi" w:eastAsiaTheme="minorEastAsia" w:hAnsiTheme="minorHAnsi" w:cstheme="minorBidi"/>
            <w:noProof/>
            <w:sz w:val="22"/>
            <w:szCs w:val="22"/>
            <w:lang w:eastAsia="ja-JP"/>
          </w:rPr>
          <w:tab/>
        </w:r>
        <w:r w:rsidRPr="00031125">
          <w:rPr>
            <w:rStyle w:val="Hyperlink"/>
            <w:noProof/>
            <w:lang w:eastAsia="ja-JP"/>
          </w:rPr>
          <w:t>Částečná propustnost</w:t>
        </w:r>
        <w:r>
          <w:rPr>
            <w:noProof/>
            <w:webHidden/>
          </w:rPr>
          <w:tab/>
        </w:r>
        <w:r>
          <w:rPr>
            <w:noProof/>
            <w:webHidden/>
          </w:rPr>
          <w:fldChar w:fldCharType="begin"/>
        </w:r>
        <w:r>
          <w:rPr>
            <w:noProof/>
            <w:webHidden/>
          </w:rPr>
          <w:instrText xml:space="preserve"> PAGEREF _Toc135329671 \h </w:instrText>
        </w:r>
        <w:r>
          <w:rPr>
            <w:noProof/>
            <w:webHidden/>
          </w:rPr>
        </w:r>
        <w:r>
          <w:rPr>
            <w:noProof/>
            <w:webHidden/>
          </w:rPr>
          <w:fldChar w:fldCharType="separate"/>
        </w:r>
        <w:r>
          <w:rPr>
            <w:noProof/>
            <w:webHidden/>
          </w:rPr>
          <w:t>13</w:t>
        </w:r>
        <w:r>
          <w:rPr>
            <w:noProof/>
            <w:webHidden/>
          </w:rPr>
          <w:fldChar w:fldCharType="end"/>
        </w:r>
      </w:hyperlink>
    </w:p>
    <w:p w14:paraId="6EAE0662" w14:textId="450F9A9F"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72" w:history="1">
        <w:r w:rsidRPr="00031125">
          <w:rPr>
            <w:rStyle w:val="Hyperlink"/>
            <w:noProof/>
          </w:rPr>
          <w:t>2.4</w:t>
        </w:r>
        <w:r>
          <w:rPr>
            <w:rFonts w:asciiTheme="minorHAnsi" w:eastAsiaTheme="minorEastAsia" w:hAnsiTheme="minorHAnsi" w:cstheme="minorBidi"/>
            <w:noProof/>
            <w:sz w:val="22"/>
            <w:szCs w:val="22"/>
            <w:lang w:eastAsia="ja-JP"/>
          </w:rPr>
          <w:tab/>
        </w:r>
        <w:r w:rsidRPr="00031125">
          <w:rPr>
            <w:rStyle w:val="Hyperlink"/>
            <w:noProof/>
            <w:lang w:eastAsia="ja-JP"/>
          </w:rPr>
          <w:t>Kritické místo propustnosti</w:t>
        </w:r>
        <w:r>
          <w:rPr>
            <w:noProof/>
            <w:webHidden/>
          </w:rPr>
          <w:tab/>
        </w:r>
        <w:r>
          <w:rPr>
            <w:noProof/>
            <w:webHidden/>
          </w:rPr>
          <w:fldChar w:fldCharType="begin"/>
        </w:r>
        <w:r>
          <w:rPr>
            <w:noProof/>
            <w:webHidden/>
          </w:rPr>
          <w:instrText xml:space="preserve"> PAGEREF _Toc135329672 \h </w:instrText>
        </w:r>
        <w:r>
          <w:rPr>
            <w:noProof/>
            <w:webHidden/>
          </w:rPr>
        </w:r>
        <w:r>
          <w:rPr>
            <w:noProof/>
            <w:webHidden/>
          </w:rPr>
          <w:fldChar w:fldCharType="separate"/>
        </w:r>
        <w:r>
          <w:rPr>
            <w:noProof/>
            <w:webHidden/>
          </w:rPr>
          <w:t>13</w:t>
        </w:r>
        <w:r>
          <w:rPr>
            <w:noProof/>
            <w:webHidden/>
          </w:rPr>
          <w:fldChar w:fldCharType="end"/>
        </w:r>
      </w:hyperlink>
    </w:p>
    <w:p w14:paraId="2537D3C4" w14:textId="271B8BBF" w:rsidR="006C6CDE" w:rsidRDefault="006C6CDE">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329673" w:history="1">
        <w:r w:rsidRPr="00031125">
          <w:rPr>
            <w:rStyle w:val="Hyperlink"/>
            <w:noProof/>
          </w:rPr>
          <w:t>3</w:t>
        </w:r>
        <w:r>
          <w:rPr>
            <w:rFonts w:asciiTheme="minorHAnsi" w:eastAsiaTheme="minorEastAsia" w:hAnsiTheme="minorHAnsi" w:cstheme="minorBidi"/>
            <w:b w:val="0"/>
            <w:caps w:val="0"/>
            <w:noProof/>
            <w:sz w:val="22"/>
            <w:szCs w:val="22"/>
            <w:lang w:eastAsia="ja-JP"/>
          </w:rPr>
          <w:tab/>
        </w:r>
        <w:r w:rsidRPr="00031125">
          <w:rPr>
            <w:rStyle w:val="Hyperlink"/>
            <w:noProof/>
          </w:rPr>
          <w:t>teorie grafů</w:t>
        </w:r>
        <w:r>
          <w:rPr>
            <w:noProof/>
            <w:webHidden/>
          </w:rPr>
          <w:tab/>
        </w:r>
        <w:r>
          <w:rPr>
            <w:noProof/>
            <w:webHidden/>
          </w:rPr>
          <w:fldChar w:fldCharType="begin"/>
        </w:r>
        <w:r>
          <w:rPr>
            <w:noProof/>
            <w:webHidden/>
          </w:rPr>
          <w:instrText xml:space="preserve"> PAGEREF _Toc135329673 \h </w:instrText>
        </w:r>
        <w:r>
          <w:rPr>
            <w:noProof/>
            <w:webHidden/>
          </w:rPr>
        </w:r>
        <w:r>
          <w:rPr>
            <w:noProof/>
            <w:webHidden/>
          </w:rPr>
          <w:fldChar w:fldCharType="separate"/>
        </w:r>
        <w:r>
          <w:rPr>
            <w:noProof/>
            <w:webHidden/>
          </w:rPr>
          <w:t>14</w:t>
        </w:r>
        <w:r>
          <w:rPr>
            <w:noProof/>
            <w:webHidden/>
          </w:rPr>
          <w:fldChar w:fldCharType="end"/>
        </w:r>
      </w:hyperlink>
    </w:p>
    <w:p w14:paraId="69C3CAE9" w14:textId="65450E8F"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74" w:history="1">
        <w:r w:rsidRPr="00031125">
          <w:rPr>
            <w:rStyle w:val="Hyperlink"/>
            <w:noProof/>
          </w:rPr>
          <w:t>3.1</w:t>
        </w:r>
        <w:r>
          <w:rPr>
            <w:rFonts w:asciiTheme="minorHAnsi" w:eastAsiaTheme="minorEastAsia" w:hAnsiTheme="minorHAnsi" w:cstheme="minorBidi"/>
            <w:noProof/>
            <w:sz w:val="22"/>
            <w:szCs w:val="22"/>
            <w:lang w:eastAsia="ja-JP"/>
          </w:rPr>
          <w:tab/>
        </w:r>
        <w:r w:rsidRPr="00031125">
          <w:rPr>
            <w:rStyle w:val="Hyperlink"/>
            <w:noProof/>
          </w:rPr>
          <w:t>Cesta v grafu</w:t>
        </w:r>
        <w:r>
          <w:rPr>
            <w:noProof/>
            <w:webHidden/>
          </w:rPr>
          <w:tab/>
        </w:r>
        <w:r>
          <w:rPr>
            <w:noProof/>
            <w:webHidden/>
          </w:rPr>
          <w:fldChar w:fldCharType="begin"/>
        </w:r>
        <w:r>
          <w:rPr>
            <w:noProof/>
            <w:webHidden/>
          </w:rPr>
          <w:instrText xml:space="preserve"> PAGEREF _Toc135329674 \h </w:instrText>
        </w:r>
        <w:r>
          <w:rPr>
            <w:noProof/>
            <w:webHidden/>
          </w:rPr>
        </w:r>
        <w:r>
          <w:rPr>
            <w:noProof/>
            <w:webHidden/>
          </w:rPr>
          <w:fldChar w:fldCharType="separate"/>
        </w:r>
        <w:r>
          <w:rPr>
            <w:noProof/>
            <w:webHidden/>
          </w:rPr>
          <w:t>14</w:t>
        </w:r>
        <w:r>
          <w:rPr>
            <w:noProof/>
            <w:webHidden/>
          </w:rPr>
          <w:fldChar w:fldCharType="end"/>
        </w:r>
      </w:hyperlink>
    </w:p>
    <w:p w14:paraId="174C3C24" w14:textId="4790779D"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75" w:history="1">
        <w:r w:rsidRPr="00031125">
          <w:rPr>
            <w:rStyle w:val="Hyperlink"/>
            <w:noProof/>
          </w:rPr>
          <w:t>3.2</w:t>
        </w:r>
        <w:r>
          <w:rPr>
            <w:rFonts w:asciiTheme="minorHAnsi" w:eastAsiaTheme="minorEastAsia" w:hAnsiTheme="minorHAnsi" w:cstheme="minorBidi"/>
            <w:noProof/>
            <w:sz w:val="22"/>
            <w:szCs w:val="22"/>
            <w:lang w:eastAsia="ja-JP"/>
          </w:rPr>
          <w:tab/>
        </w:r>
        <w:r w:rsidRPr="00031125">
          <w:rPr>
            <w:rStyle w:val="Hyperlink"/>
            <w:noProof/>
          </w:rPr>
          <w:t>Propustnost grafu</w:t>
        </w:r>
        <w:r>
          <w:rPr>
            <w:noProof/>
            <w:webHidden/>
          </w:rPr>
          <w:tab/>
        </w:r>
        <w:r>
          <w:rPr>
            <w:noProof/>
            <w:webHidden/>
          </w:rPr>
          <w:fldChar w:fldCharType="begin"/>
        </w:r>
        <w:r>
          <w:rPr>
            <w:noProof/>
            <w:webHidden/>
          </w:rPr>
          <w:instrText xml:space="preserve"> PAGEREF _Toc135329675 \h </w:instrText>
        </w:r>
        <w:r>
          <w:rPr>
            <w:noProof/>
            <w:webHidden/>
          </w:rPr>
        </w:r>
        <w:r>
          <w:rPr>
            <w:noProof/>
            <w:webHidden/>
          </w:rPr>
          <w:fldChar w:fldCharType="separate"/>
        </w:r>
        <w:r>
          <w:rPr>
            <w:noProof/>
            <w:webHidden/>
          </w:rPr>
          <w:t>15</w:t>
        </w:r>
        <w:r>
          <w:rPr>
            <w:noProof/>
            <w:webHidden/>
          </w:rPr>
          <w:fldChar w:fldCharType="end"/>
        </w:r>
      </w:hyperlink>
    </w:p>
    <w:p w14:paraId="62ABEF57" w14:textId="63440CA2"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76" w:history="1">
        <w:r w:rsidRPr="00031125">
          <w:rPr>
            <w:rStyle w:val="Hyperlink"/>
            <w:noProof/>
          </w:rPr>
          <w:t>3.3</w:t>
        </w:r>
        <w:r>
          <w:rPr>
            <w:rFonts w:asciiTheme="minorHAnsi" w:eastAsiaTheme="minorEastAsia" w:hAnsiTheme="minorHAnsi" w:cstheme="minorBidi"/>
            <w:noProof/>
            <w:sz w:val="22"/>
            <w:szCs w:val="22"/>
            <w:lang w:eastAsia="ja-JP"/>
          </w:rPr>
          <w:tab/>
        </w:r>
        <w:r w:rsidRPr="00031125">
          <w:rPr>
            <w:rStyle w:val="Hyperlink"/>
            <w:noProof/>
          </w:rPr>
          <w:t>Úplná propustnost grafu</w:t>
        </w:r>
        <w:r>
          <w:rPr>
            <w:noProof/>
            <w:webHidden/>
          </w:rPr>
          <w:tab/>
        </w:r>
        <w:r>
          <w:rPr>
            <w:noProof/>
            <w:webHidden/>
          </w:rPr>
          <w:fldChar w:fldCharType="begin"/>
        </w:r>
        <w:r>
          <w:rPr>
            <w:noProof/>
            <w:webHidden/>
          </w:rPr>
          <w:instrText xml:space="preserve"> PAGEREF _Toc135329676 \h </w:instrText>
        </w:r>
        <w:r>
          <w:rPr>
            <w:noProof/>
            <w:webHidden/>
          </w:rPr>
        </w:r>
        <w:r>
          <w:rPr>
            <w:noProof/>
            <w:webHidden/>
          </w:rPr>
          <w:fldChar w:fldCharType="separate"/>
        </w:r>
        <w:r>
          <w:rPr>
            <w:noProof/>
            <w:webHidden/>
          </w:rPr>
          <w:t>15</w:t>
        </w:r>
        <w:r>
          <w:rPr>
            <w:noProof/>
            <w:webHidden/>
          </w:rPr>
          <w:fldChar w:fldCharType="end"/>
        </w:r>
      </w:hyperlink>
    </w:p>
    <w:p w14:paraId="7909DAA2" w14:textId="2802CFCB"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77" w:history="1">
        <w:r w:rsidRPr="00031125">
          <w:rPr>
            <w:rStyle w:val="Hyperlink"/>
            <w:noProof/>
          </w:rPr>
          <w:t>3.4</w:t>
        </w:r>
        <w:r>
          <w:rPr>
            <w:rFonts w:asciiTheme="minorHAnsi" w:eastAsiaTheme="minorEastAsia" w:hAnsiTheme="minorHAnsi" w:cstheme="minorBidi"/>
            <w:noProof/>
            <w:sz w:val="22"/>
            <w:szCs w:val="22"/>
            <w:lang w:eastAsia="ja-JP"/>
          </w:rPr>
          <w:tab/>
        </w:r>
        <w:r w:rsidRPr="00031125">
          <w:rPr>
            <w:rStyle w:val="Hyperlink"/>
            <w:noProof/>
          </w:rPr>
          <w:t>Částečná propustnost grafu</w:t>
        </w:r>
        <w:r>
          <w:rPr>
            <w:noProof/>
            <w:webHidden/>
          </w:rPr>
          <w:tab/>
        </w:r>
        <w:r>
          <w:rPr>
            <w:noProof/>
            <w:webHidden/>
          </w:rPr>
          <w:fldChar w:fldCharType="begin"/>
        </w:r>
        <w:r>
          <w:rPr>
            <w:noProof/>
            <w:webHidden/>
          </w:rPr>
          <w:instrText xml:space="preserve"> PAGEREF _Toc135329677 \h </w:instrText>
        </w:r>
        <w:r>
          <w:rPr>
            <w:noProof/>
            <w:webHidden/>
          </w:rPr>
        </w:r>
        <w:r>
          <w:rPr>
            <w:noProof/>
            <w:webHidden/>
          </w:rPr>
          <w:fldChar w:fldCharType="separate"/>
        </w:r>
        <w:r>
          <w:rPr>
            <w:noProof/>
            <w:webHidden/>
          </w:rPr>
          <w:t>16</w:t>
        </w:r>
        <w:r>
          <w:rPr>
            <w:noProof/>
            <w:webHidden/>
          </w:rPr>
          <w:fldChar w:fldCharType="end"/>
        </w:r>
      </w:hyperlink>
    </w:p>
    <w:p w14:paraId="0A1566A0" w14:textId="2506E997"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78" w:history="1">
        <w:r w:rsidRPr="00031125">
          <w:rPr>
            <w:rStyle w:val="Hyperlink"/>
            <w:noProof/>
          </w:rPr>
          <w:t>3.5</w:t>
        </w:r>
        <w:r>
          <w:rPr>
            <w:rFonts w:asciiTheme="minorHAnsi" w:eastAsiaTheme="minorEastAsia" w:hAnsiTheme="minorHAnsi" w:cstheme="minorBidi"/>
            <w:noProof/>
            <w:sz w:val="22"/>
            <w:szCs w:val="22"/>
            <w:lang w:eastAsia="ja-JP"/>
          </w:rPr>
          <w:tab/>
        </w:r>
        <w:r w:rsidRPr="00031125">
          <w:rPr>
            <w:rStyle w:val="Hyperlink"/>
            <w:noProof/>
          </w:rPr>
          <w:t>Kritické místo propustnosti grafu</w:t>
        </w:r>
        <w:r>
          <w:rPr>
            <w:noProof/>
            <w:webHidden/>
          </w:rPr>
          <w:tab/>
        </w:r>
        <w:r>
          <w:rPr>
            <w:noProof/>
            <w:webHidden/>
          </w:rPr>
          <w:fldChar w:fldCharType="begin"/>
        </w:r>
        <w:r>
          <w:rPr>
            <w:noProof/>
            <w:webHidden/>
          </w:rPr>
          <w:instrText xml:space="preserve"> PAGEREF _Toc135329678 \h </w:instrText>
        </w:r>
        <w:r>
          <w:rPr>
            <w:noProof/>
            <w:webHidden/>
          </w:rPr>
        </w:r>
        <w:r>
          <w:rPr>
            <w:noProof/>
            <w:webHidden/>
          </w:rPr>
          <w:fldChar w:fldCharType="separate"/>
        </w:r>
        <w:r>
          <w:rPr>
            <w:noProof/>
            <w:webHidden/>
          </w:rPr>
          <w:t>16</w:t>
        </w:r>
        <w:r>
          <w:rPr>
            <w:noProof/>
            <w:webHidden/>
          </w:rPr>
          <w:fldChar w:fldCharType="end"/>
        </w:r>
      </w:hyperlink>
    </w:p>
    <w:p w14:paraId="720EBFA5" w14:textId="5FE3C959"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79" w:history="1">
        <w:r w:rsidRPr="00031125">
          <w:rPr>
            <w:rStyle w:val="Hyperlink"/>
            <w:noProof/>
          </w:rPr>
          <w:t>3.6</w:t>
        </w:r>
        <w:r>
          <w:rPr>
            <w:rFonts w:asciiTheme="minorHAnsi" w:eastAsiaTheme="minorEastAsia" w:hAnsiTheme="minorHAnsi" w:cstheme="minorBidi"/>
            <w:noProof/>
            <w:sz w:val="22"/>
            <w:szCs w:val="22"/>
            <w:lang w:eastAsia="ja-JP"/>
          </w:rPr>
          <w:tab/>
        </w:r>
        <w:r w:rsidRPr="00031125">
          <w:rPr>
            <w:rStyle w:val="Hyperlink"/>
            <w:noProof/>
          </w:rPr>
          <w:t>Dijkstrův algoritmus</w:t>
        </w:r>
        <w:r>
          <w:rPr>
            <w:noProof/>
            <w:webHidden/>
          </w:rPr>
          <w:tab/>
        </w:r>
        <w:r>
          <w:rPr>
            <w:noProof/>
            <w:webHidden/>
          </w:rPr>
          <w:fldChar w:fldCharType="begin"/>
        </w:r>
        <w:r>
          <w:rPr>
            <w:noProof/>
            <w:webHidden/>
          </w:rPr>
          <w:instrText xml:space="preserve"> PAGEREF _Toc135329679 \h </w:instrText>
        </w:r>
        <w:r>
          <w:rPr>
            <w:noProof/>
            <w:webHidden/>
          </w:rPr>
        </w:r>
        <w:r>
          <w:rPr>
            <w:noProof/>
            <w:webHidden/>
          </w:rPr>
          <w:fldChar w:fldCharType="separate"/>
        </w:r>
        <w:r>
          <w:rPr>
            <w:noProof/>
            <w:webHidden/>
          </w:rPr>
          <w:t>17</w:t>
        </w:r>
        <w:r>
          <w:rPr>
            <w:noProof/>
            <w:webHidden/>
          </w:rPr>
          <w:fldChar w:fldCharType="end"/>
        </w:r>
      </w:hyperlink>
    </w:p>
    <w:p w14:paraId="3ADB0DA2" w14:textId="4CB321F9"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80" w:history="1">
        <w:r w:rsidRPr="00031125">
          <w:rPr>
            <w:rStyle w:val="Hyperlink"/>
            <w:noProof/>
          </w:rPr>
          <w:t>3.7</w:t>
        </w:r>
        <w:r>
          <w:rPr>
            <w:rFonts w:asciiTheme="minorHAnsi" w:eastAsiaTheme="minorEastAsia" w:hAnsiTheme="minorHAnsi" w:cstheme="minorBidi"/>
            <w:noProof/>
            <w:sz w:val="22"/>
            <w:szCs w:val="22"/>
            <w:lang w:eastAsia="ja-JP"/>
          </w:rPr>
          <w:tab/>
        </w:r>
        <w:r w:rsidRPr="00031125">
          <w:rPr>
            <w:rStyle w:val="Hyperlink"/>
            <w:noProof/>
          </w:rPr>
          <w:t>Maximální tok a minimální řez</w:t>
        </w:r>
        <w:r>
          <w:rPr>
            <w:noProof/>
            <w:webHidden/>
          </w:rPr>
          <w:tab/>
        </w:r>
        <w:r>
          <w:rPr>
            <w:noProof/>
            <w:webHidden/>
          </w:rPr>
          <w:fldChar w:fldCharType="begin"/>
        </w:r>
        <w:r>
          <w:rPr>
            <w:noProof/>
            <w:webHidden/>
          </w:rPr>
          <w:instrText xml:space="preserve"> PAGEREF _Toc135329680 \h </w:instrText>
        </w:r>
        <w:r>
          <w:rPr>
            <w:noProof/>
            <w:webHidden/>
          </w:rPr>
        </w:r>
        <w:r>
          <w:rPr>
            <w:noProof/>
            <w:webHidden/>
          </w:rPr>
          <w:fldChar w:fldCharType="separate"/>
        </w:r>
        <w:r>
          <w:rPr>
            <w:noProof/>
            <w:webHidden/>
          </w:rPr>
          <w:t>18</w:t>
        </w:r>
        <w:r>
          <w:rPr>
            <w:noProof/>
            <w:webHidden/>
          </w:rPr>
          <w:fldChar w:fldCharType="end"/>
        </w:r>
      </w:hyperlink>
    </w:p>
    <w:p w14:paraId="00A6E0E3" w14:textId="5A245E3E" w:rsidR="006C6CDE" w:rsidRDefault="006C6CDE">
      <w:pPr>
        <w:pStyle w:val="TOC3"/>
        <w:tabs>
          <w:tab w:val="left" w:pos="1320"/>
          <w:tab w:val="right" w:leader="dot" w:pos="8777"/>
        </w:tabs>
        <w:rPr>
          <w:rFonts w:asciiTheme="minorHAnsi" w:eastAsiaTheme="minorEastAsia" w:hAnsiTheme="minorHAnsi" w:cstheme="minorBidi"/>
          <w:noProof/>
          <w:sz w:val="22"/>
          <w:szCs w:val="22"/>
          <w:lang w:eastAsia="ja-JP"/>
        </w:rPr>
      </w:pPr>
      <w:hyperlink w:anchor="_Toc135329681" w:history="1">
        <w:r w:rsidRPr="00031125">
          <w:rPr>
            <w:rStyle w:val="Hyperlink"/>
            <w:noProof/>
          </w:rPr>
          <w:t>3.7.1</w:t>
        </w:r>
        <w:r>
          <w:rPr>
            <w:rFonts w:asciiTheme="minorHAnsi" w:eastAsiaTheme="minorEastAsia" w:hAnsiTheme="minorHAnsi" w:cstheme="minorBidi"/>
            <w:noProof/>
            <w:sz w:val="22"/>
            <w:szCs w:val="22"/>
            <w:lang w:eastAsia="ja-JP"/>
          </w:rPr>
          <w:tab/>
        </w:r>
        <w:r w:rsidRPr="00031125">
          <w:rPr>
            <w:rStyle w:val="Hyperlink"/>
            <w:noProof/>
          </w:rPr>
          <w:t>Maximální tok</w:t>
        </w:r>
        <w:r>
          <w:rPr>
            <w:noProof/>
            <w:webHidden/>
          </w:rPr>
          <w:tab/>
        </w:r>
        <w:r>
          <w:rPr>
            <w:noProof/>
            <w:webHidden/>
          </w:rPr>
          <w:fldChar w:fldCharType="begin"/>
        </w:r>
        <w:r>
          <w:rPr>
            <w:noProof/>
            <w:webHidden/>
          </w:rPr>
          <w:instrText xml:space="preserve"> PAGEREF _Toc135329681 \h </w:instrText>
        </w:r>
        <w:r>
          <w:rPr>
            <w:noProof/>
            <w:webHidden/>
          </w:rPr>
        </w:r>
        <w:r>
          <w:rPr>
            <w:noProof/>
            <w:webHidden/>
          </w:rPr>
          <w:fldChar w:fldCharType="separate"/>
        </w:r>
        <w:r>
          <w:rPr>
            <w:noProof/>
            <w:webHidden/>
          </w:rPr>
          <w:t>19</w:t>
        </w:r>
        <w:r>
          <w:rPr>
            <w:noProof/>
            <w:webHidden/>
          </w:rPr>
          <w:fldChar w:fldCharType="end"/>
        </w:r>
      </w:hyperlink>
    </w:p>
    <w:p w14:paraId="1D0E208F" w14:textId="65E1314A" w:rsidR="006C6CDE" w:rsidRDefault="006C6CDE">
      <w:pPr>
        <w:pStyle w:val="TOC3"/>
        <w:tabs>
          <w:tab w:val="left" w:pos="1320"/>
          <w:tab w:val="right" w:leader="dot" w:pos="8777"/>
        </w:tabs>
        <w:rPr>
          <w:rFonts w:asciiTheme="minorHAnsi" w:eastAsiaTheme="minorEastAsia" w:hAnsiTheme="minorHAnsi" w:cstheme="minorBidi"/>
          <w:noProof/>
          <w:sz w:val="22"/>
          <w:szCs w:val="22"/>
          <w:lang w:eastAsia="ja-JP"/>
        </w:rPr>
      </w:pPr>
      <w:hyperlink w:anchor="_Toc135329682" w:history="1">
        <w:r w:rsidRPr="00031125">
          <w:rPr>
            <w:rStyle w:val="Hyperlink"/>
            <w:noProof/>
          </w:rPr>
          <w:t>3.7.2</w:t>
        </w:r>
        <w:r>
          <w:rPr>
            <w:rFonts w:asciiTheme="minorHAnsi" w:eastAsiaTheme="minorEastAsia" w:hAnsiTheme="minorHAnsi" w:cstheme="minorBidi"/>
            <w:noProof/>
            <w:sz w:val="22"/>
            <w:szCs w:val="22"/>
            <w:lang w:eastAsia="ja-JP"/>
          </w:rPr>
          <w:tab/>
        </w:r>
        <w:r w:rsidRPr="00031125">
          <w:rPr>
            <w:rStyle w:val="Hyperlink"/>
            <w:noProof/>
          </w:rPr>
          <w:t>Minimální řez</w:t>
        </w:r>
        <w:r>
          <w:rPr>
            <w:noProof/>
            <w:webHidden/>
          </w:rPr>
          <w:tab/>
        </w:r>
        <w:r>
          <w:rPr>
            <w:noProof/>
            <w:webHidden/>
          </w:rPr>
          <w:fldChar w:fldCharType="begin"/>
        </w:r>
        <w:r>
          <w:rPr>
            <w:noProof/>
            <w:webHidden/>
          </w:rPr>
          <w:instrText xml:space="preserve"> PAGEREF _Toc135329682 \h </w:instrText>
        </w:r>
        <w:r>
          <w:rPr>
            <w:noProof/>
            <w:webHidden/>
          </w:rPr>
        </w:r>
        <w:r>
          <w:rPr>
            <w:noProof/>
            <w:webHidden/>
          </w:rPr>
          <w:fldChar w:fldCharType="separate"/>
        </w:r>
        <w:r>
          <w:rPr>
            <w:noProof/>
            <w:webHidden/>
          </w:rPr>
          <w:t>20</w:t>
        </w:r>
        <w:r>
          <w:rPr>
            <w:noProof/>
            <w:webHidden/>
          </w:rPr>
          <w:fldChar w:fldCharType="end"/>
        </w:r>
      </w:hyperlink>
    </w:p>
    <w:p w14:paraId="4203DB5A" w14:textId="1C9000D3" w:rsidR="006C6CDE" w:rsidRDefault="006C6CDE">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329683" w:history="1">
        <w:r w:rsidRPr="00031125">
          <w:rPr>
            <w:rStyle w:val="Hyperlink"/>
            <w:noProof/>
            <w:lang w:eastAsia="ja-JP"/>
          </w:rPr>
          <w:t>4</w:t>
        </w:r>
        <w:r>
          <w:rPr>
            <w:rFonts w:asciiTheme="minorHAnsi" w:eastAsiaTheme="minorEastAsia" w:hAnsiTheme="minorHAnsi" w:cstheme="minorBidi"/>
            <w:b w:val="0"/>
            <w:caps w:val="0"/>
            <w:noProof/>
            <w:sz w:val="22"/>
            <w:szCs w:val="22"/>
            <w:lang w:eastAsia="ja-JP"/>
          </w:rPr>
          <w:tab/>
        </w:r>
        <w:r w:rsidRPr="00031125">
          <w:rPr>
            <w:rStyle w:val="Hyperlink"/>
            <w:noProof/>
            <w:lang w:eastAsia="ja-JP"/>
          </w:rPr>
          <w:t>Algoritmy hledání cesty v bludišti</w:t>
        </w:r>
        <w:r>
          <w:rPr>
            <w:noProof/>
            <w:webHidden/>
          </w:rPr>
          <w:tab/>
        </w:r>
        <w:r>
          <w:rPr>
            <w:noProof/>
            <w:webHidden/>
          </w:rPr>
          <w:fldChar w:fldCharType="begin"/>
        </w:r>
        <w:r>
          <w:rPr>
            <w:noProof/>
            <w:webHidden/>
          </w:rPr>
          <w:instrText xml:space="preserve"> PAGEREF _Toc135329683 \h </w:instrText>
        </w:r>
        <w:r>
          <w:rPr>
            <w:noProof/>
            <w:webHidden/>
          </w:rPr>
        </w:r>
        <w:r>
          <w:rPr>
            <w:noProof/>
            <w:webHidden/>
          </w:rPr>
          <w:fldChar w:fldCharType="separate"/>
        </w:r>
        <w:r>
          <w:rPr>
            <w:noProof/>
            <w:webHidden/>
          </w:rPr>
          <w:t>21</w:t>
        </w:r>
        <w:r>
          <w:rPr>
            <w:noProof/>
            <w:webHidden/>
          </w:rPr>
          <w:fldChar w:fldCharType="end"/>
        </w:r>
      </w:hyperlink>
    </w:p>
    <w:p w14:paraId="2902E307" w14:textId="15C60C2E"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84" w:history="1">
        <w:r w:rsidRPr="00031125">
          <w:rPr>
            <w:rStyle w:val="Hyperlink"/>
            <w:noProof/>
          </w:rPr>
          <w:t>4.1</w:t>
        </w:r>
        <w:r>
          <w:rPr>
            <w:rFonts w:asciiTheme="minorHAnsi" w:eastAsiaTheme="minorEastAsia" w:hAnsiTheme="minorHAnsi" w:cstheme="minorBidi"/>
            <w:noProof/>
            <w:sz w:val="22"/>
            <w:szCs w:val="22"/>
            <w:lang w:eastAsia="ja-JP"/>
          </w:rPr>
          <w:tab/>
        </w:r>
        <w:r w:rsidRPr="00031125">
          <w:rPr>
            <w:rStyle w:val="Hyperlink"/>
            <w:noProof/>
          </w:rPr>
          <w:t xml:space="preserve">Vyplňování slepých konců </w:t>
        </w:r>
        <w:r w:rsidRPr="00031125">
          <w:rPr>
            <w:rStyle w:val="Hyperlink"/>
            <w:noProof/>
            <w:lang w:eastAsia="ja-JP"/>
          </w:rPr>
          <w:t>(</w:t>
        </w:r>
        <w:r w:rsidRPr="00031125">
          <w:rPr>
            <w:rStyle w:val="Hyperlink"/>
            <w:noProof/>
          </w:rPr>
          <w:t>breadth-first search</w:t>
        </w:r>
        <w:r w:rsidRPr="00031125">
          <w:rPr>
            <w:rStyle w:val="Hyperlink"/>
            <w:noProof/>
            <w:lang w:eastAsia="ja-JP"/>
          </w:rPr>
          <w:t>)</w:t>
        </w:r>
        <w:r>
          <w:rPr>
            <w:noProof/>
            <w:webHidden/>
          </w:rPr>
          <w:tab/>
        </w:r>
        <w:r>
          <w:rPr>
            <w:noProof/>
            <w:webHidden/>
          </w:rPr>
          <w:fldChar w:fldCharType="begin"/>
        </w:r>
        <w:r>
          <w:rPr>
            <w:noProof/>
            <w:webHidden/>
          </w:rPr>
          <w:instrText xml:space="preserve"> PAGEREF _Toc135329684 \h </w:instrText>
        </w:r>
        <w:r>
          <w:rPr>
            <w:noProof/>
            <w:webHidden/>
          </w:rPr>
        </w:r>
        <w:r>
          <w:rPr>
            <w:noProof/>
            <w:webHidden/>
          </w:rPr>
          <w:fldChar w:fldCharType="separate"/>
        </w:r>
        <w:r>
          <w:rPr>
            <w:noProof/>
            <w:webHidden/>
          </w:rPr>
          <w:t>22</w:t>
        </w:r>
        <w:r>
          <w:rPr>
            <w:noProof/>
            <w:webHidden/>
          </w:rPr>
          <w:fldChar w:fldCharType="end"/>
        </w:r>
      </w:hyperlink>
    </w:p>
    <w:p w14:paraId="6ECC3EBC" w14:textId="6460D977"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85" w:history="1">
        <w:r w:rsidRPr="00031125">
          <w:rPr>
            <w:rStyle w:val="Hyperlink"/>
            <w:noProof/>
          </w:rPr>
          <w:t>4.2</w:t>
        </w:r>
        <w:r>
          <w:rPr>
            <w:rFonts w:asciiTheme="minorHAnsi" w:eastAsiaTheme="minorEastAsia" w:hAnsiTheme="minorHAnsi" w:cstheme="minorBidi"/>
            <w:noProof/>
            <w:sz w:val="22"/>
            <w:szCs w:val="22"/>
            <w:lang w:eastAsia="ja-JP"/>
          </w:rPr>
          <w:tab/>
        </w:r>
        <w:r w:rsidRPr="00031125">
          <w:rPr>
            <w:rStyle w:val="Hyperlink"/>
            <w:noProof/>
          </w:rPr>
          <w:t>Prohledávání do hloubky (depth-first search)</w:t>
        </w:r>
        <w:r>
          <w:rPr>
            <w:noProof/>
            <w:webHidden/>
          </w:rPr>
          <w:tab/>
        </w:r>
        <w:r>
          <w:rPr>
            <w:noProof/>
            <w:webHidden/>
          </w:rPr>
          <w:fldChar w:fldCharType="begin"/>
        </w:r>
        <w:r>
          <w:rPr>
            <w:noProof/>
            <w:webHidden/>
          </w:rPr>
          <w:instrText xml:space="preserve"> PAGEREF _Toc135329685 \h </w:instrText>
        </w:r>
        <w:r>
          <w:rPr>
            <w:noProof/>
            <w:webHidden/>
          </w:rPr>
        </w:r>
        <w:r>
          <w:rPr>
            <w:noProof/>
            <w:webHidden/>
          </w:rPr>
          <w:fldChar w:fldCharType="separate"/>
        </w:r>
        <w:r>
          <w:rPr>
            <w:noProof/>
            <w:webHidden/>
          </w:rPr>
          <w:t>23</w:t>
        </w:r>
        <w:r>
          <w:rPr>
            <w:noProof/>
            <w:webHidden/>
          </w:rPr>
          <w:fldChar w:fldCharType="end"/>
        </w:r>
      </w:hyperlink>
    </w:p>
    <w:p w14:paraId="2C8F9F2B" w14:textId="0CF8E296"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86" w:history="1">
        <w:r w:rsidRPr="00031125">
          <w:rPr>
            <w:rStyle w:val="Hyperlink"/>
            <w:noProof/>
          </w:rPr>
          <w:t>4.3</w:t>
        </w:r>
        <w:r>
          <w:rPr>
            <w:rFonts w:asciiTheme="minorHAnsi" w:eastAsiaTheme="minorEastAsia" w:hAnsiTheme="minorHAnsi" w:cstheme="minorBidi"/>
            <w:noProof/>
            <w:sz w:val="22"/>
            <w:szCs w:val="22"/>
            <w:lang w:eastAsia="ja-JP"/>
          </w:rPr>
          <w:tab/>
        </w:r>
        <w:r w:rsidRPr="00031125">
          <w:rPr>
            <w:rStyle w:val="Hyperlink"/>
            <w:noProof/>
          </w:rPr>
          <w:t>Podobnost mezi algoritmy vyplňování a řešení bludiště</w:t>
        </w:r>
        <w:r>
          <w:rPr>
            <w:noProof/>
            <w:webHidden/>
          </w:rPr>
          <w:tab/>
        </w:r>
        <w:r>
          <w:rPr>
            <w:noProof/>
            <w:webHidden/>
          </w:rPr>
          <w:fldChar w:fldCharType="begin"/>
        </w:r>
        <w:r>
          <w:rPr>
            <w:noProof/>
            <w:webHidden/>
          </w:rPr>
          <w:instrText xml:space="preserve"> PAGEREF _Toc135329686 \h </w:instrText>
        </w:r>
        <w:r>
          <w:rPr>
            <w:noProof/>
            <w:webHidden/>
          </w:rPr>
        </w:r>
        <w:r>
          <w:rPr>
            <w:noProof/>
            <w:webHidden/>
          </w:rPr>
          <w:fldChar w:fldCharType="separate"/>
        </w:r>
        <w:r>
          <w:rPr>
            <w:noProof/>
            <w:webHidden/>
          </w:rPr>
          <w:t>24</w:t>
        </w:r>
        <w:r>
          <w:rPr>
            <w:noProof/>
            <w:webHidden/>
          </w:rPr>
          <w:fldChar w:fldCharType="end"/>
        </w:r>
      </w:hyperlink>
    </w:p>
    <w:p w14:paraId="1CDA0B9E" w14:textId="6A3720CA" w:rsidR="006C6CDE" w:rsidRDefault="006C6CDE">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329687" w:history="1">
        <w:r w:rsidRPr="00031125">
          <w:rPr>
            <w:rStyle w:val="Hyperlink"/>
            <w:noProof/>
          </w:rPr>
          <w:t>5</w:t>
        </w:r>
        <w:r>
          <w:rPr>
            <w:rFonts w:asciiTheme="minorHAnsi" w:eastAsiaTheme="minorEastAsia" w:hAnsiTheme="minorHAnsi" w:cstheme="minorBidi"/>
            <w:b w:val="0"/>
            <w:caps w:val="0"/>
            <w:noProof/>
            <w:sz w:val="22"/>
            <w:szCs w:val="22"/>
            <w:lang w:eastAsia="ja-JP"/>
          </w:rPr>
          <w:tab/>
        </w:r>
        <w:r w:rsidRPr="00031125">
          <w:rPr>
            <w:rStyle w:val="Hyperlink"/>
            <w:noProof/>
          </w:rPr>
          <w:t>Kvalita propustnosti</w:t>
        </w:r>
        <w:r>
          <w:rPr>
            <w:noProof/>
            <w:webHidden/>
          </w:rPr>
          <w:tab/>
        </w:r>
        <w:r>
          <w:rPr>
            <w:noProof/>
            <w:webHidden/>
          </w:rPr>
          <w:fldChar w:fldCharType="begin"/>
        </w:r>
        <w:r>
          <w:rPr>
            <w:noProof/>
            <w:webHidden/>
          </w:rPr>
          <w:instrText xml:space="preserve"> PAGEREF _Toc135329687 \h </w:instrText>
        </w:r>
        <w:r>
          <w:rPr>
            <w:noProof/>
            <w:webHidden/>
          </w:rPr>
        </w:r>
        <w:r>
          <w:rPr>
            <w:noProof/>
            <w:webHidden/>
          </w:rPr>
          <w:fldChar w:fldCharType="separate"/>
        </w:r>
        <w:r>
          <w:rPr>
            <w:noProof/>
            <w:webHidden/>
          </w:rPr>
          <w:t>25</w:t>
        </w:r>
        <w:r>
          <w:rPr>
            <w:noProof/>
            <w:webHidden/>
          </w:rPr>
          <w:fldChar w:fldCharType="end"/>
        </w:r>
      </w:hyperlink>
    </w:p>
    <w:p w14:paraId="73FC5B73" w14:textId="39381B9E"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88" w:history="1">
        <w:r w:rsidRPr="00031125">
          <w:rPr>
            <w:rStyle w:val="Hyperlink"/>
            <w:noProof/>
          </w:rPr>
          <w:t>5.1</w:t>
        </w:r>
        <w:r>
          <w:rPr>
            <w:rFonts w:asciiTheme="minorHAnsi" w:eastAsiaTheme="minorEastAsia" w:hAnsiTheme="minorHAnsi" w:cstheme="minorBidi"/>
            <w:noProof/>
            <w:sz w:val="22"/>
            <w:szCs w:val="22"/>
            <w:lang w:eastAsia="ja-JP"/>
          </w:rPr>
          <w:tab/>
        </w:r>
        <w:r w:rsidRPr="00031125">
          <w:rPr>
            <w:rStyle w:val="Hyperlink"/>
            <w:noProof/>
          </w:rPr>
          <w:t>Matematická morfologie</w:t>
        </w:r>
        <w:r>
          <w:rPr>
            <w:noProof/>
            <w:webHidden/>
          </w:rPr>
          <w:tab/>
        </w:r>
        <w:r>
          <w:rPr>
            <w:noProof/>
            <w:webHidden/>
          </w:rPr>
          <w:fldChar w:fldCharType="begin"/>
        </w:r>
        <w:r>
          <w:rPr>
            <w:noProof/>
            <w:webHidden/>
          </w:rPr>
          <w:instrText xml:space="preserve"> PAGEREF _Toc135329688 \h </w:instrText>
        </w:r>
        <w:r>
          <w:rPr>
            <w:noProof/>
            <w:webHidden/>
          </w:rPr>
        </w:r>
        <w:r>
          <w:rPr>
            <w:noProof/>
            <w:webHidden/>
          </w:rPr>
          <w:fldChar w:fldCharType="separate"/>
        </w:r>
        <w:r>
          <w:rPr>
            <w:noProof/>
            <w:webHidden/>
          </w:rPr>
          <w:t>25</w:t>
        </w:r>
        <w:r>
          <w:rPr>
            <w:noProof/>
            <w:webHidden/>
          </w:rPr>
          <w:fldChar w:fldCharType="end"/>
        </w:r>
      </w:hyperlink>
    </w:p>
    <w:p w14:paraId="334D4DAE" w14:textId="5FAAF48E" w:rsidR="006C6CDE" w:rsidRDefault="006C6CDE">
      <w:pPr>
        <w:pStyle w:val="TOC3"/>
        <w:tabs>
          <w:tab w:val="left" w:pos="1320"/>
          <w:tab w:val="right" w:leader="dot" w:pos="8777"/>
        </w:tabs>
        <w:rPr>
          <w:rFonts w:asciiTheme="minorHAnsi" w:eastAsiaTheme="minorEastAsia" w:hAnsiTheme="minorHAnsi" w:cstheme="minorBidi"/>
          <w:noProof/>
          <w:sz w:val="22"/>
          <w:szCs w:val="22"/>
          <w:lang w:eastAsia="ja-JP"/>
        </w:rPr>
      </w:pPr>
      <w:hyperlink w:anchor="_Toc135329689" w:history="1">
        <w:r w:rsidRPr="00031125">
          <w:rPr>
            <w:rStyle w:val="Hyperlink"/>
            <w:noProof/>
            <w:lang w:eastAsia="ja-JP"/>
          </w:rPr>
          <w:t>5.1.1</w:t>
        </w:r>
        <w:r>
          <w:rPr>
            <w:rFonts w:asciiTheme="minorHAnsi" w:eastAsiaTheme="minorEastAsia" w:hAnsiTheme="minorHAnsi" w:cstheme="minorBidi"/>
            <w:noProof/>
            <w:sz w:val="22"/>
            <w:szCs w:val="22"/>
            <w:lang w:eastAsia="ja-JP"/>
          </w:rPr>
          <w:tab/>
        </w:r>
        <w:r w:rsidRPr="00031125">
          <w:rPr>
            <w:rStyle w:val="Hyperlink"/>
            <w:noProof/>
            <w:lang w:eastAsia="ja-JP"/>
          </w:rPr>
          <w:t>Dilatace</w:t>
        </w:r>
        <w:r>
          <w:rPr>
            <w:noProof/>
            <w:webHidden/>
          </w:rPr>
          <w:tab/>
        </w:r>
        <w:r>
          <w:rPr>
            <w:noProof/>
            <w:webHidden/>
          </w:rPr>
          <w:fldChar w:fldCharType="begin"/>
        </w:r>
        <w:r>
          <w:rPr>
            <w:noProof/>
            <w:webHidden/>
          </w:rPr>
          <w:instrText xml:space="preserve"> PAGEREF _Toc135329689 \h </w:instrText>
        </w:r>
        <w:r>
          <w:rPr>
            <w:noProof/>
            <w:webHidden/>
          </w:rPr>
        </w:r>
        <w:r>
          <w:rPr>
            <w:noProof/>
            <w:webHidden/>
          </w:rPr>
          <w:fldChar w:fldCharType="separate"/>
        </w:r>
        <w:r>
          <w:rPr>
            <w:noProof/>
            <w:webHidden/>
          </w:rPr>
          <w:t>26</w:t>
        </w:r>
        <w:r>
          <w:rPr>
            <w:noProof/>
            <w:webHidden/>
          </w:rPr>
          <w:fldChar w:fldCharType="end"/>
        </w:r>
      </w:hyperlink>
    </w:p>
    <w:p w14:paraId="37A9CC47" w14:textId="23808F67" w:rsidR="006C6CDE" w:rsidRDefault="006C6CDE">
      <w:pPr>
        <w:pStyle w:val="TOC3"/>
        <w:tabs>
          <w:tab w:val="left" w:pos="1320"/>
          <w:tab w:val="right" w:leader="dot" w:pos="8777"/>
        </w:tabs>
        <w:rPr>
          <w:rFonts w:asciiTheme="minorHAnsi" w:eastAsiaTheme="minorEastAsia" w:hAnsiTheme="minorHAnsi" w:cstheme="minorBidi"/>
          <w:noProof/>
          <w:sz w:val="22"/>
          <w:szCs w:val="22"/>
          <w:lang w:eastAsia="ja-JP"/>
        </w:rPr>
      </w:pPr>
      <w:hyperlink w:anchor="_Toc135329690" w:history="1">
        <w:r w:rsidRPr="00031125">
          <w:rPr>
            <w:rStyle w:val="Hyperlink"/>
            <w:noProof/>
            <w:lang w:eastAsia="ja-JP"/>
          </w:rPr>
          <w:t>5.1.2</w:t>
        </w:r>
        <w:r>
          <w:rPr>
            <w:rFonts w:asciiTheme="minorHAnsi" w:eastAsiaTheme="minorEastAsia" w:hAnsiTheme="minorHAnsi" w:cstheme="minorBidi"/>
            <w:noProof/>
            <w:sz w:val="22"/>
            <w:szCs w:val="22"/>
            <w:lang w:eastAsia="ja-JP"/>
          </w:rPr>
          <w:tab/>
        </w:r>
        <w:r w:rsidRPr="00031125">
          <w:rPr>
            <w:rStyle w:val="Hyperlink"/>
            <w:noProof/>
            <w:lang w:eastAsia="ja-JP"/>
          </w:rPr>
          <w:t>Eroze</w:t>
        </w:r>
        <w:r>
          <w:rPr>
            <w:noProof/>
            <w:webHidden/>
          </w:rPr>
          <w:tab/>
        </w:r>
        <w:r>
          <w:rPr>
            <w:noProof/>
            <w:webHidden/>
          </w:rPr>
          <w:fldChar w:fldCharType="begin"/>
        </w:r>
        <w:r>
          <w:rPr>
            <w:noProof/>
            <w:webHidden/>
          </w:rPr>
          <w:instrText xml:space="preserve"> PAGEREF _Toc135329690 \h </w:instrText>
        </w:r>
        <w:r>
          <w:rPr>
            <w:noProof/>
            <w:webHidden/>
          </w:rPr>
        </w:r>
        <w:r>
          <w:rPr>
            <w:noProof/>
            <w:webHidden/>
          </w:rPr>
          <w:fldChar w:fldCharType="separate"/>
        </w:r>
        <w:r>
          <w:rPr>
            <w:noProof/>
            <w:webHidden/>
          </w:rPr>
          <w:t>26</w:t>
        </w:r>
        <w:r>
          <w:rPr>
            <w:noProof/>
            <w:webHidden/>
          </w:rPr>
          <w:fldChar w:fldCharType="end"/>
        </w:r>
      </w:hyperlink>
    </w:p>
    <w:p w14:paraId="080E7EE3" w14:textId="11D98C53" w:rsidR="006C6CDE" w:rsidRDefault="006C6CDE">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329691" w:history="1">
        <w:r w:rsidRPr="00031125">
          <w:rPr>
            <w:rStyle w:val="Hyperlink"/>
            <w:noProof/>
          </w:rPr>
          <w:t>6</w:t>
        </w:r>
        <w:r>
          <w:rPr>
            <w:rFonts w:asciiTheme="minorHAnsi" w:eastAsiaTheme="minorEastAsia" w:hAnsiTheme="minorHAnsi" w:cstheme="minorBidi"/>
            <w:b w:val="0"/>
            <w:caps w:val="0"/>
            <w:noProof/>
            <w:sz w:val="22"/>
            <w:szCs w:val="22"/>
            <w:lang w:eastAsia="ja-JP"/>
          </w:rPr>
          <w:tab/>
        </w:r>
        <w:r w:rsidRPr="00031125">
          <w:rPr>
            <w:rStyle w:val="Hyperlink"/>
            <w:noProof/>
          </w:rPr>
          <w:t>Další způsoby řešení propustnosti materiálu</w:t>
        </w:r>
        <w:r>
          <w:rPr>
            <w:noProof/>
            <w:webHidden/>
          </w:rPr>
          <w:tab/>
        </w:r>
        <w:r>
          <w:rPr>
            <w:noProof/>
            <w:webHidden/>
          </w:rPr>
          <w:fldChar w:fldCharType="begin"/>
        </w:r>
        <w:r>
          <w:rPr>
            <w:noProof/>
            <w:webHidden/>
          </w:rPr>
          <w:instrText xml:space="preserve"> PAGEREF _Toc135329691 \h </w:instrText>
        </w:r>
        <w:r>
          <w:rPr>
            <w:noProof/>
            <w:webHidden/>
          </w:rPr>
        </w:r>
        <w:r>
          <w:rPr>
            <w:noProof/>
            <w:webHidden/>
          </w:rPr>
          <w:fldChar w:fldCharType="separate"/>
        </w:r>
        <w:r>
          <w:rPr>
            <w:noProof/>
            <w:webHidden/>
          </w:rPr>
          <w:t>28</w:t>
        </w:r>
        <w:r>
          <w:rPr>
            <w:noProof/>
            <w:webHidden/>
          </w:rPr>
          <w:fldChar w:fldCharType="end"/>
        </w:r>
      </w:hyperlink>
    </w:p>
    <w:p w14:paraId="2F267BB2" w14:textId="288FEE70"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92" w:history="1">
        <w:r w:rsidRPr="00031125">
          <w:rPr>
            <w:rStyle w:val="Hyperlink"/>
            <w:noProof/>
          </w:rPr>
          <w:t>6.1</w:t>
        </w:r>
        <w:r>
          <w:rPr>
            <w:rFonts w:asciiTheme="minorHAnsi" w:eastAsiaTheme="minorEastAsia" w:hAnsiTheme="minorHAnsi" w:cstheme="minorBidi"/>
            <w:noProof/>
            <w:sz w:val="22"/>
            <w:szCs w:val="22"/>
            <w:lang w:eastAsia="ja-JP"/>
          </w:rPr>
          <w:tab/>
        </w:r>
        <w:r w:rsidRPr="00031125">
          <w:rPr>
            <w:rStyle w:val="Hyperlink"/>
            <w:noProof/>
          </w:rPr>
          <w:t>Laboratorně-modelový přístup</w:t>
        </w:r>
        <w:r>
          <w:rPr>
            <w:noProof/>
            <w:webHidden/>
          </w:rPr>
          <w:tab/>
        </w:r>
        <w:r>
          <w:rPr>
            <w:noProof/>
            <w:webHidden/>
          </w:rPr>
          <w:fldChar w:fldCharType="begin"/>
        </w:r>
        <w:r>
          <w:rPr>
            <w:noProof/>
            <w:webHidden/>
          </w:rPr>
          <w:instrText xml:space="preserve"> PAGEREF _Toc135329692 \h </w:instrText>
        </w:r>
        <w:r>
          <w:rPr>
            <w:noProof/>
            <w:webHidden/>
          </w:rPr>
        </w:r>
        <w:r>
          <w:rPr>
            <w:noProof/>
            <w:webHidden/>
          </w:rPr>
          <w:fldChar w:fldCharType="separate"/>
        </w:r>
        <w:r>
          <w:rPr>
            <w:noProof/>
            <w:webHidden/>
          </w:rPr>
          <w:t>28</w:t>
        </w:r>
        <w:r>
          <w:rPr>
            <w:noProof/>
            <w:webHidden/>
          </w:rPr>
          <w:fldChar w:fldCharType="end"/>
        </w:r>
      </w:hyperlink>
    </w:p>
    <w:p w14:paraId="72641C1A" w14:textId="657A3099"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93" w:history="1">
        <w:r w:rsidRPr="00031125">
          <w:rPr>
            <w:rStyle w:val="Hyperlink"/>
            <w:noProof/>
            <w:lang w:eastAsia="ja-JP"/>
          </w:rPr>
          <w:t>6.2</w:t>
        </w:r>
        <w:r>
          <w:rPr>
            <w:rFonts w:asciiTheme="minorHAnsi" w:eastAsiaTheme="minorEastAsia" w:hAnsiTheme="minorHAnsi" w:cstheme="minorBidi"/>
            <w:noProof/>
            <w:sz w:val="22"/>
            <w:szCs w:val="22"/>
            <w:lang w:eastAsia="ja-JP"/>
          </w:rPr>
          <w:tab/>
        </w:r>
        <w:r w:rsidRPr="00031125">
          <w:rPr>
            <w:rStyle w:val="Hyperlink"/>
            <w:noProof/>
            <w:lang w:eastAsia="ja-JP"/>
          </w:rPr>
          <w:t>Přístup za pomocí software Comsol</w:t>
        </w:r>
        <w:r>
          <w:rPr>
            <w:noProof/>
            <w:webHidden/>
          </w:rPr>
          <w:tab/>
        </w:r>
        <w:r>
          <w:rPr>
            <w:noProof/>
            <w:webHidden/>
          </w:rPr>
          <w:fldChar w:fldCharType="begin"/>
        </w:r>
        <w:r>
          <w:rPr>
            <w:noProof/>
            <w:webHidden/>
          </w:rPr>
          <w:instrText xml:space="preserve"> PAGEREF _Toc135329693 \h </w:instrText>
        </w:r>
        <w:r>
          <w:rPr>
            <w:noProof/>
            <w:webHidden/>
          </w:rPr>
        </w:r>
        <w:r>
          <w:rPr>
            <w:noProof/>
            <w:webHidden/>
          </w:rPr>
          <w:fldChar w:fldCharType="separate"/>
        </w:r>
        <w:r>
          <w:rPr>
            <w:noProof/>
            <w:webHidden/>
          </w:rPr>
          <w:t>29</w:t>
        </w:r>
        <w:r>
          <w:rPr>
            <w:noProof/>
            <w:webHidden/>
          </w:rPr>
          <w:fldChar w:fldCharType="end"/>
        </w:r>
      </w:hyperlink>
    </w:p>
    <w:p w14:paraId="0596F361" w14:textId="4238D14D" w:rsidR="006C6CDE" w:rsidRDefault="006C6CDE">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329694" w:history="1">
        <w:r w:rsidRPr="00031125">
          <w:rPr>
            <w:rStyle w:val="Hyperlink"/>
            <w:noProof/>
          </w:rPr>
          <w:t>7</w:t>
        </w:r>
        <w:r>
          <w:rPr>
            <w:rFonts w:asciiTheme="minorHAnsi" w:eastAsiaTheme="minorEastAsia" w:hAnsiTheme="minorHAnsi" w:cstheme="minorBidi"/>
            <w:b w:val="0"/>
            <w:caps w:val="0"/>
            <w:noProof/>
            <w:sz w:val="22"/>
            <w:szCs w:val="22"/>
            <w:lang w:eastAsia="ja-JP"/>
          </w:rPr>
          <w:tab/>
        </w:r>
        <w:r w:rsidRPr="00031125">
          <w:rPr>
            <w:rStyle w:val="Hyperlink"/>
            <w:noProof/>
          </w:rPr>
          <w:t>Otázka případné grafické reprezentace</w:t>
        </w:r>
        <w:r>
          <w:rPr>
            <w:noProof/>
            <w:webHidden/>
          </w:rPr>
          <w:tab/>
        </w:r>
        <w:r>
          <w:rPr>
            <w:noProof/>
            <w:webHidden/>
          </w:rPr>
          <w:fldChar w:fldCharType="begin"/>
        </w:r>
        <w:r>
          <w:rPr>
            <w:noProof/>
            <w:webHidden/>
          </w:rPr>
          <w:instrText xml:space="preserve"> PAGEREF _Toc135329694 \h </w:instrText>
        </w:r>
        <w:r>
          <w:rPr>
            <w:noProof/>
            <w:webHidden/>
          </w:rPr>
        </w:r>
        <w:r>
          <w:rPr>
            <w:noProof/>
            <w:webHidden/>
          </w:rPr>
          <w:fldChar w:fldCharType="separate"/>
        </w:r>
        <w:r>
          <w:rPr>
            <w:noProof/>
            <w:webHidden/>
          </w:rPr>
          <w:t>30</w:t>
        </w:r>
        <w:r>
          <w:rPr>
            <w:noProof/>
            <w:webHidden/>
          </w:rPr>
          <w:fldChar w:fldCharType="end"/>
        </w:r>
      </w:hyperlink>
    </w:p>
    <w:p w14:paraId="0B03934D" w14:textId="33172C27" w:rsidR="006C6CDE" w:rsidRDefault="006C6CDE">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329695" w:history="1">
        <w:r w:rsidRPr="00031125">
          <w:rPr>
            <w:rStyle w:val="Hyperlink"/>
            <w:noProof/>
          </w:rPr>
          <w:t>8</w:t>
        </w:r>
        <w:r>
          <w:rPr>
            <w:rFonts w:asciiTheme="minorHAnsi" w:eastAsiaTheme="minorEastAsia" w:hAnsiTheme="minorHAnsi" w:cstheme="minorBidi"/>
            <w:b w:val="0"/>
            <w:caps w:val="0"/>
            <w:noProof/>
            <w:sz w:val="22"/>
            <w:szCs w:val="22"/>
            <w:lang w:eastAsia="ja-JP"/>
          </w:rPr>
          <w:tab/>
        </w:r>
        <w:r w:rsidRPr="00031125">
          <w:rPr>
            <w:rStyle w:val="Hyperlink"/>
            <w:noProof/>
          </w:rPr>
          <w:t>analýza kritických míst v materiálu</w:t>
        </w:r>
        <w:r>
          <w:rPr>
            <w:noProof/>
            <w:webHidden/>
          </w:rPr>
          <w:tab/>
        </w:r>
        <w:r>
          <w:rPr>
            <w:noProof/>
            <w:webHidden/>
          </w:rPr>
          <w:fldChar w:fldCharType="begin"/>
        </w:r>
        <w:r>
          <w:rPr>
            <w:noProof/>
            <w:webHidden/>
          </w:rPr>
          <w:instrText xml:space="preserve"> PAGEREF _Toc135329695 \h </w:instrText>
        </w:r>
        <w:r>
          <w:rPr>
            <w:noProof/>
            <w:webHidden/>
          </w:rPr>
        </w:r>
        <w:r>
          <w:rPr>
            <w:noProof/>
            <w:webHidden/>
          </w:rPr>
          <w:fldChar w:fldCharType="separate"/>
        </w:r>
        <w:r>
          <w:rPr>
            <w:noProof/>
            <w:webHidden/>
          </w:rPr>
          <w:t>32</w:t>
        </w:r>
        <w:r>
          <w:rPr>
            <w:noProof/>
            <w:webHidden/>
          </w:rPr>
          <w:fldChar w:fldCharType="end"/>
        </w:r>
      </w:hyperlink>
    </w:p>
    <w:p w14:paraId="2336BA41" w14:textId="5DEDC71E" w:rsidR="006C6CDE" w:rsidRDefault="006C6CDE">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5329696" w:history="1">
        <w:r w:rsidRPr="00031125">
          <w:rPr>
            <w:rStyle w:val="Hyperlink"/>
            <w:noProof/>
          </w:rPr>
          <w:t>9</w:t>
        </w:r>
        <w:r>
          <w:rPr>
            <w:rFonts w:asciiTheme="minorHAnsi" w:eastAsiaTheme="minorEastAsia" w:hAnsiTheme="minorHAnsi" w:cstheme="minorBidi"/>
            <w:b w:val="0"/>
            <w:caps w:val="0"/>
            <w:noProof/>
            <w:sz w:val="22"/>
            <w:szCs w:val="22"/>
            <w:lang w:eastAsia="ja-JP"/>
          </w:rPr>
          <w:tab/>
        </w:r>
        <w:r w:rsidRPr="00031125">
          <w:rPr>
            <w:rStyle w:val="Hyperlink"/>
            <w:noProof/>
          </w:rPr>
          <w:t>Algoritmus pro analýzu permeability</w:t>
        </w:r>
        <w:r>
          <w:rPr>
            <w:noProof/>
            <w:webHidden/>
          </w:rPr>
          <w:tab/>
        </w:r>
        <w:r>
          <w:rPr>
            <w:noProof/>
            <w:webHidden/>
          </w:rPr>
          <w:fldChar w:fldCharType="begin"/>
        </w:r>
        <w:r>
          <w:rPr>
            <w:noProof/>
            <w:webHidden/>
          </w:rPr>
          <w:instrText xml:space="preserve"> PAGEREF _Toc135329696 \h </w:instrText>
        </w:r>
        <w:r>
          <w:rPr>
            <w:noProof/>
            <w:webHidden/>
          </w:rPr>
        </w:r>
        <w:r>
          <w:rPr>
            <w:noProof/>
            <w:webHidden/>
          </w:rPr>
          <w:fldChar w:fldCharType="separate"/>
        </w:r>
        <w:r>
          <w:rPr>
            <w:noProof/>
            <w:webHidden/>
          </w:rPr>
          <w:t>33</w:t>
        </w:r>
        <w:r>
          <w:rPr>
            <w:noProof/>
            <w:webHidden/>
          </w:rPr>
          <w:fldChar w:fldCharType="end"/>
        </w:r>
      </w:hyperlink>
    </w:p>
    <w:p w14:paraId="05941BD2" w14:textId="202A4BAA"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97" w:history="1">
        <w:r w:rsidRPr="00031125">
          <w:rPr>
            <w:rStyle w:val="Hyperlink"/>
            <w:noProof/>
          </w:rPr>
          <w:t>9.1</w:t>
        </w:r>
        <w:r>
          <w:rPr>
            <w:rFonts w:asciiTheme="minorHAnsi" w:eastAsiaTheme="minorEastAsia" w:hAnsiTheme="minorHAnsi" w:cstheme="minorBidi"/>
            <w:noProof/>
            <w:sz w:val="22"/>
            <w:szCs w:val="22"/>
            <w:lang w:eastAsia="ja-JP"/>
          </w:rPr>
          <w:tab/>
        </w:r>
        <w:r w:rsidRPr="00031125">
          <w:rPr>
            <w:rStyle w:val="Hyperlink"/>
            <w:noProof/>
          </w:rPr>
          <w:t>Optimalizace algoritmu</w:t>
        </w:r>
        <w:r>
          <w:rPr>
            <w:noProof/>
            <w:webHidden/>
          </w:rPr>
          <w:tab/>
        </w:r>
        <w:r>
          <w:rPr>
            <w:noProof/>
            <w:webHidden/>
          </w:rPr>
          <w:fldChar w:fldCharType="begin"/>
        </w:r>
        <w:r>
          <w:rPr>
            <w:noProof/>
            <w:webHidden/>
          </w:rPr>
          <w:instrText xml:space="preserve"> PAGEREF _Toc135329697 \h </w:instrText>
        </w:r>
        <w:r>
          <w:rPr>
            <w:noProof/>
            <w:webHidden/>
          </w:rPr>
        </w:r>
        <w:r>
          <w:rPr>
            <w:noProof/>
            <w:webHidden/>
          </w:rPr>
          <w:fldChar w:fldCharType="separate"/>
        </w:r>
        <w:r>
          <w:rPr>
            <w:noProof/>
            <w:webHidden/>
          </w:rPr>
          <w:t>38</w:t>
        </w:r>
        <w:r>
          <w:rPr>
            <w:noProof/>
            <w:webHidden/>
          </w:rPr>
          <w:fldChar w:fldCharType="end"/>
        </w:r>
      </w:hyperlink>
    </w:p>
    <w:p w14:paraId="1DFBF05A" w14:textId="0D22F6E5"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98" w:history="1">
        <w:r w:rsidRPr="00031125">
          <w:rPr>
            <w:rStyle w:val="Hyperlink"/>
            <w:noProof/>
          </w:rPr>
          <w:t>9.2</w:t>
        </w:r>
        <w:r>
          <w:rPr>
            <w:rFonts w:asciiTheme="minorHAnsi" w:eastAsiaTheme="minorEastAsia" w:hAnsiTheme="minorHAnsi" w:cstheme="minorBidi"/>
            <w:noProof/>
            <w:sz w:val="22"/>
            <w:szCs w:val="22"/>
            <w:lang w:eastAsia="ja-JP"/>
          </w:rPr>
          <w:tab/>
        </w:r>
        <w:r w:rsidRPr="00031125">
          <w:rPr>
            <w:rStyle w:val="Hyperlink"/>
            <w:noProof/>
          </w:rPr>
          <w:t>Zobecnění pro 3D</w:t>
        </w:r>
        <w:r>
          <w:rPr>
            <w:noProof/>
            <w:webHidden/>
          </w:rPr>
          <w:tab/>
        </w:r>
        <w:r>
          <w:rPr>
            <w:noProof/>
            <w:webHidden/>
          </w:rPr>
          <w:fldChar w:fldCharType="begin"/>
        </w:r>
        <w:r>
          <w:rPr>
            <w:noProof/>
            <w:webHidden/>
          </w:rPr>
          <w:instrText xml:space="preserve"> PAGEREF _Toc135329698 \h </w:instrText>
        </w:r>
        <w:r>
          <w:rPr>
            <w:noProof/>
            <w:webHidden/>
          </w:rPr>
        </w:r>
        <w:r>
          <w:rPr>
            <w:noProof/>
            <w:webHidden/>
          </w:rPr>
          <w:fldChar w:fldCharType="separate"/>
        </w:r>
        <w:r>
          <w:rPr>
            <w:noProof/>
            <w:webHidden/>
          </w:rPr>
          <w:t>39</w:t>
        </w:r>
        <w:r>
          <w:rPr>
            <w:noProof/>
            <w:webHidden/>
          </w:rPr>
          <w:fldChar w:fldCharType="end"/>
        </w:r>
      </w:hyperlink>
    </w:p>
    <w:p w14:paraId="654074D9" w14:textId="4FC3D59E" w:rsidR="006C6CDE" w:rsidRDefault="006C6CDE">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5329699" w:history="1">
        <w:r w:rsidRPr="00031125">
          <w:rPr>
            <w:rStyle w:val="Hyperlink"/>
            <w:noProof/>
          </w:rPr>
          <w:t>9.3</w:t>
        </w:r>
        <w:r>
          <w:rPr>
            <w:rFonts w:asciiTheme="minorHAnsi" w:eastAsiaTheme="minorEastAsia" w:hAnsiTheme="minorHAnsi" w:cstheme="minorBidi"/>
            <w:noProof/>
            <w:sz w:val="22"/>
            <w:szCs w:val="22"/>
            <w:lang w:eastAsia="ja-JP"/>
          </w:rPr>
          <w:tab/>
        </w:r>
        <w:r w:rsidRPr="00031125">
          <w:rPr>
            <w:rStyle w:val="Hyperlink"/>
            <w:noProof/>
          </w:rPr>
          <w:t>Možnost pokračování a zlepšení algoritmu</w:t>
        </w:r>
        <w:r>
          <w:rPr>
            <w:noProof/>
            <w:webHidden/>
          </w:rPr>
          <w:tab/>
        </w:r>
        <w:r>
          <w:rPr>
            <w:noProof/>
            <w:webHidden/>
          </w:rPr>
          <w:fldChar w:fldCharType="begin"/>
        </w:r>
        <w:r>
          <w:rPr>
            <w:noProof/>
            <w:webHidden/>
          </w:rPr>
          <w:instrText xml:space="preserve"> PAGEREF _Toc135329699 \h </w:instrText>
        </w:r>
        <w:r>
          <w:rPr>
            <w:noProof/>
            <w:webHidden/>
          </w:rPr>
        </w:r>
        <w:r>
          <w:rPr>
            <w:noProof/>
            <w:webHidden/>
          </w:rPr>
          <w:fldChar w:fldCharType="separate"/>
        </w:r>
        <w:r>
          <w:rPr>
            <w:noProof/>
            <w:webHidden/>
          </w:rPr>
          <w:t>40</w:t>
        </w:r>
        <w:r>
          <w:rPr>
            <w:noProof/>
            <w:webHidden/>
          </w:rPr>
          <w:fldChar w:fldCharType="end"/>
        </w:r>
      </w:hyperlink>
    </w:p>
    <w:p w14:paraId="74CFA5F6" w14:textId="72E37022" w:rsidR="006C6CDE" w:rsidRDefault="006C6CDE">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329700" w:history="1">
        <w:r w:rsidRPr="00031125">
          <w:rPr>
            <w:rStyle w:val="Hyperlink"/>
            <w:noProof/>
          </w:rPr>
          <w:t>ZÁVĚR</w:t>
        </w:r>
        <w:r>
          <w:rPr>
            <w:noProof/>
            <w:webHidden/>
          </w:rPr>
          <w:tab/>
        </w:r>
        <w:r>
          <w:rPr>
            <w:noProof/>
            <w:webHidden/>
          </w:rPr>
          <w:fldChar w:fldCharType="begin"/>
        </w:r>
        <w:r>
          <w:rPr>
            <w:noProof/>
            <w:webHidden/>
          </w:rPr>
          <w:instrText xml:space="preserve"> PAGEREF _Toc135329700 \h </w:instrText>
        </w:r>
        <w:r>
          <w:rPr>
            <w:noProof/>
            <w:webHidden/>
          </w:rPr>
        </w:r>
        <w:r>
          <w:rPr>
            <w:noProof/>
            <w:webHidden/>
          </w:rPr>
          <w:fldChar w:fldCharType="separate"/>
        </w:r>
        <w:r>
          <w:rPr>
            <w:noProof/>
            <w:webHidden/>
          </w:rPr>
          <w:t>41</w:t>
        </w:r>
        <w:r>
          <w:rPr>
            <w:noProof/>
            <w:webHidden/>
          </w:rPr>
          <w:fldChar w:fldCharType="end"/>
        </w:r>
      </w:hyperlink>
    </w:p>
    <w:p w14:paraId="5D1EB53E" w14:textId="48C28547" w:rsidR="006C6CDE" w:rsidRDefault="006C6CDE">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329701" w:history="1">
        <w:r w:rsidRPr="00031125">
          <w:rPr>
            <w:rStyle w:val="Hyperlink"/>
            <w:noProof/>
          </w:rPr>
          <w:t>RESUMÉ</w:t>
        </w:r>
        <w:r>
          <w:rPr>
            <w:noProof/>
            <w:webHidden/>
          </w:rPr>
          <w:tab/>
        </w:r>
        <w:r>
          <w:rPr>
            <w:noProof/>
            <w:webHidden/>
          </w:rPr>
          <w:fldChar w:fldCharType="begin"/>
        </w:r>
        <w:r>
          <w:rPr>
            <w:noProof/>
            <w:webHidden/>
          </w:rPr>
          <w:instrText xml:space="preserve"> PAGEREF _Toc135329701 \h </w:instrText>
        </w:r>
        <w:r>
          <w:rPr>
            <w:noProof/>
            <w:webHidden/>
          </w:rPr>
        </w:r>
        <w:r>
          <w:rPr>
            <w:noProof/>
            <w:webHidden/>
          </w:rPr>
          <w:fldChar w:fldCharType="separate"/>
        </w:r>
        <w:r>
          <w:rPr>
            <w:noProof/>
            <w:webHidden/>
          </w:rPr>
          <w:t>42</w:t>
        </w:r>
        <w:r>
          <w:rPr>
            <w:noProof/>
            <w:webHidden/>
          </w:rPr>
          <w:fldChar w:fldCharType="end"/>
        </w:r>
      </w:hyperlink>
    </w:p>
    <w:p w14:paraId="7E1BF47F" w14:textId="59360B94" w:rsidR="006C6CDE" w:rsidRDefault="006C6CDE">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329702" w:history="1">
        <w:r w:rsidRPr="00031125">
          <w:rPr>
            <w:rStyle w:val="Hyperlink"/>
            <w:noProof/>
          </w:rPr>
          <w:t>SUMMARY</w:t>
        </w:r>
        <w:r>
          <w:rPr>
            <w:noProof/>
            <w:webHidden/>
          </w:rPr>
          <w:tab/>
        </w:r>
        <w:r>
          <w:rPr>
            <w:noProof/>
            <w:webHidden/>
          </w:rPr>
          <w:fldChar w:fldCharType="begin"/>
        </w:r>
        <w:r>
          <w:rPr>
            <w:noProof/>
            <w:webHidden/>
          </w:rPr>
          <w:instrText xml:space="preserve"> PAGEREF _Toc135329702 \h </w:instrText>
        </w:r>
        <w:r>
          <w:rPr>
            <w:noProof/>
            <w:webHidden/>
          </w:rPr>
        </w:r>
        <w:r>
          <w:rPr>
            <w:noProof/>
            <w:webHidden/>
          </w:rPr>
          <w:fldChar w:fldCharType="separate"/>
        </w:r>
        <w:r>
          <w:rPr>
            <w:noProof/>
            <w:webHidden/>
          </w:rPr>
          <w:t>43</w:t>
        </w:r>
        <w:r>
          <w:rPr>
            <w:noProof/>
            <w:webHidden/>
          </w:rPr>
          <w:fldChar w:fldCharType="end"/>
        </w:r>
      </w:hyperlink>
    </w:p>
    <w:p w14:paraId="117F9856" w14:textId="5203C406" w:rsidR="006C6CDE" w:rsidRDefault="006C6CDE">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329703" w:history="1">
        <w:r w:rsidRPr="00031125">
          <w:rPr>
            <w:rStyle w:val="Hyperlink"/>
            <w:noProof/>
          </w:rPr>
          <w:t>SEZNAM POUŽITÉ LITERATURY</w:t>
        </w:r>
        <w:r>
          <w:rPr>
            <w:noProof/>
            <w:webHidden/>
          </w:rPr>
          <w:tab/>
        </w:r>
        <w:r>
          <w:rPr>
            <w:noProof/>
            <w:webHidden/>
          </w:rPr>
          <w:fldChar w:fldCharType="begin"/>
        </w:r>
        <w:r>
          <w:rPr>
            <w:noProof/>
            <w:webHidden/>
          </w:rPr>
          <w:instrText xml:space="preserve"> PAGEREF _Toc135329703 \h </w:instrText>
        </w:r>
        <w:r>
          <w:rPr>
            <w:noProof/>
            <w:webHidden/>
          </w:rPr>
        </w:r>
        <w:r>
          <w:rPr>
            <w:noProof/>
            <w:webHidden/>
          </w:rPr>
          <w:fldChar w:fldCharType="separate"/>
        </w:r>
        <w:r>
          <w:rPr>
            <w:noProof/>
            <w:webHidden/>
          </w:rPr>
          <w:t>45</w:t>
        </w:r>
        <w:r>
          <w:rPr>
            <w:noProof/>
            <w:webHidden/>
          </w:rPr>
          <w:fldChar w:fldCharType="end"/>
        </w:r>
      </w:hyperlink>
    </w:p>
    <w:p w14:paraId="6703D9CE" w14:textId="635F7B05" w:rsidR="006C6CDE" w:rsidRDefault="006C6CDE">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329704" w:history="1">
        <w:r w:rsidRPr="00031125">
          <w:rPr>
            <w:rStyle w:val="Hyperlink"/>
            <w:noProof/>
          </w:rPr>
          <w:t>SEZNAM POUŽITÝCH SYMBOLŮ</w:t>
        </w:r>
        <w:r>
          <w:rPr>
            <w:noProof/>
            <w:webHidden/>
          </w:rPr>
          <w:tab/>
        </w:r>
        <w:r>
          <w:rPr>
            <w:noProof/>
            <w:webHidden/>
          </w:rPr>
          <w:fldChar w:fldCharType="begin"/>
        </w:r>
        <w:r>
          <w:rPr>
            <w:noProof/>
            <w:webHidden/>
          </w:rPr>
          <w:instrText xml:space="preserve"> PAGEREF _Toc135329704 \h </w:instrText>
        </w:r>
        <w:r>
          <w:rPr>
            <w:noProof/>
            <w:webHidden/>
          </w:rPr>
        </w:r>
        <w:r>
          <w:rPr>
            <w:noProof/>
            <w:webHidden/>
          </w:rPr>
          <w:fldChar w:fldCharType="separate"/>
        </w:r>
        <w:r>
          <w:rPr>
            <w:noProof/>
            <w:webHidden/>
          </w:rPr>
          <w:t>46</w:t>
        </w:r>
        <w:r>
          <w:rPr>
            <w:noProof/>
            <w:webHidden/>
          </w:rPr>
          <w:fldChar w:fldCharType="end"/>
        </w:r>
      </w:hyperlink>
    </w:p>
    <w:p w14:paraId="19C7A761" w14:textId="38E2BDD5" w:rsidR="006C6CDE" w:rsidRDefault="006C6CDE">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329705" w:history="1">
        <w:r w:rsidRPr="00031125">
          <w:rPr>
            <w:rStyle w:val="Hyperlink"/>
            <w:noProof/>
          </w:rPr>
          <w:t>SEZNAM OBRÁZKŮ</w:t>
        </w:r>
        <w:r>
          <w:rPr>
            <w:noProof/>
            <w:webHidden/>
          </w:rPr>
          <w:tab/>
        </w:r>
        <w:r>
          <w:rPr>
            <w:noProof/>
            <w:webHidden/>
          </w:rPr>
          <w:fldChar w:fldCharType="begin"/>
        </w:r>
        <w:r>
          <w:rPr>
            <w:noProof/>
            <w:webHidden/>
          </w:rPr>
          <w:instrText xml:space="preserve"> PAGEREF _Toc135329705 \h </w:instrText>
        </w:r>
        <w:r>
          <w:rPr>
            <w:noProof/>
            <w:webHidden/>
          </w:rPr>
        </w:r>
        <w:r>
          <w:rPr>
            <w:noProof/>
            <w:webHidden/>
          </w:rPr>
          <w:fldChar w:fldCharType="separate"/>
        </w:r>
        <w:r>
          <w:rPr>
            <w:noProof/>
            <w:webHidden/>
          </w:rPr>
          <w:t>47</w:t>
        </w:r>
        <w:r>
          <w:rPr>
            <w:noProof/>
            <w:webHidden/>
          </w:rPr>
          <w:fldChar w:fldCharType="end"/>
        </w:r>
      </w:hyperlink>
    </w:p>
    <w:p w14:paraId="1B6CEB2A" w14:textId="03281B30" w:rsidR="006C6CDE" w:rsidRDefault="006C6CDE">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5329706" w:history="1">
        <w:r w:rsidRPr="00031125">
          <w:rPr>
            <w:rStyle w:val="Hyperlink"/>
            <w:noProof/>
          </w:rPr>
          <w:t>SEZNAM PŘÍLOH</w:t>
        </w:r>
        <w:r>
          <w:rPr>
            <w:noProof/>
            <w:webHidden/>
          </w:rPr>
          <w:tab/>
        </w:r>
        <w:r>
          <w:rPr>
            <w:noProof/>
            <w:webHidden/>
          </w:rPr>
          <w:fldChar w:fldCharType="begin"/>
        </w:r>
        <w:r>
          <w:rPr>
            <w:noProof/>
            <w:webHidden/>
          </w:rPr>
          <w:instrText xml:space="preserve"> PAGEREF _Toc135329706 \h </w:instrText>
        </w:r>
        <w:r>
          <w:rPr>
            <w:noProof/>
            <w:webHidden/>
          </w:rPr>
        </w:r>
        <w:r>
          <w:rPr>
            <w:noProof/>
            <w:webHidden/>
          </w:rPr>
          <w:fldChar w:fldCharType="separate"/>
        </w:r>
        <w:r>
          <w:rPr>
            <w:noProof/>
            <w:webHidden/>
          </w:rPr>
          <w:t>48</w:t>
        </w:r>
        <w:r>
          <w:rPr>
            <w:noProof/>
            <w:webHidden/>
          </w:rPr>
          <w:fldChar w:fldCharType="end"/>
        </w:r>
      </w:hyperlink>
    </w:p>
    <w:p w14:paraId="74B7751E" w14:textId="64C0C8B3" w:rsidR="001C2A53" w:rsidRPr="00256592" w:rsidRDefault="001C2A53" w:rsidP="001C2A53">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rsidRPr="00256592">
        <w:fldChar w:fldCharType="end"/>
      </w:r>
    </w:p>
    <w:p w14:paraId="3D14E919" w14:textId="77777777" w:rsidR="001C2A53" w:rsidRPr="00256592" w:rsidRDefault="001C2A53" w:rsidP="001C2A53">
      <w:pPr>
        <w:rPr>
          <w:rFonts w:ascii="Times New Roman" w:eastAsia="Times New Roman" w:hAnsi="Times New Roman" w:cs="Times New Roman"/>
          <w:b/>
          <w:smallCaps/>
          <w:color w:val="000000"/>
          <w:sz w:val="32"/>
          <w:szCs w:val="32"/>
        </w:rPr>
      </w:pPr>
      <w:r w:rsidRPr="00256592">
        <w:rPr>
          <w:rFonts w:ascii="Times New Roman" w:eastAsia="Times New Roman" w:hAnsi="Times New Roman" w:cs="Times New Roman"/>
          <w:b/>
          <w:smallCaps/>
          <w:color w:val="000000"/>
          <w:sz w:val="32"/>
          <w:szCs w:val="32"/>
        </w:rPr>
        <w:br w:type="page"/>
      </w:r>
    </w:p>
    <w:p w14:paraId="663F3ED1" w14:textId="77777777" w:rsidR="001C2A53" w:rsidRPr="00256592" w:rsidRDefault="001C2A53" w:rsidP="001C2A53">
      <w:pPr>
        <w:pStyle w:val="Nadpisy"/>
      </w:pPr>
      <w:bookmarkStart w:id="109" w:name="_Toc135329666"/>
      <w:r w:rsidRPr="00256592">
        <w:lastRenderedPageBreak/>
        <w:t>ÚVOD</w:t>
      </w:r>
      <w:bookmarkEnd w:id="109"/>
    </w:p>
    <w:p w14:paraId="2359D6DB" w14:textId="253F695A" w:rsidR="001C2A53" w:rsidRPr="00256592" w:rsidRDefault="001C2A53" w:rsidP="00D2280D">
      <w:pPr>
        <w:pStyle w:val="normlntext"/>
      </w:pPr>
      <w:r w:rsidRPr="00256592">
        <w:t xml:space="preserve">Tato práce navazuje na mou bakalářskou práci, která se věnovala algoritmům pro vyplňování 3D </w:t>
      </w:r>
      <w:r w:rsidR="009C3478" w:rsidRPr="00256592">
        <w:t>rastrového obrazu</w:t>
      </w:r>
      <w:r w:rsidRPr="00256592">
        <w:t xml:space="preserve"> [</w:t>
      </w:r>
      <w:r w:rsidR="007124CC" w:rsidRPr="00256592">
        <w:fldChar w:fldCharType="begin"/>
      </w:r>
      <w:r w:rsidR="007124CC" w:rsidRPr="00256592">
        <w:instrText xml:space="preserve"> REF _Ref132336405 \r \h </w:instrText>
      </w:r>
      <w:r w:rsidR="007124CC" w:rsidRPr="00256592">
        <w:fldChar w:fldCharType="separate"/>
      </w:r>
      <w:r w:rsidR="008C45E6">
        <w:t>1</w:t>
      </w:r>
      <w:r w:rsidR="007124CC" w:rsidRPr="00256592">
        <w:fldChar w:fldCharType="end"/>
      </w:r>
      <w:r w:rsidRPr="00256592">
        <w:t>]. Předchozí práce se zaměřila na popis a porovnání různých vyplňovacích algoritmů, zatímco tato práce se soustředí na jejich využití při řešení konkrétního problému – permeability materiálu.</w:t>
      </w:r>
    </w:p>
    <w:p w14:paraId="48945DDC" w14:textId="3B0117C9" w:rsidR="001C2A53" w:rsidRPr="00256592" w:rsidRDefault="001C2A53" w:rsidP="00D2280D">
      <w:pPr>
        <w:pStyle w:val="normlntext"/>
      </w:pPr>
      <w:r w:rsidRPr="00256592">
        <w:t xml:space="preserve">Tento problém je velmi zajímavý, protože právě pomocí vyplňovacích algoritmů můžeme detekovat permeabilitu materiálu. Konkrétněji, můžeme posoudit, zda je materiál v určitém stavu propustný, </w:t>
      </w:r>
      <w:r w:rsidR="009C3478" w:rsidRPr="00256592">
        <w:t>či</w:t>
      </w:r>
      <w:r w:rsidRPr="00256592">
        <w:t xml:space="preserve"> nikoli</w:t>
      </w:r>
      <w:r w:rsidR="009C3478" w:rsidRPr="00256592">
        <w:t>v</w:t>
      </w:r>
      <w:r w:rsidRPr="00256592">
        <w:t>.</w:t>
      </w:r>
    </w:p>
    <w:p w14:paraId="7EE193A4" w14:textId="77777777" w:rsidR="001C2A53" w:rsidRPr="00256592" w:rsidRDefault="001C2A53" w:rsidP="00D2280D">
      <w:pPr>
        <w:pStyle w:val="normlntext"/>
      </w:pPr>
      <w:r w:rsidRPr="00256592">
        <w:t>Pro praktickou aplikaci algoritmů je podobně jako v předešlé práci zvolena sada CT snímků, znázorňujících 3D pórovitý propustný materiál.</w:t>
      </w:r>
    </w:p>
    <w:p w14:paraId="2EE9E8CD" w14:textId="77777777" w:rsidR="001C2A53" w:rsidRPr="00256592" w:rsidRDefault="001C2A53" w:rsidP="001C2A53">
      <w:pPr>
        <w:pStyle w:val="NadpisA"/>
      </w:pPr>
      <w:r w:rsidRPr="00256592">
        <w:br w:type="page"/>
      </w:r>
      <w:bookmarkStart w:id="110" w:name="_Toc135329667"/>
      <w:r w:rsidRPr="00256592">
        <w:lastRenderedPageBreak/>
        <w:t>Cíle práce</w:t>
      </w:r>
      <w:bookmarkEnd w:id="110"/>
    </w:p>
    <w:p w14:paraId="5E94BB71" w14:textId="7706AF7C" w:rsidR="001C2A53" w:rsidRPr="00256592" w:rsidRDefault="001C2A53" w:rsidP="00D2280D">
      <w:pPr>
        <w:pStyle w:val="normlntext"/>
      </w:pPr>
      <w:bookmarkStart w:id="111" w:name="_heading=h.1t3h5sf" w:colFirst="0" w:colLast="0"/>
      <w:bookmarkEnd w:id="111"/>
      <w:r w:rsidRPr="00256592">
        <w:t xml:space="preserve">Hlavním cílem této práce je nalezení způsobu, jak vyhodnotit </w:t>
      </w:r>
      <w:r w:rsidR="009C3478" w:rsidRPr="00256592">
        <w:t xml:space="preserve">míru propustnosti </w:t>
      </w:r>
      <w:r w:rsidR="00CA0DD4">
        <w:t xml:space="preserve">pórovitého </w:t>
      </w:r>
      <w:r w:rsidR="009C3478" w:rsidRPr="00256592">
        <w:t>materiálu</w:t>
      </w:r>
      <w:r w:rsidRPr="00256592">
        <w:t>. Důležitou roli pro vyřešení tohoto problému hrají vyplňovací algoritmy.</w:t>
      </w:r>
    </w:p>
    <w:p w14:paraId="0AE7B605" w14:textId="7746ED50" w:rsidR="001C2A53" w:rsidRPr="00256592" w:rsidRDefault="001C2A53" w:rsidP="00D2280D">
      <w:pPr>
        <w:pStyle w:val="normlntext"/>
      </w:pPr>
      <w:r w:rsidRPr="00256592">
        <w:t>Vedlejším stanoveným cílem je porovnání algoritmů pro řešení bludiště a vyplňovacích algoritmů</w:t>
      </w:r>
      <w:r w:rsidR="00316F91" w:rsidRPr="00256592">
        <w:t>.</w:t>
      </w:r>
    </w:p>
    <w:p w14:paraId="368927FD" w14:textId="2C170F48" w:rsidR="00316F91" w:rsidRPr="00256592" w:rsidRDefault="001C2A53" w:rsidP="001422D3">
      <w:pPr>
        <w:pStyle w:val="normlntext"/>
      </w:pPr>
      <w:r w:rsidRPr="00256592">
        <w:t>Pro aplikaci algoritmů je zvolen program Octave, ve kterém budou zdrojové kódy pro algoritmy napsány.</w:t>
      </w:r>
    </w:p>
    <w:p w14:paraId="0BB2155A" w14:textId="77777777" w:rsidR="001422D3" w:rsidRDefault="001422D3" w:rsidP="001422D3">
      <w:pPr>
        <w:pStyle w:val="normlntext"/>
      </w:pPr>
    </w:p>
    <w:p w14:paraId="7E2B79B3" w14:textId="77777777" w:rsidR="00F45366" w:rsidRPr="00256592" w:rsidRDefault="00F45366" w:rsidP="001422D3">
      <w:pPr>
        <w:pStyle w:val="normlntext"/>
      </w:pPr>
    </w:p>
    <w:p w14:paraId="02D61DFD" w14:textId="77777777" w:rsidR="001C2A53" w:rsidRPr="00256592" w:rsidRDefault="001C2A53" w:rsidP="001422D3">
      <w:pPr>
        <w:pStyle w:val="NadpisA"/>
      </w:pPr>
      <w:bookmarkStart w:id="112" w:name="_heading=h.2s8eyo1" w:colFirst="0" w:colLast="0"/>
      <w:bookmarkStart w:id="113" w:name="_heading=h.3rdcrjn" w:colFirst="0" w:colLast="0"/>
      <w:bookmarkStart w:id="114" w:name="_Toc135329668"/>
      <w:bookmarkEnd w:id="112"/>
      <w:bookmarkEnd w:id="113"/>
      <w:r w:rsidRPr="00256592">
        <w:t>Definice pojmů</w:t>
      </w:r>
      <w:bookmarkEnd w:id="114"/>
    </w:p>
    <w:p w14:paraId="4938E783" w14:textId="27165785" w:rsidR="009C3478" w:rsidRPr="00256592" w:rsidRDefault="001C2A53" w:rsidP="001422D3">
      <w:pPr>
        <w:pStyle w:val="normlntext"/>
      </w:pPr>
      <w:r w:rsidRPr="00256592">
        <w:t>Pro pochopení problému permeability materiálu a jaký problém se konkrétně snažíme vyřešit si nejdříve nadefinujeme několik pojmů.</w:t>
      </w:r>
    </w:p>
    <w:p w14:paraId="695FDEFF" w14:textId="77777777" w:rsidR="009C3478" w:rsidRPr="00256592" w:rsidRDefault="001C2A53" w:rsidP="009C3478">
      <w:pPr>
        <w:pStyle w:val="normlntext"/>
        <w:numPr>
          <w:ilvl w:val="0"/>
          <w:numId w:val="32"/>
        </w:numPr>
      </w:pPr>
      <w:r w:rsidRPr="00256592">
        <w:t xml:space="preserve">Pro zjednodušení se budeme zatím bavit pouze o 2D oblasti. </w:t>
      </w:r>
    </w:p>
    <w:p w14:paraId="3A8CC613" w14:textId="77777777" w:rsidR="009C3478" w:rsidRPr="00256592" w:rsidRDefault="001C2A53" w:rsidP="009C3478">
      <w:pPr>
        <w:pStyle w:val="normlntext"/>
        <w:numPr>
          <w:ilvl w:val="0"/>
          <w:numId w:val="32"/>
        </w:numPr>
      </w:pPr>
      <w:r w:rsidRPr="00256592">
        <w:t xml:space="preserve">Pro 3D oblast se základní myšlenky těchto pojmů nemění. </w:t>
      </w:r>
    </w:p>
    <w:p w14:paraId="364A90A7" w14:textId="1DFAD367" w:rsidR="001C2A53" w:rsidRPr="00256592" w:rsidRDefault="001C2A53" w:rsidP="009C3478">
      <w:pPr>
        <w:pStyle w:val="normlntext"/>
        <w:numPr>
          <w:ilvl w:val="0"/>
          <w:numId w:val="32"/>
        </w:numPr>
      </w:pPr>
      <w:r w:rsidRPr="00256592">
        <w:t>Nejmenším obrazovým bodem, se kterým pracujeme a bereme jej v úvahu, je pixel.</w:t>
      </w:r>
    </w:p>
    <w:p w14:paraId="511182C4" w14:textId="205FB80E" w:rsidR="001422D3" w:rsidRPr="00256592" w:rsidRDefault="00624116" w:rsidP="001422D3">
      <w:pPr>
        <w:pStyle w:val="normlntext"/>
      </w:pPr>
      <w:r w:rsidRPr="00256592">
        <w:br w:type="page"/>
      </w:r>
    </w:p>
    <w:p w14:paraId="659C3467" w14:textId="77777777" w:rsidR="001C2A53" w:rsidRPr="00256592" w:rsidRDefault="001C2A53" w:rsidP="001422D3">
      <w:pPr>
        <w:pStyle w:val="NadpisB"/>
      </w:pPr>
      <w:bookmarkStart w:id="115" w:name="_Toc135329669"/>
      <w:r w:rsidRPr="00256592">
        <w:lastRenderedPageBreak/>
        <w:t>Propustnost</w:t>
      </w:r>
      <w:bookmarkEnd w:id="115"/>
    </w:p>
    <w:p w14:paraId="3493362D" w14:textId="00648DCD" w:rsidR="001C2A53" w:rsidRPr="00256592" w:rsidRDefault="001C2A53" w:rsidP="00D2280D">
      <w:pPr>
        <w:pStyle w:val="normlntext"/>
        <w:rPr>
          <w:lang w:eastAsia="ja-JP"/>
        </w:rPr>
      </w:pPr>
      <w:r w:rsidRPr="00256592">
        <w:rPr>
          <w:lang w:eastAsia="ja-JP"/>
        </w:rPr>
        <w:t xml:space="preserve">Chápejme propustnost materiálu v našem případě jako cestu z bodu </w:t>
      </w:r>
      <w:r w:rsidRPr="00256592">
        <w:rPr>
          <w:b/>
          <w:bCs/>
          <w:lang w:eastAsia="ja-JP"/>
        </w:rPr>
        <w:t>A</w:t>
      </w:r>
      <w:r w:rsidRPr="00256592">
        <w:rPr>
          <w:lang w:eastAsia="ja-JP"/>
        </w:rPr>
        <w:t xml:space="preserve"> do bodu </w:t>
      </w:r>
      <w:r w:rsidRPr="00256592">
        <w:rPr>
          <w:b/>
          <w:bCs/>
          <w:lang w:eastAsia="ja-JP"/>
        </w:rPr>
        <w:t>B</w:t>
      </w:r>
      <w:r w:rsidRPr="00256592">
        <w:rPr>
          <w:lang w:eastAsia="ja-JP"/>
        </w:rPr>
        <w:t xml:space="preserve"> přes oblast </w:t>
      </w:r>
      <w:r w:rsidRPr="00256592">
        <w:rPr>
          <w:b/>
          <w:bCs/>
          <w:lang w:eastAsia="ja-JP"/>
        </w:rPr>
        <w:t>C</w:t>
      </w:r>
      <w:r w:rsidRPr="00256592">
        <w:rPr>
          <w:lang w:eastAsia="ja-JP"/>
        </w:rPr>
        <w:t>. Pro ujasnění chápejme tyto body jako pixely v rastrové mřížce, zde je takto znázorňujeme pouze pro zjednodušení.</w:t>
      </w:r>
    </w:p>
    <w:p w14:paraId="2CA09D75" w14:textId="77777777" w:rsidR="00316F91" w:rsidRPr="00256592" w:rsidRDefault="00316F91" w:rsidP="001C2A53">
      <w:pPr>
        <w:pBdr>
          <w:top w:val="nil"/>
          <w:left w:val="nil"/>
          <w:bottom w:val="nil"/>
          <w:right w:val="nil"/>
          <w:between w:val="nil"/>
        </w:pBdr>
        <w:spacing w:after="120" w:line="360" w:lineRule="auto"/>
        <w:jc w:val="both"/>
        <w:rPr>
          <w:rFonts w:ascii="Times New Roman" w:hAnsi="Times New Roman" w:cs="Times New Roman"/>
          <w:color w:val="000000"/>
          <w:lang w:eastAsia="ja-JP"/>
        </w:rPr>
      </w:pPr>
    </w:p>
    <w:p w14:paraId="0E921F43" w14:textId="6790A605" w:rsidR="001C2A53" w:rsidRPr="00256592" w:rsidRDefault="001647D8" w:rsidP="001C2A53">
      <w:pPr>
        <w:keepNext/>
        <w:pBdr>
          <w:top w:val="nil"/>
          <w:left w:val="nil"/>
          <w:bottom w:val="nil"/>
          <w:right w:val="nil"/>
          <w:between w:val="nil"/>
        </w:pBdr>
        <w:spacing w:after="120" w:line="360" w:lineRule="auto"/>
        <w:jc w:val="center"/>
      </w:pPr>
      <w:r w:rsidRPr="00256592">
        <w:rPr>
          <w:noProof/>
        </w:rPr>
        <mc:AlternateContent>
          <mc:Choice Requires="wpg">
            <w:drawing>
              <wp:inline distT="0" distB="0" distL="0" distR="0" wp14:anchorId="3B09071D" wp14:editId="63CDC1CC">
                <wp:extent cx="3741420" cy="1268730"/>
                <wp:effectExtent l="6985" t="20955" r="13970" b="24765"/>
                <wp:docPr id="54" name="Skupina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1420" cy="1268730"/>
                          <a:chOff x="0" y="0"/>
                          <a:chExt cx="37414" cy="12687"/>
                        </a:xfrm>
                      </wpg:grpSpPr>
                      <wps:wsp>
                        <wps:cNvPr id="55" name="Obdélník 3"/>
                        <wps:cNvSpPr>
                          <a:spLocks noChangeArrowheads="1"/>
                        </wps:cNvSpPr>
                        <wps:spPr bwMode="auto">
                          <a:xfrm>
                            <a:off x="4991" y="0"/>
                            <a:ext cx="27051" cy="12687"/>
                          </a:xfrm>
                          <a:prstGeom prst="rect">
                            <a:avLst/>
                          </a:prstGeom>
                          <a:solidFill>
                            <a:srgbClr val="FFFFFF"/>
                          </a:solidFill>
                          <a:ln w="38100">
                            <a:solidFill>
                              <a:srgbClr val="000000"/>
                            </a:solidFill>
                            <a:miter lim="800000"/>
                            <a:headEnd/>
                            <a:tailEnd/>
                          </a:ln>
                        </wps:spPr>
                        <wps:txbx>
                          <w:txbxContent>
                            <w:p w14:paraId="0EC4F044" w14:textId="26705B34" w:rsidR="001C2A53" w:rsidRDefault="001C2A53" w:rsidP="001C2A53">
                              <w:pPr>
                                <w:jc w:val="center"/>
                              </w:pPr>
                            </w:p>
                          </w:txbxContent>
                        </wps:txbx>
                        <wps:bodyPr rot="0" vert="horz" wrap="square" lIns="91440" tIns="45720" rIns="91440" bIns="45720" anchor="ctr" anchorCtr="0" upright="1">
                          <a:noAutofit/>
                        </wps:bodyPr>
                      </wps:wsp>
                      <wps:wsp>
                        <wps:cNvPr id="56" name="Obdélník 8"/>
                        <wps:cNvSpPr>
                          <a:spLocks noChangeArrowheads="1"/>
                        </wps:cNvSpPr>
                        <wps:spPr bwMode="auto">
                          <a:xfrm>
                            <a:off x="3962" y="3771"/>
                            <a:ext cx="2438" cy="4953"/>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wps:wsp>
                        <wps:cNvPr id="57" name="Obdélník 9"/>
                        <wps:cNvSpPr>
                          <a:spLocks noChangeArrowheads="1"/>
                        </wps:cNvSpPr>
                        <wps:spPr bwMode="auto">
                          <a:xfrm>
                            <a:off x="30784" y="3695"/>
                            <a:ext cx="2439" cy="4953"/>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wps:wsp>
                        <wps:cNvPr id="58" name="Textové pole 10"/>
                        <wps:cNvSpPr txBox="1">
                          <a:spLocks noChangeArrowheads="1"/>
                        </wps:cNvSpPr>
                        <wps:spPr bwMode="auto">
                          <a:xfrm>
                            <a:off x="0" y="4152"/>
                            <a:ext cx="2590" cy="3048"/>
                          </a:xfrm>
                          <a:prstGeom prst="rect">
                            <a:avLst/>
                          </a:prstGeom>
                          <a:solidFill>
                            <a:srgbClr val="FFFFFF"/>
                          </a:solidFill>
                          <a:ln w="6350">
                            <a:solidFill>
                              <a:srgbClr val="FFFFFF"/>
                            </a:solidFill>
                            <a:miter lim="800000"/>
                            <a:headEnd/>
                            <a:tailEnd/>
                          </a:ln>
                        </wps:spPr>
                        <wps:txbx>
                          <w:txbxContent>
                            <w:p w14:paraId="68B63BBB" w14:textId="77777777" w:rsidR="001C2A53" w:rsidRDefault="001C2A53" w:rsidP="001C2A53">
                              <w:r>
                                <w:t>A</w:t>
                              </w:r>
                            </w:p>
                          </w:txbxContent>
                        </wps:txbx>
                        <wps:bodyPr rot="0" vert="horz" wrap="square" lIns="91440" tIns="45720" rIns="91440" bIns="45720" anchor="t" anchorCtr="0" upright="1">
                          <a:noAutofit/>
                        </wps:bodyPr>
                      </wps:wsp>
                      <wps:wsp>
                        <wps:cNvPr id="59" name="Textové pole 11"/>
                        <wps:cNvSpPr txBox="1">
                          <a:spLocks noChangeArrowheads="1"/>
                        </wps:cNvSpPr>
                        <wps:spPr bwMode="auto">
                          <a:xfrm>
                            <a:off x="34823" y="4457"/>
                            <a:ext cx="2591" cy="3048"/>
                          </a:xfrm>
                          <a:prstGeom prst="rect">
                            <a:avLst/>
                          </a:prstGeom>
                          <a:solidFill>
                            <a:srgbClr val="FFFFFF"/>
                          </a:solidFill>
                          <a:ln w="6350">
                            <a:solidFill>
                              <a:srgbClr val="FFFFFF"/>
                            </a:solidFill>
                            <a:miter lim="800000"/>
                            <a:headEnd/>
                            <a:tailEnd/>
                          </a:ln>
                        </wps:spPr>
                        <wps:txbx>
                          <w:txbxContent>
                            <w:p w14:paraId="52CBD08E" w14:textId="77777777" w:rsidR="001C2A53" w:rsidRDefault="001C2A53" w:rsidP="001C2A53">
                              <w:r>
                                <w:t>B</w:t>
                              </w:r>
                            </w:p>
                          </w:txbxContent>
                        </wps:txbx>
                        <wps:bodyPr rot="0" vert="horz" wrap="square" lIns="91440" tIns="45720" rIns="91440" bIns="45720" anchor="t" anchorCtr="0" upright="1">
                          <a:noAutofit/>
                        </wps:bodyPr>
                      </wps:wsp>
                      <wps:wsp>
                        <wps:cNvPr id="60" name="Textové pole 12"/>
                        <wps:cNvSpPr txBox="1">
                          <a:spLocks noChangeArrowheads="1"/>
                        </wps:cNvSpPr>
                        <wps:spPr bwMode="auto">
                          <a:xfrm>
                            <a:off x="16764" y="9029"/>
                            <a:ext cx="3200" cy="2820"/>
                          </a:xfrm>
                          <a:prstGeom prst="rect">
                            <a:avLst/>
                          </a:prstGeom>
                          <a:solidFill>
                            <a:srgbClr val="FFFFFF"/>
                          </a:solidFill>
                          <a:ln w="6350">
                            <a:solidFill>
                              <a:srgbClr val="FFFFFF"/>
                            </a:solidFill>
                            <a:miter lim="800000"/>
                            <a:headEnd/>
                            <a:tailEnd/>
                          </a:ln>
                        </wps:spPr>
                        <wps:txbx>
                          <w:txbxContent>
                            <w:p w14:paraId="314A5C6B" w14:textId="77777777" w:rsidR="001C2A53" w:rsidRDefault="001C2A53" w:rsidP="001C2A53">
                              <w:r>
                                <w:t>C</w:t>
                              </w:r>
                            </w:p>
                          </w:txbxContent>
                        </wps:txbx>
                        <wps:bodyPr rot="0" vert="horz" wrap="square" lIns="91440" tIns="45720" rIns="91440" bIns="45720" anchor="t" anchorCtr="0" upright="1">
                          <a:noAutofit/>
                        </wps:bodyPr>
                      </wps:wsp>
                      <wps:wsp>
                        <wps:cNvPr id="61" name="Přímá spojnice se šipkou 13"/>
                        <wps:cNvCnPr>
                          <a:cxnSpLocks noChangeShapeType="1"/>
                        </wps:cNvCnPr>
                        <wps:spPr bwMode="auto">
                          <a:xfrm>
                            <a:off x="3581" y="6057"/>
                            <a:ext cx="31166" cy="0"/>
                          </a:xfrm>
                          <a:prstGeom prst="straightConnector1">
                            <a:avLst/>
                          </a:prstGeom>
                          <a:noFill/>
                          <a:ln w="12700">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3B09071D" id="Skupina 14" o:spid="_x0000_s1026" style="width:294.6pt;height:99.9pt;mso-position-horizontal-relative:char;mso-position-vertical-relative:line" coordsize="37414,12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">
                <v:rect id="Obdélník 3" o:spid="_x0000_s1027" style="position:absolute;left:4991;width:27051;height:12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" strokeweight="3pt">
                  <v:textbox>
                    <w:txbxContent>
                      <w:p w14:paraId="0EC4F044" w14:textId="26705B34" w:rsidR="001C2A53" w:rsidRDefault="001C2A53" w:rsidP="001C2A53">
                        <w:pPr>
                          <w:jc w:val="center"/>
                        </w:pPr>
                      </w:p>
                    </w:txbxContent>
                  </v:textbox>
                </v:rect>
                <v:rect id="Obdélník 8" o:spid="_x0000_s1028" style="position:absolute;left:3962;top:3771;width:2438;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" strokecolor="white" strokeweight="1pt"/>
                <v:rect id="Obdélník 9" o:spid="_x0000_s1029" style="position:absolute;left:30784;top:3695;width:243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" strokecolor="white" strokeweight="1pt"/>
                <v:shapetype id="_x0000_t202" coordsize="21600,21600" o:spt="202" path="m,l,21600r21600,l21600,xe">
                  <v:stroke joinstyle="miter"/>
                  <v:path gradientshapeok="t" o:connecttype="rect"/>
                </v:shapetype>
                <v:shape id="Textové pole 10" o:spid="_x0000_s1030" type="#_x0000_t202" style="position:absolute;top:4152;width:259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" strokecolor="white" strokeweight=".5pt">
                  <v:textbox>
                    <w:txbxContent>
                      <w:p w14:paraId="68B63BBB" w14:textId="77777777" w:rsidR="001C2A53" w:rsidRDefault="001C2A53" w:rsidP="001C2A53">
                        <w:r>
                          <w:t>A</w:t>
                        </w:r>
                      </w:p>
                    </w:txbxContent>
                  </v:textbox>
                </v:shape>
                <v:shape id="Textové pole 11" o:spid="_x0000_s1031" type="#_x0000_t202" style="position:absolute;left:34823;top:4457;width:25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" strokecolor="white" strokeweight=".5pt">
                  <v:textbox>
                    <w:txbxContent>
                      <w:p w14:paraId="52CBD08E" w14:textId="77777777" w:rsidR="001C2A53" w:rsidRDefault="001C2A53" w:rsidP="001C2A53">
                        <w:r>
                          <w:t>B</w:t>
                        </w:r>
                      </w:p>
                    </w:txbxContent>
                  </v:textbox>
                </v:shape>
                <v:shape id="Textové pole 12" o:spid="_x0000_s1032" type="#_x0000_t202" style="position:absolute;left:16764;top:9029;width:3200;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" strokecolor="white" strokeweight=".5pt">
                  <v:textbox>
                    <w:txbxContent>
                      <w:p w14:paraId="314A5C6B" w14:textId="77777777" w:rsidR="001C2A53" w:rsidRDefault="001C2A53" w:rsidP="001C2A53">
                        <w:r>
                          <w:t>C</w:t>
                        </w:r>
                      </w:p>
                    </w:txbxContent>
                  </v:textbox>
                </v:shape>
                <v:shapetype id="_x0000_t32" coordsize="21600,21600" o:spt="32" o:oned="t" path="m,l21600,21600e" filled="f">
                  <v:path arrowok="t" fillok="f" o:connecttype="none"/>
                  <o:lock v:ext="edit" shapetype="t"/>
                </v:shapetype>
                <v:shape id="Přímá spojnice se šipkou 13" o:spid="_x0000_s1033" type="#_x0000_t32" style="position:absolute;left:3581;top:6057;width:31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" strokecolor="#4472c4" strokeweight="1pt">
                  <v:stroke endarrow="block" joinstyle="miter"/>
                </v:shape>
                <w10:anchorlock/>
              </v:group>
            </w:pict>
          </mc:Fallback>
        </mc:AlternateContent>
      </w:r>
    </w:p>
    <w:p w14:paraId="16C608B0" w14:textId="464AD68C" w:rsidR="001C2A53" w:rsidRPr="00256592" w:rsidRDefault="001C2A53" w:rsidP="001C2A53">
      <w:pPr>
        <w:pStyle w:val="Caption"/>
        <w:jc w:val="center"/>
      </w:pPr>
      <w:bookmarkStart w:id="116" w:name="_Toc135324638"/>
      <w:r w:rsidRPr="00256592">
        <w:t xml:space="preserve">Obrázek </w:t>
      </w:r>
      <w:fldSimple w:instr=" SEQ Obrázek \* ARABIC ">
        <w:r w:rsidR="008C45E6">
          <w:rPr>
            <w:noProof/>
          </w:rPr>
          <w:t>1</w:t>
        </w:r>
      </w:fldSimple>
      <w:r w:rsidRPr="00256592">
        <w:t>- znázornění propustnosti materiálu</w:t>
      </w:r>
      <w:bookmarkEnd w:id="116"/>
    </w:p>
    <w:p w14:paraId="4647F605" w14:textId="77777777" w:rsidR="001C2A53" w:rsidRPr="00256592" w:rsidRDefault="001C2A53" w:rsidP="001C2A53">
      <w:pPr>
        <w:rPr>
          <w:i/>
          <w:iCs/>
          <w:color w:val="44546A"/>
          <w:sz w:val="18"/>
          <w:szCs w:val="18"/>
        </w:rPr>
      </w:pPr>
    </w:p>
    <w:p w14:paraId="51B5EC7E" w14:textId="77777777" w:rsidR="001C2A53" w:rsidRPr="00256592" w:rsidRDefault="001C2A53" w:rsidP="001C2A53">
      <w:pPr>
        <w:pStyle w:val="Caption"/>
        <w:jc w:val="center"/>
        <w:rPr>
          <w:rFonts w:ascii="Times New Roman" w:hAnsi="Times New Roman" w:cs="Times New Roman"/>
          <w:color w:val="000000"/>
          <w:lang w:eastAsia="ja-JP"/>
        </w:rPr>
      </w:pPr>
    </w:p>
    <w:p w14:paraId="4B3E6CF9" w14:textId="77777777" w:rsidR="001C2A53" w:rsidRPr="00256592" w:rsidRDefault="001C2A53" w:rsidP="001422D3">
      <w:pPr>
        <w:pStyle w:val="NadpisB"/>
      </w:pPr>
      <w:bookmarkStart w:id="117" w:name="_Toc135329670"/>
      <w:r w:rsidRPr="00256592">
        <w:rPr>
          <w:lang w:eastAsia="ja-JP"/>
        </w:rPr>
        <w:t>Úplná propustnost</w:t>
      </w:r>
      <w:bookmarkEnd w:id="117"/>
    </w:p>
    <w:p w14:paraId="34E76613" w14:textId="02A3F0FC" w:rsidR="001C2A53" w:rsidRPr="00256592" w:rsidRDefault="001C2A53" w:rsidP="00D2280D">
      <w:pPr>
        <w:pStyle w:val="normlntext"/>
        <w:rPr>
          <w:lang w:eastAsia="ja-JP"/>
        </w:rPr>
      </w:pPr>
      <w:r w:rsidRPr="00256592">
        <w:rPr>
          <w:lang w:eastAsia="ja-JP"/>
        </w:rPr>
        <w:t xml:space="preserve">Pro úplnou propustnost platí, že z bodu </w:t>
      </w:r>
      <w:r w:rsidRPr="00256592">
        <w:rPr>
          <w:b/>
          <w:bCs/>
          <w:lang w:eastAsia="ja-JP"/>
        </w:rPr>
        <w:t>A</w:t>
      </w:r>
      <w:r w:rsidRPr="00256592">
        <w:rPr>
          <w:lang w:eastAsia="ja-JP"/>
        </w:rPr>
        <w:t xml:space="preserve"> existuje v dané oblasti cesta jak do bodu </w:t>
      </w:r>
      <w:r w:rsidR="00265B75" w:rsidRPr="00256592">
        <w:rPr>
          <w:b/>
          <w:bCs/>
          <w:lang w:eastAsia="ja-JP"/>
        </w:rPr>
        <w:t>B,</w:t>
      </w:r>
      <w:r w:rsidRPr="00256592">
        <w:rPr>
          <w:lang w:eastAsia="ja-JP"/>
        </w:rPr>
        <w:t xml:space="preserve"> tak do bodu </w:t>
      </w:r>
      <w:r w:rsidRPr="00256592">
        <w:rPr>
          <w:b/>
          <w:bCs/>
          <w:lang w:eastAsia="ja-JP"/>
        </w:rPr>
        <w:t>C</w:t>
      </w:r>
      <w:r w:rsidRPr="00256592">
        <w:rPr>
          <w:lang w:eastAsia="ja-JP"/>
        </w:rPr>
        <w:t>.</w:t>
      </w:r>
    </w:p>
    <w:p w14:paraId="091832E1" w14:textId="77777777" w:rsidR="00316F91" w:rsidRPr="00256592" w:rsidRDefault="00316F91" w:rsidP="001C2A53">
      <w:pPr>
        <w:pBdr>
          <w:top w:val="nil"/>
          <w:left w:val="nil"/>
          <w:bottom w:val="nil"/>
          <w:right w:val="nil"/>
          <w:between w:val="nil"/>
        </w:pBdr>
        <w:spacing w:after="120" w:line="360" w:lineRule="auto"/>
        <w:jc w:val="both"/>
        <w:rPr>
          <w:rFonts w:ascii="Times New Roman" w:hAnsi="Times New Roman" w:cs="Times New Roman"/>
          <w:color w:val="000000"/>
          <w:lang w:eastAsia="ja-JP"/>
        </w:rPr>
      </w:pPr>
    </w:p>
    <w:p w14:paraId="2C43A3AC" w14:textId="1BCF08E9" w:rsidR="001C2A53" w:rsidRPr="00256592" w:rsidRDefault="001647D8" w:rsidP="001C2A53">
      <w:pPr>
        <w:keepNext/>
        <w:pBdr>
          <w:top w:val="nil"/>
          <w:left w:val="nil"/>
          <w:bottom w:val="nil"/>
          <w:right w:val="nil"/>
          <w:between w:val="nil"/>
        </w:pBdr>
        <w:spacing w:after="120" w:line="360" w:lineRule="auto"/>
        <w:jc w:val="center"/>
      </w:pPr>
      <w:r w:rsidRPr="00256592">
        <w:rPr>
          <w:noProof/>
        </w:rPr>
        <mc:AlternateContent>
          <mc:Choice Requires="wpg">
            <w:drawing>
              <wp:inline distT="0" distB="0" distL="0" distR="0" wp14:anchorId="1B296B21" wp14:editId="7DC57965">
                <wp:extent cx="3448685" cy="1611630"/>
                <wp:effectExtent l="12065" t="26035" r="6350" b="19685"/>
                <wp:docPr id="44" name="Skupina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8685" cy="1611630"/>
                          <a:chOff x="1332" y="1920"/>
                          <a:chExt cx="5880" cy="2748"/>
                        </a:xfrm>
                      </wpg:grpSpPr>
                      <wps:wsp>
                        <wps:cNvPr id="45" name="Rectangle 27"/>
                        <wps:cNvSpPr>
                          <a:spLocks noChangeArrowheads="1"/>
                        </wps:cNvSpPr>
                        <wps:spPr bwMode="auto">
                          <a:xfrm>
                            <a:off x="1932" y="1920"/>
                            <a:ext cx="4740" cy="2748"/>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46" name="Rectangle 28"/>
                        <wps:cNvSpPr>
                          <a:spLocks noChangeArrowheads="1"/>
                        </wps:cNvSpPr>
                        <wps:spPr bwMode="auto">
                          <a:xfrm>
                            <a:off x="1692" y="2976"/>
                            <a:ext cx="516" cy="63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47" name="Rectangle 29"/>
                        <wps:cNvSpPr>
                          <a:spLocks noChangeArrowheads="1"/>
                        </wps:cNvSpPr>
                        <wps:spPr bwMode="auto">
                          <a:xfrm>
                            <a:off x="6432" y="2376"/>
                            <a:ext cx="516" cy="63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48" name="Rectangle 30"/>
                        <wps:cNvSpPr>
                          <a:spLocks noChangeArrowheads="1"/>
                        </wps:cNvSpPr>
                        <wps:spPr bwMode="auto">
                          <a:xfrm>
                            <a:off x="6432" y="3588"/>
                            <a:ext cx="516" cy="63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49" name="Text Box 31"/>
                        <wps:cNvSpPr txBox="1">
                          <a:spLocks noChangeArrowheads="1"/>
                        </wps:cNvSpPr>
                        <wps:spPr bwMode="auto">
                          <a:xfrm>
                            <a:off x="1332" y="3060"/>
                            <a:ext cx="468" cy="516"/>
                          </a:xfrm>
                          <a:prstGeom prst="rect">
                            <a:avLst/>
                          </a:prstGeom>
                          <a:solidFill>
                            <a:srgbClr val="FFFFFF"/>
                          </a:solidFill>
                          <a:ln w="9525">
                            <a:solidFill>
                              <a:srgbClr val="FFFFFF"/>
                            </a:solidFill>
                            <a:miter lim="800000"/>
                            <a:headEnd/>
                            <a:tailEnd/>
                          </a:ln>
                        </wps:spPr>
                        <wps:txbx>
                          <w:txbxContent>
                            <w:p w14:paraId="7A1BFDD2" w14:textId="77777777" w:rsidR="001C2A53" w:rsidRDefault="001C2A53" w:rsidP="001C2A53">
                              <w:r>
                                <w:t>A</w:t>
                              </w:r>
                            </w:p>
                          </w:txbxContent>
                        </wps:txbx>
                        <wps:bodyPr rot="0" vert="horz" wrap="square" lIns="91440" tIns="45720" rIns="91440" bIns="45720" anchor="t" anchorCtr="0" upright="1">
                          <a:noAutofit/>
                        </wps:bodyPr>
                      </wps:wsp>
                      <wps:wsp>
                        <wps:cNvPr id="50" name="Text Box 32"/>
                        <wps:cNvSpPr txBox="1">
                          <a:spLocks noChangeArrowheads="1"/>
                        </wps:cNvSpPr>
                        <wps:spPr bwMode="auto">
                          <a:xfrm>
                            <a:off x="6768" y="2436"/>
                            <a:ext cx="420" cy="468"/>
                          </a:xfrm>
                          <a:prstGeom prst="rect">
                            <a:avLst/>
                          </a:prstGeom>
                          <a:solidFill>
                            <a:srgbClr val="FFFFFF"/>
                          </a:solidFill>
                          <a:ln w="9525">
                            <a:solidFill>
                              <a:srgbClr val="FFFFFF"/>
                            </a:solidFill>
                            <a:miter lim="800000"/>
                            <a:headEnd/>
                            <a:tailEnd/>
                          </a:ln>
                        </wps:spPr>
                        <wps:txbx>
                          <w:txbxContent>
                            <w:p w14:paraId="62A01C16" w14:textId="77777777" w:rsidR="001C2A53" w:rsidRDefault="001C2A53" w:rsidP="001C2A53">
                              <w:r>
                                <w:t>B</w:t>
                              </w:r>
                            </w:p>
                          </w:txbxContent>
                        </wps:txbx>
                        <wps:bodyPr rot="0" vert="horz" wrap="square" lIns="91440" tIns="45720" rIns="91440" bIns="45720" anchor="t" anchorCtr="0" upright="1">
                          <a:noAutofit/>
                        </wps:bodyPr>
                      </wps:wsp>
                      <wps:wsp>
                        <wps:cNvPr id="51" name="Text Box 33"/>
                        <wps:cNvSpPr txBox="1">
                          <a:spLocks noChangeArrowheads="1"/>
                        </wps:cNvSpPr>
                        <wps:spPr bwMode="auto">
                          <a:xfrm>
                            <a:off x="6780" y="3672"/>
                            <a:ext cx="432" cy="492"/>
                          </a:xfrm>
                          <a:prstGeom prst="rect">
                            <a:avLst/>
                          </a:prstGeom>
                          <a:solidFill>
                            <a:srgbClr val="FFFFFF"/>
                          </a:solidFill>
                          <a:ln w="9525">
                            <a:solidFill>
                              <a:srgbClr val="FFFFFF"/>
                            </a:solidFill>
                            <a:miter lim="800000"/>
                            <a:headEnd/>
                            <a:tailEnd/>
                          </a:ln>
                        </wps:spPr>
                        <wps:txbx>
                          <w:txbxContent>
                            <w:p w14:paraId="5F0C7CFD" w14:textId="77777777" w:rsidR="001C2A53" w:rsidRDefault="001C2A53" w:rsidP="001C2A53">
                              <w:r>
                                <w:t>C</w:t>
                              </w:r>
                            </w:p>
                          </w:txbxContent>
                        </wps:txbx>
                        <wps:bodyPr rot="0" vert="horz" wrap="square" lIns="91440" tIns="45720" rIns="91440" bIns="45720" anchor="t" anchorCtr="0" upright="1">
                          <a:noAutofit/>
                        </wps:bodyPr>
                      </wps:wsp>
                      <wps:wsp>
                        <wps:cNvPr id="52" name="AutoShape 35"/>
                        <wps:cNvCnPr>
                          <a:cxnSpLocks noChangeShapeType="1"/>
                        </wps:cNvCnPr>
                        <wps:spPr bwMode="auto">
                          <a:xfrm flipV="1">
                            <a:off x="1800" y="2688"/>
                            <a:ext cx="4920" cy="552"/>
                          </a:xfrm>
                          <a:prstGeom prst="bentConnector3">
                            <a:avLst>
                              <a:gd name="adj1" fmla="val 50000"/>
                            </a:avLst>
                          </a:prstGeom>
                          <a:noFill/>
                          <a:ln w="12700">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53" name="AutoShape 36"/>
                        <wps:cNvCnPr>
                          <a:cxnSpLocks noChangeShapeType="1"/>
                        </wps:cNvCnPr>
                        <wps:spPr bwMode="auto">
                          <a:xfrm>
                            <a:off x="1836" y="3240"/>
                            <a:ext cx="4836" cy="696"/>
                          </a:xfrm>
                          <a:prstGeom prst="bentConnector3">
                            <a:avLst>
                              <a:gd name="adj1" fmla="val 50000"/>
                            </a:avLst>
                          </a:prstGeom>
                          <a:noFill/>
                          <a:ln w="12700">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1B296B21" id="Skupina 42" o:spid="_x0000_s1034" style="width:271.55pt;height:126.9pt;mso-position-horizontal-relative:char;mso-position-vertical-relative:line" coordorigin="1332,1920" coordsize="5880,2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">
                <v:rect id="Rectangle 27" o:spid="_x0000_s1035" style="position:absolute;left:1932;top:1920;width:4740;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" strokeweight="3pt"/>
                <v:rect id="Rectangle 28" o:spid="_x0000_s1036" style="position:absolute;left:1692;top:2976;width:51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" strokecolor="white"/>
                <v:rect id="Rectangle 29" o:spid="_x0000_s1037" style="position:absolute;left:6432;top:2376;width:51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" strokecolor="white"/>
                <v:rect id="Rectangle 30" o:spid="_x0000_s1038" style="position:absolute;left:6432;top:3588;width:51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" strokecolor="white"/>
                <v:shape id="Text Box 31" o:spid="_x0000_s1039" type="#_x0000_t202" style="position:absolute;left:1332;top:3060;width:468;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" strokecolor="white">
                  <v:textbox>
                    <w:txbxContent>
                      <w:p w14:paraId="7A1BFDD2" w14:textId="77777777" w:rsidR="001C2A53" w:rsidRDefault="001C2A53" w:rsidP="001C2A53">
                        <w:r>
                          <w:t>A</w:t>
                        </w:r>
                      </w:p>
                    </w:txbxContent>
                  </v:textbox>
                </v:shape>
                <v:shape id="Text Box 32" o:spid="_x0000_s1040" type="#_x0000_t202" style="position:absolute;left:6768;top:2436;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" strokecolor="white">
                  <v:textbox>
                    <w:txbxContent>
                      <w:p w14:paraId="62A01C16" w14:textId="77777777" w:rsidR="001C2A53" w:rsidRDefault="001C2A53" w:rsidP="001C2A53">
                        <w:r>
                          <w:t>B</w:t>
                        </w:r>
                      </w:p>
                    </w:txbxContent>
                  </v:textbox>
                </v:shape>
                <v:shape id="Text Box 33" o:spid="_x0000_s1041" type="#_x0000_t202" style="position:absolute;left:6780;top:3672;width:432;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" strokecolor="white">
                  <v:textbox>
                    <w:txbxContent>
                      <w:p w14:paraId="5F0C7CFD" w14:textId="77777777" w:rsidR="001C2A53" w:rsidRDefault="001C2A53" w:rsidP="001C2A53">
                        <w:r>
                          <w:t>C</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5" o:spid="_x0000_s1042" type="#_x0000_t34" style="position:absolute;left:1800;top:2688;width:4920;height:5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" strokecolor="#4472c4" strokeweight="1pt">
                  <v:stroke endarrow="block"/>
                </v:shape>
                <v:shape id="AutoShape 36" o:spid="_x0000_s1043" type="#_x0000_t34" style="position:absolute;left:1836;top:3240;width:4836;height:6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" strokecolor="#4472c4" strokeweight="1pt">
                  <v:stroke endarrow="block"/>
                </v:shape>
                <w10:anchorlock/>
              </v:group>
            </w:pict>
          </mc:Fallback>
        </mc:AlternateContent>
      </w:r>
    </w:p>
    <w:p w14:paraId="6704E0A3" w14:textId="57149255" w:rsidR="009359D6" w:rsidRPr="00256592" w:rsidRDefault="001C2A53" w:rsidP="001422D3">
      <w:pPr>
        <w:pStyle w:val="Caption"/>
        <w:jc w:val="center"/>
      </w:pPr>
      <w:bookmarkStart w:id="118" w:name="_Toc135324639"/>
      <w:r w:rsidRPr="00256592">
        <w:t xml:space="preserve">Obrázek </w:t>
      </w:r>
      <w:fldSimple w:instr=" SEQ Obrázek \* ARABIC ">
        <w:r w:rsidR="008C45E6">
          <w:rPr>
            <w:noProof/>
          </w:rPr>
          <w:t>2</w:t>
        </w:r>
      </w:fldSimple>
      <w:r w:rsidRPr="00256592">
        <w:t>- znázornění úplné propustnosti</w:t>
      </w:r>
      <w:bookmarkEnd w:id="118"/>
    </w:p>
    <w:p w14:paraId="1AA496DB" w14:textId="3EBCCF83" w:rsidR="001422D3" w:rsidRPr="00256592" w:rsidRDefault="009359D6" w:rsidP="001422D3">
      <w:pPr>
        <w:rPr>
          <w:i/>
          <w:iCs/>
          <w:color w:val="44546A"/>
          <w:sz w:val="18"/>
          <w:szCs w:val="18"/>
        </w:rPr>
      </w:pPr>
      <w:r w:rsidRPr="00256592">
        <w:br w:type="page"/>
      </w:r>
    </w:p>
    <w:p w14:paraId="1DC78535" w14:textId="47982FFF" w:rsidR="001C2A53" w:rsidRPr="00256592" w:rsidRDefault="001C2A53" w:rsidP="00CE1BFB">
      <w:pPr>
        <w:pStyle w:val="NadpisB"/>
      </w:pPr>
      <w:bookmarkStart w:id="119" w:name="_Toc135329671"/>
      <w:r w:rsidRPr="00256592">
        <w:rPr>
          <w:lang w:eastAsia="ja-JP"/>
        </w:rPr>
        <w:lastRenderedPageBreak/>
        <w:t>Částečná propustnost</w:t>
      </w:r>
      <w:bookmarkEnd w:id="119"/>
    </w:p>
    <w:p w14:paraId="0A4DFEE0" w14:textId="16444DA5" w:rsidR="001C2A53" w:rsidRPr="00256592" w:rsidRDefault="001C2A53" w:rsidP="00D2280D">
      <w:pPr>
        <w:pStyle w:val="normlntext"/>
        <w:rPr>
          <w:lang w:eastAsia="ja-JP"/>
        </w:rPr>
      </w:pPr>
      <w:r w:rsidRPr="00256592">
        <w:rPr>
          <w:lang w:eastAsia="ja-JP"/>
        </w:rPr>
        <w:t xml:space="preserve">Mějme hlavní oblast </w:t>
      </w:r>
      <w:r w:rsidRPr="00256592">
        <w:rPr>
          <w:b/>
          <w:bCs/>
          <w:lang w:eastAsia="ja-JP"/>
        </w:rPr>
        <w:t>G</w:t>
      </w:r>
      <w:r w:rsidRPr="00256592">
        <w:rPr>
          <w:lang w:eastAsia="ja-JP"/>
        </w:rPr>
        <w:t xml:space="preserve"> obsahující podoblasti </w:t>
      </w:r>
      <w:r w:rsidRPr="00256592">
        <w:rPr>
          <w:b/>
          <w:bCs/>
          <w:lang w:eastAsia="ja-JP"/>
        </w:rPr>
        <w:t>E</w:t>
      </w:r>
      <w:r w:rsidRPr="00256592">
        <w:rPr>
          <w:lang w:eastAsia="ja-JP"/>
        </w:rPr>
        <w:t xml:space="preserve"> a </w:t>
      </w:r>
      <w:r w:rsidRPr="00256592">
        <w:rPr>
          <w:b/>
          <w:bCs/>
          <w:lang w:eastAsia="ja-JP"/>
        </w:rPr>
        <w:t>F</w:t>
      </w:r>
      <w:r w:rsidRPr="00256592">
        <w:rPr>
          <w:lang w:eastAsia="ja-JP"/>
        </w:rPr>
        <w:t xml:space="preserve">, které nejsou propojeny. Částečná propustnost nastává, když z bodu </w:t>
      </w:r>
      <w:r w:rsidRPr="00256592">
        <w:rPr>
          <w:b/>
          <w:bCs/>
          <w:lang w:eastAsia="ja-JP"/>
        </w:rPr>
        <w:t>A</w:t>
      </w:r>
      <w:r w:rsidRPr="00256592">
        <w:rPr>
          <w:lang w:eastAsia="ja-JP"/>
        </w:rPr>
        <w:t xml:space="preserve"> existuje cesta do bodu </w:t>
      </w:r>
      <w:r w:rsidRPr="00256592">
        <w:rPr>
          <w:b/>
          <w:bCs/>
          <w:lang w:eastAsia="ja-JP"/>
        </w:rPr>
        <w:t>B</w:t>
      </w:r>
      <w:r w:rsidRPr="00256592">
        <w:rPr>
          <w:lang w:eastAsia="ja-JP"/>
        </w:rPr>
        <w:t xml:space="preserve">, ovšem nikoli do bodu </w:t>
      </w:r>
      <w:r w:rsidRPr="00256592">
        <w:rPr>
          <w:b/>
          <w:bCs/>
          <w:lang w:eastAsia="ja-JP"/>
        </w:rPr>
        <w:t>D</w:t>
      </w:r>
      <w:r w:rsidRPr="00256592">
        <w:rPr>
          <w:lang w:eastAsia="ja-JP"/>
        </w:rPr>
        <w:t>.</w:t>
      </w:r>
    </w:p>
    <w:p w14:paraId="55637840" w14:textId="08BD3663" w:rsidR="00316F91" w:rsidRPr="00256592" w:rsidRDefault="001647D8" w:rsidP="001C2A53">
      <w:pPr>
        <w:pBdr>
          <w:top w:val="nil"/>
          <w:left w:val="nil"/>
          <w:bottom w:val="nil"/>
          <w:right w:val="nil"/>
          <w:between w:val="nil"/>
        </w:pBdr>
        <w:spacing w:after="120" w:line="360" w:lineRule="auto"/>
        <w:jc w:val="both"/>
        <w:rPr>
          <w:rFonts w:ascii="Times New Roman" w:hAnsi="Times New Roman" w:cs="Times New Roman"/>
          <w:color w:val="000000"/>
          <w:lang w:eastAsia="ja-JP"/>
        </w:rPr>
      </w:pPr>
      <w:r w:rsidRPr="00256592">
        <w:rPr>
          <w:rFonts w:ascii="Times New Roman" w:hAnsi="Times New Roman" w:cs="Times New Roman"/>
          <w:noProof/>
          <w:color w:val="000000"/>
          <w:lang w:eastAsia="ja-JP"/>
        </w:rPr>
        <mc:AlternateContent>
          <mc:Choice Requires="wps">
            <w:drawing>
              <wp:anchor distT="0" distB="0" distL="114300" distR="114300" simplePos="0" relativeHeight="9" behindDoc="0" locked="0" layoutInCell="1" allowOverlap="1" wp14:anchorId="3D27E650" wp14:editId="293F9ED6">
                <wp:simplePos x="0" y="0"/>
                <wp:positionH relativeFrom="column">
                  <wp:posOffset>3702050</wp:posOffset>
                </wp:positionH>
                <wp:positionV relativeFrom="paragraph">
                  <wp:posOffset>310515</wp:posOffset>
                </wp:positionV>
                <wp:extent cx="238125" cy="271145"/>
                <wp:effectExtent l="9525" t="9525" r="9525" b="5080"/>
                <wp:wrapNone/>
                <wp:docPr id="43"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71145"/>
                        </a:xfrm>
                        <a:prstGeom prst="rect">
                          <a:avLst/>
                        </a:prstGeom>
                        <a:solidFill>
                          <a:srgbClr val="FFFFFF"/>
                        </a:solidFill>
                        <a:ln w="9525">
                          <a:solidFill>
                            <a:srgbClr val="FFFFFF"/>
                          </a:solidFill>
                          <a:miter lim="800000"/>
                          <a:headEnd/>
                          <a:tailEnd/>
                        </a:ln>
                      </wps:spPr>
                      <wps:txbx>
                        <w:txbxContent>
                          <w:p w14:paraId="36E6DA69" w14:textId="5155AF7B" w:rsidR="00E701F8" w:rsidRDefault="00E701F8">
                            <w: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7E650" id="Text Box 79" o:spid="_x0000_s1044" type="#_x0000_t202" style="position:absolute;left:0;text-align:left;margin-left:291.5pt;margin-top:24.45pt;width:18.75pt;height:21.35pt;z-index: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" strokecolor="white">
                <v:textbox>
                  <w:txbxContent>
                    <w:p w14:paraId="36E6DA69" w14:textId="5155AF7B" w:rsidR="00E701F8" w:rsidRDefault="00E701F8">
                      <w:r>
                        <w:t>G</w:t>
                      </w:r>
                    </w:p>
                  </w:txbxContent>
                </v:textbox>
              </v:shape>
            </w:pict>
          </mc:Fallback>
        </mc:AlternateContent>
      </w:r>
    </w:p>
    <w:p w14:paraId="6D3788D3" w14:textId="4B744279" w:rsidR="001C2A53" w:rsidRPr="00256592" w:rsidRDefault="001647D8" w:rsidP="001C2A53">
      <w:pPr>
        <w:keepNext/>
        <w:pBdr>
          <w:top w:val="nil"/>
          <w:left w:val="nil"/>
          <w:bottom w:val="nil"/>
          <w:right w:val="nil"/>
          <w:between w:val="nil"/>
        </w:pBdr>
        <w:spacing w:after="120" w:line="360" w:lineRule="auto"/>
        <w:jc w:val="center"/>
      </w:pPr>
      <w:r w:rsidRPr="00256592">
        <w:rPr>
          <w:noProof/>
        </w:rPr>
        <mc:AlternateContent>
          <mc:Choice Requires="wpg">
            <w:drawing>
              <wp:inline distT="0" distB="0" distL="0" distR="0" wp14:anchorId="6EF6F0F8" wp14:editId="47212215">
                <wp:extent cx="3494405" cy="1844040"/>
                <wp:effectExtent l="6985" t="9525" r="13335" b="22860"/>
                <wp:docPr id="27" name="Skupina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4405" cy="1844040"/>
                          <a:chOff x="1320" y="1464"/>
                          <a:chExt cx="6300" cy="3324"/>
                        </a:xfrm>
                      </wpg:grpSpPr>
                      <wps:wsp>
                        <wps:cNvPr id="28" name="Rectangle 3"/>
                        <wps:cNvSpPr>
                          <a:spLocks noChangeArrowheads="1"/>
                        </wps:cNvSpPr>
                        <wps:spPr bwMode="auto">
                          <a:xfrm>
                            <a:off x="1872" y="1956"/>
                            <a:ext cx="5160" cy="2832"/>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29" name="AutoShape 4"/>
                        <wps:cNvCnPr>
                          <a:cxnSpLocks noChangeShapeType="1"/>
                        </wps:cNvCnPr>
                        <wps:spPr bwMode="auto">
                          <a:xfrm>
                            <a:off x="1872" y="3396"/>
                            <a:ext cx="5148"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0" name="Rectangle 5"/>
                        <wps:cNvSpPr>
                          <a:spLocks noChangeArrowheads="1"/>
                        </wps:cNvSpPr>
                        <wps:spPr bwMode="auto">
                          <a:xfrm>
                            <a:off x="1680" y="2292"/>
                            <a:ext cx="348" cy="68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31" name="Rectangle 6"/>
                        <wps:cNvSpPr>
                          <a:spLocks noChangeArrowheads="1"/>
                        </wps:cNvSpPr>
                        <wps:spPr bwMode="auto">
                          <a:xfrm>
                            <a:off x="1740" y="3780"/>
                            <a:ext cx="300" cy="64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32" name="Rectangle 7"/>
                        <wps:cNvSpPr>
                          <a:spLocks noChangeArrowheads="1"/>
                        </wps:cNvSpPr>
                        <wps:spPr bwMode="auto">
                          <a:xfrm>
                            <a:off x="6828" y="2256"/>
                            <a:ext cx="348" cy="68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33" name="Rectangle 8"/>
                        <wps:cNvSpPr>
                          <a:spLocks noChangeArrowheads="1"/>
                        </wps:cNvSpPr>
                        <wps:spPr bwMode="auto">
                          <a:xfrm>
                            <a:off x="6840" y="3816"/>
                            <a:ext cx="348" cy="68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34" name="Text Box 9"/>
                        <wps:cNvSpPr txBox="1">
                          <a:spLocks noChangeArrowheads="1"/>
                        </wps:cNvSpPr>
                        <wps:spPr bwMode="auto">
                          <a:xfrm>
                            <a:off x="1368" y="2424"/>
                            <a:ext cx="420" cy="468"/>
                          </a:xfrm>
                          <a:prstGeom prst="rect">
                            <a:avLst/>
                          </a:prstGeom>
                          <a:solidFill>
                            <a:srgbClr val="FFFFFF"/>
                          </a:solidFill>
                          <a:ln w="9525">
                            <a:solidFill>
                              <a:srgbClr val="FFFFFF"/>
                            </a:solidFill>
                            <a:miter lim="800000"/>
                            <a:headEnd/>
                            <a:tailEnd/>
                          </a:ln>
                        </wps:spPr>
                        <wps:txbx>
                          <w:txbxContent>
                            <w:p w14:paraId="12873D14" w14:textId="77777777" w:rsidR="00316F91" w:rsidRDefault="00316F91" w:rsidP="00316F91">
                              <w:r>
                                <w:t>A</w:t>
                              </w:r>
                            </w:p>
                          </w:txbxContent>
                        </wps:txbx>
                        <wps:bodyPr rot="0" vert="horz" wrap="square" lIns="91440" tIns="45720" rIns="91440" bIns="45720" anchor="t" anchorCtr="0" upright="1">
                          <a:noAutofit/>
                        </wps:bodyPr>
                      </wps:wsp>
                      <wps:wsp>
                        <wps:cNvPr id="35" name="Text Box 10"/>
                        <wps:cNvSpPr txBox="1">
                          <a:spLocks noChangeArrowheads="1"/>
                        </wps:cNvSpPr>
                        <wps:spPr bwMode="auto">
                          <a:xfrm>
                            <a:off x="7116" y="2376"/>
                            <a:ext cx="504" cy="564"/>
                          </a:xfrm>
                          <a:prstGeom prst="rect">
                            <a:avLst/>
                          </a:prstGeom>
                          <a:solidFill>
                            <a:srgbClr val="FFFFFF"/>
                          </a:solidFill>
                          <a:ln w="9525">
                            <a:solidFill>
                              <a:srgbClr val="FFFFFF"/>
                            </a:solidFill>
                            <a:miter lim="800000"/>
                            <a:headEnd/>
                            <a:tailEnd/>
                          </a:ln>
                        </wps:spPr>
                        <wps:txbx>
                          <w:txbxContent>
                            <w:p w14:paraId="693ED9CB" w14:textId="77777777" w:rsidR="00316F91" w:rsidRDefault="00316F91" w:rsidP="00316F91">
                              <w:r>
                                <w:t>B</w:t>
                              </w:r>
                            </w:p>
                          </w:txbxContent>
                        </wps:txbx>
                        <wps:bodyPr rot="0" vert="horz" wrap="square" lIns="91440" tIns="45720" rIns="91440" bIns="45720" anchor="t" anchorCtr="0" upright="1">
                          <a:noAutofit/>
                        </wps:bodyPr>
                      </wps:wsp>
                      <wps:wsp>
                        <wps:cNvPr id="36" name="Text Box 11"/>
                        <wps:cNvSpPr txBox="1">
                          <a:spLocks noChangeArrowheads="1"/>
                        </wps:cNvSpPr>
                        <wps:spPr bwMode="auto">
                          <a:xfrm>
                            <a:off x="1320" y="3900"/>
                            <a:ext cx="468" cy="492"/>
                          </a:xfrm>
                          <a:prstGeom prst="rect">
                            <a:avLst/>
                          </a:prstGeom>
                          <a:solidFill>
                            <a:srgbClr val="FFFFFF"/>
                          </a:solidFill>
                          <a:ln w="9525">
                            <a:solidFill>
                              <a:srgbClr val="FFFFFF"/>
                            </a:solidFill>
                            <a:miter lim="800000"/>
                            <a:headEnd/>
                            <a:tailEnd/>
                          </a:ln>
                        </wps:spPr>
                        <wps:txbx>
                          <w:txbxContent>
                            <w:p w14:paraId="2B361D0F" w14:textId="77777777" w:rsidR="00316F91" w:rsidRDefault="00316F91" w:rsidP="00316F91">
                              <w:r>
                                <w:t>C</w:t>
                              </w:r>
                            </w:p>
                          </w:txbxContent>
                        </wps:txbx>
                        <wps:bodyPr rot="0" vert="horz" wrap="square" lIns="91440" tIns="45720" rIns="91440" bIns="45720" anchor="t" anchorCtr="0" upright="1">
                          <a:noAutofit/>
                        </wps:bodyPr>
                      </wps:wsp>
                      <wps:wsp>
                        <wps:cNvPr id="37" name="Text Box 12"/>
                        <wps:cNvSpPr txBox="1">
                          <a:spLocks noChangeArrowheads="1"/>
                        </wps:cNvSpPr>
                        <wps:spPr bwMode="auto">
                          <a:xfrm>
                            <a:off x="7152" y="3888"/>
                            <a:ext cx="456" cy="516"/>
                          </a:xfrm>
                          <a:prstGeom prst="rect">
                            <a:avLst/>
                          </a:prstGeom>
                          <a:solidFill>
                            <a:srgbClr val="FFFFFF"/>
                          </a:solidFill>
                          <a:ln w="9525">
                            <a:solidFill>
                              <a:srgbClr val="FFFFFF"/>
                            </a:solidFill>
                            <a:miter lim="800000"/>
                            <a:headEnd/>
                            <a:tailEnd/>
                          </a:ln>
                        </wps:spPr>
                        <wps:txbx>
                          <w:txbxContent>
                            <w:p w14:paraId="560599E5" w14:textId="77777777" w:rsidR="00316F91" w:rsidRDefault="00316F91" w:rsidP="00316F91">
                              <w:r>
                                <w:t>D</w:t>
                              </w:r>
                            </w:p>
                          </w:txbxContent>
                        </wps:txbx>
                        <wps:bodyPr rot="0" vert="horz" wrap="square" lIns="91440" tIns="45720" rIns="91440" bIns="45720" anchor="t" anchorCtr="0" upright="1">
                          <a:noAutofit/>
                        </wps:bodyPr>
                      </wps:wsp>
                      <wps:wsp>
                        <wps:cNvPr id="38" name="Text Box 13"/>
                        <wps:cNvSpPr txBox="1">
                          <a:spLocks noChangeArrowheads="1"/>
                        </wps:cNvSpPr>
                        <wps:spPr bwMode="auto">
                          <a:xfrm>
                            <a:off x="4260" y="2892"/>
                            <a:ext cx="468" cy="444"/>
                          </a:xfrm>
                          <a:prstGeom prst="rect">
                            <a:avLst/>
                          </a:prstGeom>
                          <a:solidFill>
                            <a:srgbClr val="FFFFFF"/>
                          </a:solidFill>
                          <a:ln w="9525">
                            <a:solidFill>
                              <a:srgbClr val="FFFFFF"/>
                            </a:solidFill>
                            <a:miter lim="800000"/>
                            <a:headEnd/>
                            <a:tailEnd/>
                          </a:ln>
                        </wps:spPr>
                        <wps:txbx>
                          <w:txbxContent>
                            <w:p w14:paraId="2FEDD10A" w14:textId="77777777" w:rsidR="00316F91" w:rsidRDefault="00316F91" w:rsidP="00316F91">
                              <w:r>
                                <w:t>E</w:t>
                              </w:r>
                            </w:p>
                          </w:txbxContent>
                        </wps:txbx>
                        <wps:bodyPr rot="0" vert="horz" wrap="square" lIns="91440" tIns="45720" rIns="91440" bIns="45720" anchor="t" anchorCtr="0" upright="1">
                          <a:noAutofit/>
                        </wps:bodyPr>
                      </wps:wsp>
                      <wps:wsp>
                        <wps:cNvPr id="39" name="Text Box 14"/>
                        <wps:cNvSpPr txBox="1">
                          <a:spLocks noChangeArrowheads="1"/>
                        </wps:cNvSpPr>
                        <wps:spPr bwMode="auto">
                          <a:xfrm>
                            <a:off x="4296" y="4184"/>
                            <a:ext cx="468" cy="532"/>
                          </a:xfrm>
                          <a:prstGeom prst="rect">
                            <a:avLst/>
                          </a:prstGeom>
                          <a:solidFill>
                            <a:srgbClr val="FFFFFF"/>
                          </a:solidFill>
                          <a:ln w="9525">
                            <a:solidFill>
                              <a:srgbClr val="FFFFFF"/>
                            </a:solidFill>
                            <a:miter lim="800000"/>
                            <a:headEnd/>
                            <a:tailEnd/>
                          </a:ln>
                        </wps:spPr>
                        <wps:txbx>
                          <w:txbxContent>
                            <w:p w14:paraId="51794738" w14:textId="77777777" w:rsidR="00316F91" w:rsidRDefault="00316F91" w:rsidP="00316F91">
                              <w:r>
                                <w:t>F</w:t>
                              </w:r>
                            </w:p>
                          </w:txbxContent>
                        </wps:txbx>
                        <wps:bodyPr rot="0" vert="horz" wrap="square" lIns="91440" tIns="45720" rIns="91440" bIns="45720" anchor="t" anchorCtr="0" upright="1">
                          <a:noAutofit/>
                        </wps:bodyPr>
                      </wps:wsp>
                      <wps:wsp>
                        <wps:cNvPr id="40" name="AutoShape 15"/>
                        <wps:cNvCnPr>
                          <a:cxnSpLocks noChangeShapeType="1"/>
                        </wps:cNvCnPr>
                        <wps:spPr bwMode="auto">
                          <a:xfrm>
                            <a:off x="1872" y="4128"/>
                            <a:ext cx="5112" cy="0"/>
                          </a:xfrm>
                          <a:prstGeom prst="straightConnector1">
                            <a:avLst/>
                          </a:prstGeom>
                          <a:noFill/>
                          <a:ln w="12700">
                            <a:solidFill>
                              <a:srgbClr val="4472C4"/>
                            </a:solidFill>
                            <a:round/>
                            <a:headEnd/>
                            <a:tailEnd type="triangle" w="med" len="med"/>
                          </a:ln>
                          <a:extLst>
                            <a:ext uri="{909E8E84-426E-40DD-AFC4-6F175D3DCCD1}">
                              <a14:hiddenFill xmlns:a14="http://schemas.microsoft.com/office/drawing/2010/main">
                                <a:noFill/>
                              </a14:hiddenFill>
                            </a:ext>
                          </a:extLst>
                        </wps:spPr>
                        <wps:bodyPr/>
                      </wps:wsp>
                      <wps:wsp>
                        <wps:cNvPr id="41" name="AutoShape 16"/>
                        <wps:cNvCnPr>
                          <a:cxnSpLocks noChangeShapeType="1"/>
                        </wps:cNvCnPr>
                        <wps:spPr bwMode="auto">
                          <a:xfrm>
                            <a:off x="1920" y="2664"/>
                            <a:ext cx="5112" cy="0"/>
                          </a:xfrm>
                          <a:prstGeom prst="straightConnector1">
                            <a:avLst/>
                          </a:prstGeom>
                          <a:noFill/>
                          <a:ln w="12700">
                            <a:solidFill>
                              <a:srgbClr val="4472C4"/>
                            </a:solidFill>
                            <a:round/>
                            <a:headEnd/>
                            <a:tailEnd type="triangle" w="med" len="med"/>
                          </a:ln>
                          <a:extLst>
                            <a:ext uri="{909E8E84-426E-40DD-AFC4-6F175D3DCCD1}">
                              <a14:hiddenFill xmlns:a14="http://schemas.microsoft.com/office/drawing/2010/main">
                                <a:noFill/>
                              </a14:hiddenFill>
                            </a:ext>
                          </a:extLst>
                        </wps:spPr>
                        <wps:bodyPr/>
                      </wps:wsp>
                      <wps:wsp>
                        <wps:cNvPr id="42" name="Text Box 17"/>
                        <wps:cNvSpPr txBox="1">
                          <a:spLocks noChangeArrowheads="1"/>
                        </wps:cNvSpPr>
                        <wps:spPr bwMode="auto">
                          <a:xfrm>
                            <a:off x="6144" y="1464"/>
                            <a:ext cx="432" cy="420"/>
                          </a:xfrm>
                          <a:prstGeom prst="rect">
                            <a:avLst/>
                          </a:prstGeom>
                          <a:solidFill>
                            <a:srgbClr val="FFFFFF"/>
                          </a:solidFill>
                          <a:ln w="9525">
                            <a:solidFill>
                              <a:srgbClr val="FFFFFF"/>
                            </a:solidFill>
                            <a:miter lim="800000"/>
                            <a:headEnd/>
                            <a:tailEnd/>
                          </a:ln>
                        </wps:spPr>
                        <wps:txbx>
                          <w:txbxContent>
                            <w:p w14:paraId="3D1430CA" w14:textId="5A1B6851" w:rsidR="00E701F8" w:rsidRPr="00E701F8" w:rsidRDefault="00E701F8" w:rsidP="00E701F8">
                              <w:pPr>
                                <w:jc w:val="center"/>
                              </w:pPr>
                            </w:p>
                          </w:txbxContent>
                        </wps:txbx>
                        <wps:bodyPr rot="0" vert="horz" wrap="square" lIns="91440" tIns="45720" rIns="91440" bIns="45720" anchor="t" anchorCtr="0" upright="1">
                          <a:noAutofit/>
                        </wps:bodyPr>
                      </wps:wsp>
                    </wpg:wgp>
                  </a:graphicData>
                </a:graphic>
              </wp:inline>
            </w:drawing>
          </mc:Choice>
          <mc:Fallback>
            <w:pict>
              <v:group w14:anchorId="6EF6F0F8" id="Skupina 5" o:spid="_x0000_s1045" style="width:275.15pt;height:145.2pt;mso-position-horizontal-relative:char;mso-position-vertical-relative:line" coordorigin="1320,1464" coordsize="6300,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">
                <v:rect id="Rectangle 3" o:spid="_x0000_s1046" style="position:absolute;left:1872;top:1956;width:5160;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" strokeweight="3pt"/>
                <v:shape id="AutoShape 4" o:spid="_x0000_s1047" type="#_x0000_t32" style="position:absolute;left:1872;top:3396;width:51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" strokeweight="3pt"/>
                <v:rect id="Rectangle 5" o:spid="_x0000_s1048" style="position:absolute;left:1680;top:2292;width:348;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" strokecolor="white"/>
                <v:rect id="Rectangle 6" o:spid="_x0000_s1049" style="position:absolute;left:1740;top:3780;width:300;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" strokecolor="white"/>
                <v:rect id="Rectangle 7" o:spid="_x0000_s1050" style="position:absolute;left:6828;top:2256;width:348;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" strokecolor="white"/>
                <v:rect id="Rectangle 8" o:spid="_x0000_s1051" style="position:absolute;left:6840;top:3816;width:348;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" strokecolor="white"/>
                <v:shape id="Text Box 9" o:spid="_x0000_s1052" type="#_x0000_t202" style="position:absolute;left:1368;top:2424;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" strokecolor="white">
                  <v:textbox>
                    <w:txbxContent>
                      <w:p w14:paraId="12873D14" w14:textId="77777777" w:rsidR="00316F91" w:rsidRDefault="00316F91" w:rsidP="00316F91">
                        <w:r>
                          <w:t>A</w:t>
                        </w:r>
                      </w:p>
                    </w:txbxContent>
                  </v:textbox>
                </v:shape>
                <v:shape id="Text Box 10" o:spid="_x0000_s1053" type="#_x0000_t202" style="position:absolute;left:7116;top:2376;width:504;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" strokecolor="white">
                  <v:textbox>
                    <w:txbxContent>
                      <w:p w14:paraId="693ED9CB" w14:textId="77777777" w:rsidR="00316F91" w:rsidRDefault="00316F91" w:rsidP="00316F91">
                        <w:r>
                          <w:t>B</w:t>
                        </w:r>
                      </w:p>
                    </w:txbxContent>
                  </v:textbox>
                </v:shape>
                <v:shape id="Text Box 11" o:spid="_x0000_s1054" type="#_x0000_t202" style="position:absolute;left:1320;top:3900;width:468;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" strokecolor="white">
                  <v:textbox>
                    <w:txbxContent>
                      <w:p w14:paraId="2B361D0F" w14:textId="77777777" w:rsidR="00316F91" w:rsidRDefault="00316F91" w:rsidP="00316F91">
                        <w:r>
                          <w:t>C</w:t>
                        </w:r>
                      </w:p>
                    </w:txbxContent>
                  </v:textbox>
                </v:shape>
                <v:shape id="Text Box 12" o:spid="_x0000_s1055" type="#_x0000_t202" style="position:absolute;left:7152;top:3888;width:45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" strokecolor="white">
                  <v:textbox>
                    <w:txbxContent>
                      <w:p w14:paraId="560599E5" w14:textId="77777777" w:rsidR="00316F91" w:rsidRDefault="00316F91" w:rsidP="00316F91">
                        <w:r>
                          <w:t>D</w:t>
                        </w:r>
                      </w:p>
                    </w:txbxContent>
                  </v:textbox>
                </v:shape>
                <v:shape id="Text Box 13" o:spid="_x0000_s1056" type="#_x0000_t202" style="position:absolute;left:4260;top:2892;width:468;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" strokecolor="white">
                  <v:textbox>
                    <w:txbxContent>
                      <w:p w14:paraId="2FEDD10A" w14:textId="77777777" w:rsidR="00316F91" w:rsidRDefault="00316F91" w:rsidP="00316F91">
                        <w:r>
                          <w:t>E</w:t>
                        </w:r>
                      </w:p>
                    </w:txbxContent>
                  </v:textbox>
                </v:shape>
                <v:shape id="Text Box 14" o:spid="_x0000_s1057" type="#_x0000_t202" style="position:absolute;left:4296;top:4184;width:468;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" strokecolor="white">
                  <v:textbox>
                    <w:txbxContent>
                      <w:p w14:paraId="51794738" w14:textId="77777777" w:rsidR="00316F91" w:rsidRDefault="00316F91" w:rsidP="00316F91">
                        <w:r>
                          <w:t>F</w:t>
                        </w:r>
                      </w:p>
                    </w:txbxContent>
                  </v:textbox>
                </v:shape>
                <v:shape id="AutoShape 15" o:spid="_x0000_s1058" type="#_x0000_t32" style="position:absolute;left:1872;top:4128;width:51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" strokecolor="#4472c4" strokeweight="1pt">
                  <v:stroke endarrow="block"/>
                </v:shape>
                <v:shape id="AutoShape 16" o:spid="_x0000_s1059" type="#_x0000_t32" style="position:absolute;left:1920;top:2664;width:51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" strokecolor="#4472c4" strokeweight="1pt">
                  <v:stroke endarrow="block"/>
                </v:shape>
                <v:shape id="Text Box 17" o:spid="_x0000_s1060" type="#_x0000_t202" style="position:absolute;left:6144;top:1464;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" strokecolor="white">
                  <v:textbox>
                    <w:txbxContent>
                      <w:p w14:paraId="3D1430CA" w14:textId="5A1B6851" w:rsidR="00E701F8" w:rsidRPr="00E701F8" w:rsidRDefault="00E701F8" w:rsidP="00E701F8">
                        <w:pPr>
                          <w:jc w:val="center"/>
                        </w:pPr>
                      </w:p>
                    </w:txbxContent>
                  </v:textbox>
                </v:shape>
                <w10:anchorlock/>
              </v:group>
            </w:pict>
          </mc:Fallback>
        </mc:AlternateContent>
      </w:r>
      <w:r w:rsidRPr="00256592">
        <w:rPr>
          <w:noProof/>
        </w:rPr>
        <mc:AlternateContent>
          <mc:Choice Requires="wps">
            <w:drawing>
              <wp:anchor distT="0" distB="0" distL="114300" distR="114300" simplePos="0" relativeHeight="8" behindDoc="0" locked="0" layoutInCell="1" allowOverlap="1" wp14:anchorId="137A129E" wp14:editId="0163804C">
                <wp:simplePos x="0" y="0"/>
                <wp:positionH relativeFrom="column">
                  <wp:posOffset>3578225</wp:posOffset>
                </wp:positionH>
                <wp:positionV relativeFrom="paragraph">
                  <wp:posOffset>1213485</wp:posOffset>
                </wp:positionV>
                <wp:extent cx="213360" cy="213360"/>
                <wp:effectExtent l="0" t="0" r="0" b="0"/>
                <wp:wrapNone/>
                <wp:docPr id="26" name="Multiplication Sign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 cy="213360"/>
                        </a:xfrm>
                        <a:prstGeom prst="mathMultiply">
                          <a:avLst/>
                        </a:prstGeom>
                        <a:solidFill>
                          <a:srgbClr val="FF0000"/>
                        </a:solidFill>
                        <a:ln w="31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B8C1C4" id="Multiplication Sign 26" o:spid="_x0000_s1026" style="position:absolute;margin-left:281.75pt;margin-top:95.55pt;width:16.8pt;height:16.8pt;z-index: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3360,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" path="m33502,68986l68986,33502r37694,37694l144374,33502r35484,35484l142164,106680r37694,37694l144374,179858,106680,142164,68986,179858,33502,144374,71196,106680,33502,68986xe" fillcolor="red" strokecolor="red" strokeweight=".25pt">
                <v:stroke joinstyle="miter"/>
                <v:path arrowok="t" o:connecttype="custom" o:connectlocs="33502,68986;68986,33502;106680,71196;144374,33502;179858,68986;142164,106680;179858,144374;144374,179858;106680,142164;68986,179858;33502,144374;71196,106680;33502,68986" o:connectangles="0,0,0,0,0,0,0,0,0,0,0,0,0"/>
              </v:shape>
            </w:pict>
          </mc:Fallback>
        </mc:AlternateContent>
      </w:r>
      <w:r w:rsidRPr="00256592">
        <w:rPr>
          <w:noProof/>
        </w:rPr>
        <mc:AlternateContent>
          <mc:Choice Requires="wps">
            <w:drawing>
              <wp:anchor distT="4294967295" distB="4294967295" distL="114300" distR="114300" simplePos="0" relativeHeight="7" behindDoc="0" locked="0" layoutInCell="1" allowOverlap="1" wp14:anchorId="42D5528D" wp14:editId="01D1F407">
                <wp:simplePos x="0" y="0"/>
                <wp:positionH relativeFrom="column">
                  <wp:posOffset>3212465</wp:posOffset>
                </wp:positionH>
                <wp:positionV relativeFrom="paragraph">
                  <wp:posOffset>1320164</wp:posOffset>
                </wp:positionV>
                <wp:extent cx="960120" cy="0"/>
                <wp:effectExtent l="0" t="76200" r="0" b="762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0120" cy="0"/>
                        </a:xfrm>
                        <a:prstGeom prst="straightConnector1">
                          <a:avLst/>
                        </a:prstGeom>
                        <a:noFill/>
                        <a:ln w="12700" cap="flat" cmpd="sng" algn="ctr">
                          <a:solidFill>
                            <a:srgbClr val="FF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7FB252B" id="Straight Arrow Connector 25" o:spid="_x0000_s1026" type="#_x0000_t32" style="position:absolute;margin-left:252.95pt;margin-top:103.95pt;width:75.6pt;height:0;z-index:7;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" strokecolor="red" strokeweight="1pt">
                <v:stroke endarrow="block" joinstyle="miter"/>
                <o:lock v:ext="edit" shapetype="f"/>
              </v:shape>
            </w:pict>
          </mc:Fallback>
        </mc:AlternateContent>
      </w:r>
      <w:r w:rsidRPr="00256592">
        <w:rPr>
          <w:noProof/>
        </w:rPr>
        <mc:AlternateContent>
          <mc:Choice Requires="wps">
            <w:drawing>
              <wp:anchor distT="0" distB="0" distL="114299" distR="114299" simplePos="0" relativeHeight="6" behindDoc="0" locked="0" layoutInCell="1" allowOverlap="1" wp14:anchorId="2ABE53DE" wp14:editId="783F060F">
                <wp:simplePos x="0" y="0"/>
                <wp:positionH relativeFrom="column">
                  <wp:posOffset>3204844</wp:posOffset>
                </wp:positionH>
                <wp:positionV relativeFrom="paragraph">
                  <wp:posOffset>748665</wp:posOffset>
                </wp:positionV>
                <wp:extent cx="0" cy="571500"/>
                <wp:effectExtent l="0" t="0" r="19050" b="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1500"/>
                        </a:xfrm>
                        <a:prstGeom prst="line">
                          <a:avLst/>
                        </a:prstGeom>
                        <a:noFill/>
                        <a:ln w="12700" cap="flat" cmpd="sng" algn="ctr">
                          <a:solidFill>
                            <a:srgbClr val="FF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CFB0489" id="Straight Connector 24" o:spid="_x0000_s1026" style="position:absolute;z-index: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2.35pt,58.95pt" to="252.35pt,1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" strokecolor="red" strokeweight="1pt">
                <v:stroke joinstyle="miter"/>
                <o:lock v:ext="edit" shapetype="f"/>
              </v:line>
            </w:pict>
          </mc:Fallback>
        </mc:AlternateContent>
      </w:r>
    </w:p>
    <w:p w14:paraId="2D61AC41" w14:textId="34AEDD8E" w:rsidR="001C2A53" w:rsidRPr="00256592" w:rsidRDefault="001C2A53" w:rsidP="001422D3">
      <w:pPr>
        <w:pStyle w:val="Caption"/>
        <w:jc w:val="center"/>
      </w:pPr>
      <w:bookmarkStart w:id="120" w:name="_Toc135324640"/>
      <w:r w:rsidRPr="00256592">
        <w:t xml:space="preserve">Obrázek </w:t>
      </w:r>
      <w:fldSimple w:instr=" SEQ Obrázek \* ARABIC ">
        <w:r w:rsidR="008C45E6">
          <w:rPr>
            <w:noProof/>
          </w:rPr>
          <w:t>3</w:t>
        </w:r>
      </w:fldSimple>
      <w:r w:rsidRPr="00256592">
        <w:t>- znázornění částečné propustnosti</w:t>
      </w:r>
      <w:bookmarkEnd w:id="120"/>
    </w:p>
    <w:p w14:paraId="14951EB6" w14:textId="0B9727D9" w:rsidR="001422D3" w:rsidRPr="00256592" w:rsidRDefault="001422D3" w:rsidP="001422D3"/>
    <w:p w14:paraId="171A139B" w14:textId="77777777" w:rsidR="001C2A53" w:rsidRPr="00256592" w:rsidRDefault="001C2A53" w:rsidP="00CE1BFB">
      <w:pPr>
        <w:pStyle w:val="NadpisB"/>
      </w:pPr>
      <w:bookmarkStart w:id="121" w:name="_Toc135329672"/>
      <w:r w:rsidRPr="00256592">
        <w:rPr>
          <w:lang w:eastAsia="ja-JP"/>
        </w:rPr>
        <w:t>Kritické místo propustnosti</w:t>
      </w:r>
      <w:bookmarkEnd w:id="121"/>
    </w:p>
    <w:p w14:paraId="5E6EDA8D" w14:textId="4323B77B" w:rsidR="001C2A53" w:rsidRPr="00256592" w:rsidRDefault="001C2A53" w:rsidP="00D2280D">
      <w:pPr>
        <w:pStyle w:val="normlntext"/>
        <w:rPr>
          <w:lang w:eastAsia="ja-JP"/>
        </w:rPr>
      </w:pPr>
      <w:bookmarkStart w:id="122" w:name="_Hlk132167625"/>
      <w:r w:rsidRPr="00256592">
        <w:rPr>
          <w:lang w:eastAsia="ja-JP"/>
        </w:rPr>
        <w:t xml:space="preserve">Pokud v oblasti </w:t>
      </w:r>
      <w:r w:rsidRPr="00256592">
        <w:rPr>
          <w:b/>
          <w:bCs/>
          <w:lang w:eastAsia="ja-JP"/>
        </w:rPr>
        <w:t>C</w:t>
      </w:r>
      <w:r w:rsidRPr="00256592">
        <w:rPr>
          <w:lang w:eastAsia="ja-JP"/>
        </w:rPr>
        <w:t xml:space="preserve"> existuje místo </w:t>
      </w:r>
      <w:r w:rsidRPr="00256592">
        <w:rPr>
          <w:b/>
          <w:bCs/>
          <w:lang w:eastAsia="ja-JP"/>
        </w:rPr>
        <w:t>D</w:t>
      </w:r>
      <w:r w:rsidRPr="00256592">
        <w:rPr>
          <w:lang w:eastAsia="ja-JP"/>
        </w:rPr>
        <w:t xml:space="preserve">, které po uzavření znemožňuje propustnost z bodu </w:t>
      </w:r>
      <w:r w:rsidRPr="00256592">
        <w:rPr>
          <w:b/>
          <w:bCs/>
          <w:lang w:eastAsia="ja-JP"/>
        </w:rPr>
        <w:t>A</w:t>
      </w:r>
      <w:r w:rsidRPr="00256592">
        <w:rPr>
          <w:lang w:eastAsia="ja-JP"/>
        </w:rPr>
        <w:t xml:space="preserve"> do bodu </w:t>
      </w:r>
      <w:r w:rsidRPr="00256592">
        <w:rPr>
          <w:b/>
          <w:bCs/>
          <w:lang w:eastAsia="ja-JP"/>
        </w:rPr>
        <w:t>B</w:t>
      </w:r>
      <w:r w:rsidRPr="00256592">
        <w:rPr>
          <w:lang w:eastAsia="ja-JP"/>
        </w:rPr>
        <w:t>, jedná se o kritické místo</w:t>
      </w:r>
      <w:r w:rsidR="00265B75" w:rsidRPr="00256592">
        <w:rPr>
          <w:lang w:eastAsia="ja-JP"/>
        </w:rPr>
        <w:t xml:space="preserve"> propustnosti</w:t>
      </w:r>
      <w:r w:rsidRPr="00256592">
        <w:rPr>
          <w:lang w:eastAsia="ja-JP"/>
        </w:rPr>
        <w:t xml:space="preserve"> v dané oblasti.</w:t>
      </w:r>
    </w:p>
    <w:bookmarkEnd w:id="122"/>
    <w:p w14:paraId="49C867DD" w14:textId="77777777" w:rsidR="00316F91" w:rsidRPr="00256592" w:rsidRDefault="00316F91" w:rsidP="001C2A53">
      <w:pPr>
        <w:pBdr>
          <w:top w:val="nil"/>
          <w:left w:val="nil"/>
          <w:bottom w:val="nil"/>
          <w:right w:val="nil"/>
          <w:between w:val="nil"/>
        </w:pBdr>
        <w:spacing w:after="120" w:line="360" w:lineRule="auto"/>
        <w:jc w:val="both"/>
        <w:rPr>
          <w:rFonts w:ascii="Times New Roman" w:hAnsi="Times New Roman" w:cs="Times New Roman"/>
          <w:color w:val="000000"/>
          <w:lang w:eastAsia="ja-JP"/>
        </w:rPr>
      </w:pPr>
    </w:p>
    <w:p w14:paraId="5DC34ABB" w14:textId="7AAA2C8A" w:rsidR="001C2A53" w:rsidRPr="00256592" w:rsidRDefault="001647D8" w:rsidP="001C2A53">
      <w:pPr>
        <w:keepNext/>
        <w:pBdr>
          <w:top w:val="nil"/>
          <w:left w:val="nil"/>
          <w:bottom w:val="nil"/>
          <w:right w:val="nil"/>
          <w:between w:val="nil"/>
        </w:pBdr>
        <w:spacing w:after="120" w:line="360" w:lineRule="auto"/>
        <w:jc w:val="center"/>
      </w:pPr>
      <w:r w:rsidRPr="00256592">
        <w:rPr>
          <w:noProof/>
        </w:rPr>
        <mc:AlternateContent>
          <mc:Choice Requires="wpg">
            <w:drawing>
              <wp:inline distT="0" distB="0" distL="0" distR="0" wp14:anchorId="7B657755" wp14:editId="5C887981">
                <wp:extent cx="3502025" cy="1613535"/>
                <wp:effectExtent l="12065" t="22225" r="10160" b="21590"/>
                <wp:docPr id="6" name="Skupina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613535"/>
                          <a:chOff x="1212" y="2142"/>
                          <a:chExt cx="5808" cy="2676"/>
                        </a:xfrm>
                      </wpg:grpSpPr>
                      <wps:wsp>
                        <wps:cNvPr id="8" name="Rectangle 38"/>
                        <wps:cNvSpPr>
                          <a:spLocks noChangeArrowheads="1"/>
                        </wps:cNvSpPr>
                        <wps:spPr bwMode="auto">
                          <a:xfrm>
                            <a:off x="1884" y="2142"/>
                            <a:ext cx="4524" cy="2676"/>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14" name="Rectangle 39"/>
                        <wps:cNvSpPr>
                          <a:spLocks noChangeArrowheads="1"/>
                        </wps:cNvSpPr>
                        <wps:spPr bwMode="auto">
                          <a:xfrm>
                            <a:off x="1728" y="3066"/>
                            <a:ext cx="312" cy="74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5" name="Rectangle 40"/>
                        <wps:cNvSpPr>
                          <a:spLocks noChangeArrowheads="1"/>
                        </wps:cNvSpPr>
                        <wps:spPr bwMode="auto">
                          <a:xfrm>
                            <a:off x="6228" y="3018"/>
                            <a:ext cx="312" cy="74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 name="Text Box 41"/>
                        <wps:cNvSpPr txBox="1">
                          <a:spLocks noChangeArrowheads="1"/>
                        </wps:cNvSpPr>
                        <wps:spPr bwMode="auto">
                          <a:xfrm>
                            <a:off x="1212" y="3114"/>
                            <a:ext cx="384" cy="480"/>
                          </a:xfrm>
                          <a:prstGeom prst="rect">
                            <a:avLst/>
                          </a:prstGeom>
                          <a:solidFill>
                            <a:srgbClr val="FFFFFF"/>
                          </a:solidFill>
                          <a:ln w="9525">
                            <a:solidFill>
                              <a:srgbClr val="FFFFFF"/>
                            </a:solidFill>
                            <a:miter lim="800000"/>
                            <a:headEnd/>
                            <a:tailEnd/>
                          </a:ln>
                        </wps:spPr>
                        <wps:txbx>
                          <w:txbxContent>
                            <w:p w14:paraId="06A7032E" w14:textId="77777777" w:rsidR="001C2A53" w:rsidRDefault="001C2A53" w:rsidP="001C2A53">
                              <w:r>
                                <w:t>A</w:t>
                              </w:r>
                            </w:p>
                          </w:txbxContent>
                        </wps:txbx>
                        <wps:bodyPr rot="0" vert="horz" wrap="square" lIns="91440" tIns="45720" rIns="91440" bIns="45720" anchor="t" anchorCtr="0" upright="1">
                          <a:noAutofit/>
                        </wps:bodyPr>
                      </wps:wsp>
                      <wps:wsp>
                        <wps:cNvPr id="17" name="Text Box 42"/>
                        <wps:cNvSpPr txBox="1">
                          <a:spLocks noChangeArrowheads="1"/>
                        </wps:cNvSpPr>
                        <wps:spPr bwMode="auto">
                          <a:xfrm>
                            <a:off x="6612" y="3174"/>
                            <a:ext cx="408" cy="516"/>
                          </a:xfrm>
                          <a:prstGeom prst="rect">
                            <a:avLst/>
                          </a:prstGeom>
                          <a:solidFill>
                            <a:srgbClr val="FFFFFF"/>
                          </a:solidFill>
                          <a:ln w="9525">
                            <a:solidFill>
                              <a:srgbClr val="FFFFFF"/>
                            </a:solidFill>
                            <a:miter lim="800000"/>
                            <a:headEnd/>
                            <a:tailEnd/>
                          </a:ln>
                        </wps:spPr>
                        <wps:txbx>
                          <w:txbxContent>
                            <w:p w14:paraId="1FA438E2" w14:textId="77777777" w:rsidR="001C2A53" w:rsidRDefault="001C2A53" w:rsidP="001C2A53">
                              <w:r>
                                <w:t>B</w:t>
                              </w:r>
                            </w:p>
                          </w:txbxContent>
                        </wps:txbx>
                        <wps:bodyPr rot="0" vert="horz" wrap="square" lIns="91440" tIns="45720" rIns="91440" bIns="45720" anchor="t" anchorCtr="0" upright="1">
                          <a:noAutofit/>
                        </wps:bodyPr>
                      </wps:wsp>
                      <wps:wsp>
                        <wps:cNvPr id="18" name="Text Box 43"/>
                        <wps:cNvSpPr txBox="1">
                          <a:spLocks noChangeArrowheads="1"/>
                        </wps:cNvSpPr>
                        <wps:spPr bwMode="auto">
                          <a:xfrm>
                            <a:off x="2976" y="4158"/>
                            <a:ext cx="336" cy="468"/>
                          </a:xfrm>
                          <a:prstGeom prst="rect">
                            <a:avLst/>
                          </a:prstGeom>
                          <a:solidFill>
                            <a:srgbClr val="FFFFFF"/>
                          </a:solidFill>
                          <a:ln w="9525">
                            <a:solidFill>
                              <a:srgbClr val="FFFFFF"/>
                            </a:solidFill>
                            <a:miter lim="800000"/>
                            <a:headEnd/>
                            <a:tailEnd/>
                          </a:ln>
                        </wps:spPr>
                        <wps:txbx>
                          <w:txbxContent>
                            <w:p w14:paraId="45F1F55D" w14:textId="77777777" w:rsidR="001C2A53" w:rsidRDefault="001C2A53" w:rsidP="001C2A53">
                              <w:r>
                                <w:t>C</w:t>
                              </w:r>
                            </w:p>
                          </w:txbxContent>
                        </wps:txbx>
                        <wps:bodyPr rot="0" vert="horz" wrap="square" lIns="91440" tIns="45720" rIns="91440" bIns="45720" anchor="t" anchorCtr="0" upright="1">
                          <a:noAutofit/>
                        </wps:bodyPr>
                      </wps:wsp>
                      <wps:wsp>
                        <wps:cNvPr id="19" name="AutoShape 44"/>
                        <wps:cNvCnPr>
                          <a:cxnSpLocks noChangeShapeType="1"/>
                        </wps:cNvCnPr>
                        <wps:spPr bwMode="auto">
                          <a:xfrm>
                            <a:off x="4272" y="2166"/>
                            <a:ext cx="0" cy="1008"/>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45"/>
                        <wps:cNvCnPr>
                          <a:cxnSpLocks noChangeShapeType="1"/>
                        </wps:cNvCnPr>
                        <wps:spPr bwMode="auto">
                          <a:xfrm flipH="1">
                            <a:off x="4261" y="3822"/>
                            <a:ext cx="11" cy="984"/>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1" name="Text Box 46"/>
                        <wps:cNvSpPr txBox="1">
                          <a:spLocks noChangeArrowheads="1"/>
                        </wps:cNvSpPr>
                        <wps:spPr bwMode="auto">
                          <a:xfrm>
                            <a:off x="3984" y="3174"/>
                            <a:ext cx="600" cy="636"/>
                          </a:xfrm>
                          <a:prstGeom prst="rect">
                            <a:avLst/>
                          </a:prstGeom>
                          <a:solidFill>
                            <a:srgbClr val="FFC000"/>
                          </a:solidFill>
                          <a:ln w="9525">
                            <a:solidFill>
                              <a:srgbClr val="FFFFFF"/>
                            </a:solidFill>
                            <a:miter lim="800000"/>
                            <a:headEnd/>
                            <a:tailEnd/>
                          </a:ln>
                        </wps:spPr>
                        <wps:txbx>
                          <w:txbxContent>
                            <w:p w14:paraId="44EF350A" w14:textId="77777777" w:rsidR="001C2A53" w:rsidRDefault="001C2A53" w:rsidP="001C2A53">
                              <w:pPr>
                                <w:jc w:val="center"/>
                              </w:pPr>
                              <w:r>
                                <w:t>D</w:t>
                              </w:r>
                            </w:p>
                          </w:txbxContent>
                        </wps:txbx>
                        <wps:bodyPr rot="0" vert="horz" wrap="square" lIns="91440" tIns="45720" rIns="91440" bIns="45720" anchor="t" anchorCtr="0" upright="1">
                          <a:noAutofit/>
                        </wps:bodyPr>
                      </wps:wsp>
                      <wps:wsp>
                        <wps:cNvPr id="22" name="AutoShape 47"/>
                        <wps:cNvCnPr>
                          <a:cxnSpLocks noChangeShapeType="1"/>
                        </wps:cNvCnPr>
                        <wps:spPr bwMode="auto">
                          <a:xfrm>
                            <a:off x="1740" y="3438"/>
                            <a:ext cx="2124" cy="12"/>
                          </a:xfrm>
                          <a:prstGeom prst="straightConnector1">
                            <a:avLst/>
                          </a:prstGeom>
                          <a:noFill/>
                          <a:ln w="12700">
                            <a:solidFill>
                              <a:srgbClr val="4472C4"/>
                            </a:solidFill>
                            <a:round/>
                            <a:headEnd/>
                            <a:tailEnd/>
                          </a:ln>
                          <a:extLst>
                            <a:ext uri="{909E8E84-426E-40DD-AFC4-6F175D3DCCD1}">
                              <a14:hiddenFill xmlns:a14="http://schemas.microsoft.com/office/drawing/2010/main">
                                <a:noFill/>
                              </a14:hiddenFill>
                            </a:ext>
                          </a:extLst>
                        </wps:spPr>
                        <wps:bodyPr/>
                      </wps:wsp>
                      <wps:wsp>
                        <wps:cNvPr id="23" name="AutoShape 48"/>
                        <wps:cNvCnPr>
                          <a:cxnSpLocks noChangeShapeType="1"/>
                        </wps:cNvCnPr>
                        <wps:spPr bwMode="auto">
                          <a:xfrm>
                            <a:off x="4620" y="3486"/>
                            <a:ext cx="1884" cy="0"/>
                          </a:xfrm>
                          <a:prstGeom prst="straightConnector1">
                            <a:avLst/>
                          </a:prstGeom>
                          <a:noFill/>
                          <a:ln w="12700">
                            <a:solidFill>
                              <a:srgbClr val="4472C4"/>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B657755" id="Skupina 53" o:spid="_x0000_s1061" style="width:275.75pt;height:127.05pt;mso-position-horizontal-relative:char;mso-position-vertical-relative:line" coordorigin="1212,2142" coordsize="5808,2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">
                <v:rect id="Rectangle 38" o:spid="_x0000_s1062" style="position:absolute;left:1884;top:2142;width:4524;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" strokeweight="3pt"/>
                <v:rect id="Rectangle 39" o:spid="_x0000_s1063" style="position:absolute;left:1728;top:3066;width:312;height: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" strokecolor="white"/>
                <v:rect id="Rectangle 40" o:spid="_x0000_s1064" style="position:absolute;left:6228;top:3018;width:312;height: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" strokecolor="white"/>
                <v:shape id="Text Box 41" o:spid="_x0000_s1065" type="#_x0000_t202" style="position:absolute;left:1212;top:3114;width:38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" strokecolor="white">
                  <v:textbox>
                    <w:txbxContent>
                      <w:p w14:paraId="06A7032E" w14:textId="77777777" w:rsidR="001C2A53" w:rsidRDefault="001C2A53" w:rsidP="001C2A53">
                        <w:r>
                          <w:t>A</w:t>
                        </w:r>
                      </w:p>
                    </w:txbxContent>
                  </v:textbox>
                </v:shape>
                <v:shape id="Text Box 42" o:spid="_x0000_s1066" type="#_x0000_t202" style="position:absolute;left:6612;top:3174;width:408;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" strokecolor="white">
                  <v:textbox>
                    <w:txbxContent>
                      <w:p w14:paraId="1FA438E2" w14:textId="77777777" w:rsidR="001C2A53" w:rsidRDefault="001C2A53" w:rsidP="001C2A53">
                        <w:r>
                          <w:t>B</w:t>
                        </w:r>
                      </w:p>
                    </w:txbxContent>
                  </v:textbox>
                </v:shape>
                <v:shape id="Text Box 43" o:spid="_x0000_s1067" type="#_x0000_t202" style="position:absolute;left:2976;top:4158;width:33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" strokecolor="white">
                  <v:textbox>
                    <w:txbxContent>
                      <w:p w14:paraId="45F1F55D" w14:textId="77777777" w:rsidR="001C2A53" w:rsidRDefault="001C2A53" w:rsidP="001C2A53">
                        <w:r>
                          <w:t>C</w:t>
                        </w:r>
                      </w:p>
                    </w:txbxContent>
                  </v:textbox>
                </v:shape>
                <v:shape id="AutoShape 44" o:spid="_x0000_s1068" type="#_x0000_t32" style="position:absolute;left:4272;top:2166;width:0;height:10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" strokeweight="3pt"/>
                <v:shape id="AutoShape 45" o:spid="_x0000_s1069" type="#_x0000_t32" style="position:absolute;left:4261;top:3822;width:11;height:9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" strokeweight="3pt"/>
                <v:shape id="Text Box 46" o:spid="_x0000_s1070" type="#_x0000_t202" style="position:absolute;left:3984;top:3174;width:600;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" fillcolor="#ffc000" strokecolor="white">
                  <v:textbox>
                    <w:txbxContent>
                      <w:p w14:paraId="44EF350A" w14:textId="77777777" w:rsidR="001C2A53" w:rsidRDefault="001C2A53" w:rsidP="001C2A53">
                        <w:pPr>
                          <w:jc w:val="center"/>
                        </w:pPr>
                        <w:r>
                          <w:t>D</w:t>
                        </w:r>
                      </w:p>
                    </w:txbxContent>
                  </v:textbox>
                </v:shape>
                <v:shape id="AutoShape 47" o:spid="_x0000_s1071" type="#_x0000_t32" style="position:absolute;left:1740;top:3438;width:2124;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" strokecolor="#4472c4" strokeweight="1pt"/>
                <v:shape id="AutoShape 48" o:spid="_x0000_s1072" type="#_x0000_t32" style="position:absolute;left:4620;top:3486;width:18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" strokecolor="#4472c4" strokeweight="1pt">
                  <v:stroke endarrow="block"/>
                </v:shape>
                <w10:anchorlock/>
              </v:group>
            </w:pict>
          </mc:Fallback>
        </mc:AlternateContent>
      </w:r>
    </w:p>
    <w:p w14:paraId="2816DD46" w14:textId="2B586031" w:rsidR="00E701F8" w:rsidRPr="00256592" w:rsidRDefault="001C2A53" w:rsidP="001C2A53">
      <w:pPr>
        <w:pStyle w:val="Caption"/>
        <w:jc w:val="center"/>
      </w:pPr>
      <w:bookmarkStart w:id="123" w:name="_Toc135324641"/>
      <w:r w:rsidRPr="00256592">
        <w:t xml:space="preserve">Obrázek </w:t>
      </w:r>
      <w:fldSimple w:instr=" SEQ Obrázek \* ARABIC ">
        <w:r w:rsidR="008C45E6">
          <w:rPr>
            <w:noProof/>
          </w:rPr>
          <w:t>4</w:t>
        </w:r>
      </w:fldSimple>
      <w:r w:rsidRPr="00256592">
        <w:t>- znázornění kritického místa propustnosti</w:t>
      </w:r>
      <w:r w:rsidR="00FA5E93" w:rsidRPr="00256592">
        <w:t xml:space="preserve"> D</w:t>
      </w:r>
      <w:bookmarkEnd w:id="123"/>
    </w:p>
    <w:p w14:paraId="28019E8F" w14:textId="7C9D13BC" w:rsidR="00E701F8" w:rsidRPr="00256592" w:rsidRDefault="00E701F8" w:rsidP="00E701F8">
      <w:bookmarkStart w:id="124" w:name="_Hlk130411531"/>
    </w:p>
    <w:p w14:paraId="77CD7B05" w14:textId="29AEDD7D" w:rsidR="00E701F8" w:rsidRPr="00256592" w:rsidRDefault="00E701F8" w:rsidP="00273F71">
      <w:pPr>
        <w:pStyle w:val="normlntext"/>
      </w:pPr>
      <w:r w:rsidRPr="00256592">
        <w:br w:type="page"/>
      </w:r>
      <w:r w:rsidR="00273F71" w:rsidRPr="00256592">
        <w:lastRenderedPageBreak/>
        <w:t>I přes to, že se tato práce na obor teorie grafů nezaměřuje, je dobré si zde uvést širší souvislosti a uvědomit určité paralely, které jsou přítomny jak v problematice teorie grafů, tak hledání propustnosti v rastrovém obraze (ať už 2D či 3D).</w:t>
      </w:r>
    </w:p>
    <w:p w14:paraId="3473DA47" w14:textId="77777777" w:rsidR="00273F71" w:rsidRPr="00256592" w:rsidRDefault="00273F71" w:rsidP="00273F71">
      <w:pPr>
        <w:pStyle w:val="normlntext"/>
      </w:pPr>
    </w:p>
    <w:p w14:paraId="1D72887F" w14:textId="096E97BC" w:rsidR="00CF1180" w:rsidRPr="00256592" w:rsidRDefault="003B5EC8" w:rsidP="00B35441">
      <w:pPr>
        <w:pStyle w:val="NadpisA"/>
      </w:pPr>
      <w:bookmarkStart w:id="125" w:name="_Toc135329673"/>
      <w:r w:rsidRPr="00256592">
        <w:t>teorie grafů</w:t>
      </w:r>
      <w:bookmarkEnd w:id="125"/>
    </w:p>
    <w:p w14:paraId="0037EAB9" w14:textId="7FB2A1D6" w:rsidR="005D4295" w:rsidRPr="00256592" w:rsidRDefault="005D4295" w:rsidP="005D4295">
      <w:pPr>
        <w:pStyle w:val="normlntext"/>
      </w:pPr>
      <w:r w:rsidRPr="00256592">
        <w:t>Otázku, jak se dostat z jednoho bodu do druhého do jisté míry v této práci řešíme. Více než konkrétní cesta, nás ovšem zajímá samotná existence cesty neboli propustnost. Podívejme se ale, jakým způsobem k tomuto problému přistupuje teorie grafů.</w:t>
      </w:r>
    </w:p>
    <w:p w14:paraId="5D481828" w14:textId="4FB98BAE" w:rsidR="009C3478" w:rsidRPr="00256592" w:rsidRDefault="00273F71" w:rsidP="0052714E">
      <w:pPr>
        <w:pStyle w:val="normlntext"/>
      </w:pPr>
      <w:r w:rsidRPr="00256592">
        <w:t>V</w:t>
      </w:r>
      <w:r w:rsidR="00AD734E" w:rsidRPr="00256592">
        <w:t xml:space="preserve"> teorii grafů nalézt několik algoritmů, které </w:t>
      </w:r>
      <w:r w:rsidR="009B443D" w:rsidRPr="00256592">
        <w:t>se zaobírají</w:t>
      </w:r>
      <w:r w:rsidR="00AD734E" w:rsidRPr="00256592">
        <w:t xml:space="preserve"> </w:t>
      </w:r>
      <w:r w:rsidR="0056114C" w:rsidRPr="00256592">
        <w:t>buď nalezení</w:t>
      </w:r>
      <w:r w:rsidR="009B443D" w:rsidRPr="00256592">
        <w:t>m</w:t>
      </w:r>
      <w:r w:rsidR="0056114C" w:rsidRPr="00256592">
        <w:t xml:space="preserve"> cesty z jednoho </w:t>
      </w:r>
      <w:r w:rsidR="004A7412" w:rsidRPr="00256592">
        <w:t>vrcholu</w:t>
      </w:r>
      <w:r w:rsidR="0056114C" w:rsidRPr="00256592">
        <w:t xml:space="preserve"> do druhého (</w:t>
      </w:r>
      <w:proofErr w:type="spellStart"/>
      <w:r w:rsidR="0056114C" w:rsidRPr="00256592">
        <w:t>Dijkstrův</w:t>
      </w:r>
      <w:proofErr w:type="spellEnd"/>
      <w:r w:rsidR="0056114C" w:rsidRPr="00256592">
        <w:t xml:space="preserve"> algoritmus), nebo největší</w:t>
      </w:r>
      <w:r w:rsidR="006D0458" w:rsidRPr="00256592">
        <w:t>m</w:t>
      </w:r>
      <w:r w:rsidR="0056114C" w:rsidRPr="00256592">
        <w:t xml:space="preserve"> tok</w:t>
      </w:r>
      <w:r w:rsidR="006D0458" w:rsidRPr="00256592">
        <w:t>em</w:t>
      </w:r>
      <w:r w:rsidR="0056114C" w:rsidRPr="00256592">
        <w:t xml:space="preserve"> sítí (maximální tok). Tyto problémy jsou analogické k</w:t>
      </w:r>
      <w:r w:rsidR="00265B75" w:rsidRPr="00256592">
        <w:t xml:space="preserve"> našemu řešení problému </w:t>
      </w:r>
      <w:r w:rsidR="0056114C" w:rsidRPr="00256592">
        <w:t>hledání permeability v obrazovém rastru</w:t>
      </w:r>
      <w:r w:rsidR="00C541EC" w:rsidRPr="00256592">
        <w:t>.</w:t>
      </w:r>
      <w:r w:rsidR="0056114C" w:rsidRPr="00256592">
        <w:t xml:space="preserve"> </w:t>
      </w:r>
      <w:r w:rsidR="00C541EC" w:rsidRPr="00256592">
        <w:t xml:space="preserve">V úvahu zde ovšem berme </w:t>
      </w:r>
      <w:r w:rsidR="00A075AD" w:rsidRPr="00256592">
        <w:t>to, že</w:t>
      </w:r>
      <w:r w:rsidR="00C541EC" w:rsidRPr="00256592">
        <w:t xml:space="preserve"> se jedná o odlišný kontext</w:t>
      </w:r>
      <w:r w:rsidRPr="00256592">
        <w:t>: Práce s rastrovou mřížkou a odpovídajícími algoritmy, které pracují s pixely, oproti grafovému prostoru se svými uzly a hranami.</w:t>
      </w:r>
    </w:p>
    <w:p w14:paraId="7E6491A9" w14:textId="77777777" w:rsidR="00392689" w:rsidRPr="00256592" w:rsidRDefault="00392689" w:rsidP="0052714E">
      <w:pPr>
        <w:pStyle w:val="normlntext"/>
      </w:pPr>
    </w:p>
    <w:p w14:paraId="50768128" w14:textId="3324836A" w:rsidR="00392689" w:rsidRDefault="00392689" w:rsidP="00392689">
      <w:pPr>
        <w:pStyle w:val="NadpisB"/>
      </w:pPr>
      <w:bookmarkStart w:id="126" w:name="_Toc135329674"/>
      <w:r w:rsidRPr="00256592">
        <w:t>Cesta v</w:t>
      </w:r>
      <w:r w:rsidR="00895824">
        <w:t> </w:t>
      </w:r>
      <w:r w:rsidRPr="00256592">
        <w:t>grafu</w:t>
      </w:r>
      <w:bookmarkEnd w:id="126"/>
    </w:p>
    <w:p w14:paraId="2D88CDD0" w14:textId="1F94EAA7" w:rsidR="00895824" w:rsidRPr="00895824" w:rsidRDefault="00895824" w:rsidP="00895824">
      <w:pPr>
        <w:pStyle w:val="normlntext"/>
      </w:pPr>
      <w:r>
        <w:t xml:space="preserve">Nejdříve potřebujeme zjistit, zda existuje cesta z jedněch vybraných uzlů do jiných vybraných uzlů. K tomuto účelu se nám hodí pojem cesty v grafu. </w:t>
      </w:r>
    </w:p>
    <w:p w14:paraId="0DE35D65" w14:textId="34643193" w:rsidR="00392689" w:rsidRPr="00256592" w:rsidRDefault="001F33C9" w:rsidP="00392689">
      <w:pPr>
        <w:pStyle w:val="normlntext"/>
        <w:rPr>
          <w:lang w:eastAsia="ja-JP"/>
        </w:rPr>
      </w:pPr>
      <w:r w:rsidRPr="00256592">
        <w:t xml:space="preserve">Když se bavíme o pojmu cesta v grafu, </w:t>
      </w:r>
      <w:r w:rsidR="00A71A34" w:rsidRPr="00256592">
        <w:t>myslíme tím</w:t>
      </w:r>
      <w:r w:rsidRPr="00256592">
        <w:t xml:space="preserve"> podgraf v grafu G</w:t>
      </w:r>
      <w:r w:rsidR="00A71A34" w:rsidRPr="00256592">
        <w:t xml:space="preserve">, který je vůči němu izomorfní. </w:t>
      </w:r>
      <w:r w:rsidR="005F2DCA" w:rsidRPr="00256592">
        <w:t>Někdy</w:t>
      </w:r>
      <w:r w:rsidR="00A71A34" w:rsidRPr="00256592">
        <w:t xml:space="preserve"> můžeme za cestu P v grafu G považovat posloupnost vrcholů </w:t>
      </w:r>
      <w:r w:rsidR="00A71A34" w:rsidRPr="00256592">
        <w:br/>
        <w:t>(x</w:t>
      </w:r>
      <w:r w:rsidR="00A71A34" w:rsidRPr="00256592">
        <w:rPr>
          <w:vertAlign w:val="subscript"/>
        </w:rPr>
        <w:t>0</w:t>
      </w:r>
      <w:r w:rsidR="00A71A34" w:rsidRPr="00256592">
        <w:t>, x</w:t>
      </w:r>
      <w:r w:rsidR="00A71A34" w:rsidRPr="00256592">
        <w:rPr>
          <w:vertAlign w:val="subscript"/>
        </w:rPr>
        <w:t>1</w:t>
      </w:r>
      <w:r w:rsidR="00A71A34" w:rsidRPr="00256592">
        <w:t xml:space="preserve">, …, </w:t>
      </w:r>
      <w:proofErr w:type="spellStart"/>
      <w:r w:rsidR="00A71A34" w:rsidRPr="00256592">
        <w:t>x</w:t>
      </w:r>
      <w:r w:rsidR="00A71A34" w:rsidRPr="00256592">
        <w:rPr>
          <w:vertAlign w:val="subscript"/>
        </w:rPr>
        <w:t>k</w:t>
      </w:r>
      <w:proofErr w:type="spellEnd"/>
      <w:r w:rsidR="00A71A34" w:rsidRPr="00256592">
        <w:t xml:space="preserve">) </w:t>
      </w:r>
      <w:r w:rsidR="005F2DCA" w:rsidRPr="00256592">
        <w:t>pro které</w:t>
      </w:r>
      <w:r w:rsidR="00A71A34" w:rsidRPr="00256592">
        <w:t xml:space="preserve"> platí, že</w:t>
      </w:r>
      <w:r w:rsidR="005F2DCA" w:rsidRPr="00256592">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∈E</m:t>
        </m:r>
        <m:d>
          <m:dPr>
            <m:ctrlPr>
              <w:rPr>
                <w:rFonts w:ascii="Cambria Math" w:hAnsi="Cambria Math"/>
                <w:i/>
              </w:rPr>
            </m:ctrlPr>
          </m:dPr>
          <m:e>
            <m:r>
              <w:rPr>
                <w:rFonts w:ascii="Cambria Math" w:hAnsi="Cambria Math"/>
              </w:rPr>
              <m:t>G</m:t>
            </m:r>
          </m:e>
        </m:d>
        <m:r>
          <w:rPr>
            <w:rFonts w:ascii="Cambria Math" w:hAnsi="Cambria Math"/>
          </w:rPr>
          <m:t xml:space="preserve"> pro i∈</m:t>
        </m:r>
        <m:r>
          <w:rPr>
            <w:rFonts w:ascii="Cambria Math" w:hAnsi="Cambria Math"/>
            <w:lang w:eastAsia="ja-JP"/>
          </w:rPr>
          <m:t>{1, 2, …, k}</m:t>
        </m:r>
      </m:oMath>
      <w:r w:rsidR="005F2DCA" w:rsidRPr="00256592">
        <w:rPr>
          <w:lang w:eastAsia="ja-JP"/>
        </w:rPr>
        <w:t>. O cestě P říkáme, že vede mezi vrcholy x</w:t>
      </w:r>
      <w:r w:rsidR="005F2DCA" w:rsidRPr="00256592">
        <w:rPr>
          <w:vertAlign w:val="subscript"/>
          <w:lang w:eastAsia="ja-JP"/>
        </w:rPr>
        <w:t xml:space="preserve">0 </w:t>
      </w:r>
      <w:r w:rsidR="005F2DCA" w:rsidRPr="00256592">
        <w:rPr>
          <w:lang w:eastAsia="ja-JP"/>
        </w:rPr>
        <w:t xml:space="preserve">a </w:t>
      </w:r>
      <w:proofErr w:type="spellStart"/>
      <w:r w:rsidR="005F2DCA" w:rsidRPr="00256592">
        <w:rPr>
          <w:lang w:eastAsia="ja-JP"/>
        </w:rPr>
        <w:t>x</w:t>
      </w:r>
      <w:r w:rsidR="005F2DCA" w:rsidRPr="00256592">
        <w:rPr>
          <w:vertAlign w:val="subscript"/>
          <w:lang w:eastAsia="ja-JP"/>
        </w:rPr>
        <w:t>k</w:t>
      </w:r>
      <w:proofErr w:type="spellEnd"/>
      <w:r w:rsidR="005F2DCA" w:rsidRPr="00256592">
        <w:rPr>
          <w:lang w:eastAsia="ja-JP"/>
        </w:rPr>
        <w:t>. Z tohoto důvodu ji občas značíme jako x</w:t>
      </w:r>
      <w:r w:rsidR="005F2DCA" w:rsidRPr="00256592">
        <w:rPr>
          <w:vertAlign w:val="subscript"/>
          <w:lang w:eastAsia="ja-JP"/>
        </w:rPr>
        <w:t>0</w:t>
      </w:r>
      <w:r w:rsidR="005F2DCA" w:rsidRPr="00256592">
        <w:rPr>
          <w:lang w:eastAsia="ja-JP"/>
        </w:rPr>
        <w:t>Px</w:t>
      </w:r>
      <w:r w:rsidR="005F2DCA" w:rsidRPr="00256592">
        <w:rPr>
          <w:vertAlign w:val="subscript"/>
          <w:lang w:eastAsia="ja-JP"/>
        </w:rPr>
        <w:t>k</w:t>
      </w:r>
      <w:r w:rsidR="005F2DCA" w:rsidRPr="00256592">
        <w:rPr>
          <w:lang w:eastAsia="ja-JP"/>
        </w:rPr>
        <w:t xml:space="preserve">. Díky této definici můžeme jednoduše značit </w:t>
      </w:r>
      <w:proofErr w:type="spellStart"/>
      <w:r w:rsidR="005F2DCA" w:rsidRPr="00256592">
        <w:rPr>
          <w:lang w:eastAsia="ja-JP"/>
        </w:rPr>
        <w:t>podcesty</w:t>
      </w:r>
      <w:proofErr w:type="spellEnd"/>
      <w:r w:rsidR="005F2DCA" w:rsidRPr="00256592">
        <w:rPr>
          <w:lang w:eastAsia="ja-JP"/>
        </w:rPr>
        <w:t xml:space="preserve"> pro </w:t>
      </w:r>
      <m:oMath>
        <m:r>
          <w:rPr>
            <w:rFonts w:ascii="Cambria Math" w:hAnsi="Cambria Math"/>
            <w:lang w:eastAsia="ja-JP"/>
          </w:rPr>
          <m:t>0 ≤i ≤j ≤k</m:t>
        </m:r>
      </m:oMath>
      <w:r w:rsidR="009E41A4" w:rsidRPr="00256592">
        <w:rPr>
          <w:lang w:eastAsia="ja-JP"/>
        </w:rPr>
        <w:t>:</w:t>
      </w:r>
    </w:p>
    <w:p w14:paraId="26E219C3" w14:textId="2F8C93E1" w:rsidR="009E41A4" w:rsidRDefault="00E91BBA" w:rsidP="00392689">
      <w:pPr>
        <w:pStyle w:val="normlntext"/>
        <w:rPr>
          <w:lang w:eastAsia="ja-JP"/>
        </w:rPr>
      </w:pPr>
      <w:r w:rsidRPr="00256592">
        <w:rPr>
          <w:lang w:eastAsia="ja-JP"/>
        </w:rPr>
        <w:t>[</w:t>
      </w:r>
      <w:r w:rsidRPr="00256592">
        <w:rPr>
          <w:lang w:eastAsia="ja-JP"/>
        </w:rPr>
        <w:fldChar w:fldCharType="begin"/>
      </w:r>
      <w:r w:rsidRPr="00256592">
        <w:rPr>
          <w:lang w:eastAsia="ja-JP"/>
        </w:rPr>
        <w:instrText xml:space="preserve"> REF _Ref133550064 \r \h </w:instrText>
      </w:r>
      <w:r w:rsidRPr="00256592">
        <w:rPr>
          <w:lang w:eastAsia="ja-JP"/>
        </w:rPr>
      </w:r>
      <w:r w:rsidRPr="00256592">
        <w:rPr>
          <w:lang w:eastAsia="ja-JP"/>
        </w:rPr>
        <w:fldChar w:fldCharType="separate"/>
      </w:r>
      <w:r w:rsidR="008C45E6">
        <w:rPr>
          <w:lang w:eastAsia="ja-JP"/>
        </w:rPr>
        <w:t>4</w:t>
      </w:r>
      <w:r w:rsidRPr="00256592">
        <w:rPr>
          <w:lang w:eastAsia="ja-JP"/>
        </w:rPr>
        <w:fldChar w:fldCharType="end"/>
      </w:r>
      <w:r w:rsidRPr="00256592">
        <w:rPr>
          <w:lang w:eastAsia="ja-JP"/>
        </w:rPr>
        <w:t>]</w:t>
      </w:r>
    </w:p>
    <w:p w14:paraId="775BCB4D" w14:textId="77777777" w:rsidR="00DF3A25" w:rsidRPr="00256592" w:rsidRDefault="00DF3A25" w:rsidP="00392689">
      <w:pPr>
        <w:pStyle w:val="normlntext"/>
        <w:rPr>
          <w:lang w:eastAsia="ja-JP"/>
        </w:rPr>
      </w:pPr>
    </w:p>
    <w:p w14:paraId="77C8A85C" w14:textId="055D3846" w:rsidR="009E41A4" w:rsidRPr="00256592" w:rsidRDefault="009E41A4" w:rsidP="00DF3A25">
      <w:pPr>
        <w:pStyle w:val="normlntext"/>
        <w:rPr>
          <w:lang w:eastAsia="ja-JP"/>
        </w:rPr>
      </w:pPr>
      <m:oMathPara>
        <m:oMathParaPr>
          <m:jc m:val="center"/>
        </m:oMathParaPr>
        <m:oMath>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 xml:space="preserve"> := </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0</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e>
          </m:d>
          <m:r>
            <m:rPr>
              <m:sty m:val="p"/>
            </m:rPr>
            <w:rPr>
              <w:rFonts w:ascii="Cambria Math" w:hAnsi="Cambria Math"/>
              <w:lang w:eastAsia="ja-JP"/>
            </w:rPr>
            <w:br/>
          </m:r>
        </m:oMath>
        <m:oMath>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 xml:space="preserve">P := </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k</m:t>
                  </m:r>
                </m:sub>
              </m:sSub>
            </m:e>
          </m:d>
          <m:r>
            <m:rPr>
              <m:sty m:val="p"/>
            </m:rPr>
            <w:rPr>
              <w:rFonts w:ascii="Cambria Math" w:hAnsi="Cambria Math"/>
              <w:lang w:eastAsia="ja-JP"/>
            </w:rPr>
            <w:br/>
          </m:r>
        </m:oMath>
        <m:oMath>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j</m:t>
              </m:r>
            </m:sub>
          </m:sSub>
          <m:r>
            <w:rPr>
              <w:rFonts w:ascii="Cambria Math" w:hAnsi="Cambria Math"/>
              <w:lang w:eastAsia="ja-JP"/>
            </w:rPr>
            <m:t xml:space="preserve">≔ </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j</m:t>
                  </m:r>
                </m:sub>
              </m:sSub>
            </m:e>
          </m:d>
        </m:oMath>
      </m:oMathPara>
    </w:p>
    <w:p w14:paraId="054F827B" w14:textId="5803D8EC" w:rsidR="00B752C2" w:rsidRPr="00256592" w:rsidRDefault="00B752C2" w:rsidP="00CF40AC">
      <w:pPr>
        <w:pStyle w:val="NadpisB"/>
      </w:pPr>
      <w:bookmarkStart w:id="127" w:name="_Toc135329675"/>
      <w:r w:rsidRPr="00256592">
        <w:lastRenderedPageBreak/>
        <w:t>Propustnost</w:t>
      </w:r>
      <w:r w:rsidR="00CF40AC" w:rsidRPr="00256592">
        <w:t xml:space="preserve"> grafu</w:t>
      </w:r>
      <w:bookmarkEnd w:id="127"/>
    </w:p>
    <w:p w14:paraId="412FFF54" w14:textId="0EDD4843" w:rsidR="00CF40AC" w:rsidRPr="00256592" w:rsidRDefault="00CF40AC" w:rsidP="00CF40AC">
      <w:pPr>
        <w:pStyle w:val="normlntext"/>
      </w:pPr>
      <w:r w:rsidRPr="00256592">
        <w:t>Stejně, jako jsme si nadefinovali druhy propustnosti pro 2D rastrový obraz, tak si je nadefinujeme pro grafový kontext.</w:t>
      </w:r>
    </w:p>
    <w:p w14:paraId="34C2E469" w14:textId="53FE9797" w:rsidR="00AA6EB2" w:rsidRPr="00256592" w:rsidRDefault="00AA6EB2" w:rsidP="00B752C2">
      <w:pPr>
        <w:pStyle w:val="normlntext"/>
      </w:pPr>
      <w:r w:rsidRPr="00256592">
        <w:t xml:space="preserve">Existuje-li v grafu G sled mezi uzly x a y, kde x a y odpovídají krajním uzlům </w:t>
      </w:r>
      <w:r w:rsidR="00CF40AC" w:rsidRPr="00256592">
        <w:t>grafu, můžeme</w:t>
      </w:r>
      <w:r w:rsidRPr="00256592">
        <w:t xml:space="preserve"> graf G považovat za propustný. Jinak řečeno, v grafu existuje cesta mezi dvěma vrcholy.</w:t>
      </w:r>
    </w:p>
    <w:p w14:paraId="59A8DFF3" w14:textId="3EA44F0F" w:rsidR="00DF3A25" w:rsidRPr="00256592" w:rsidRDefault="00CF40AC" w:rsidP="00B752C2">
      <w:pPr>
        <w:pStyle w:val="normlntext"/>
      </w:pPr>
      <w:r w:rsidRPr="00256592">
        <w:t>V našem příkladu můžeme vidět, že existuje sled uzlů mezi vrcholy x0 a x3</w:t>
      </w:r>
    </w:p>
    <w:p w14:paraId="684E62EF" w14:textId="77777777" w:rsidR="00AA6EB2" w:rsidRPr="00256592" w:rsidRDefault="00AA6EB2" w:rsidP="00AA6EB2">
      <w:pPr>
        <w:pStyle w:val="normlntext"/>
        <w:keepNext/>
        <w:jc w:val="center"/>
      </w:pPr>
      <w:r w:rsidRPr="00256592">
        <w:rPr>
          <w:noProof/>
        </w:rPr>
        <w:drawing>
          <wp:inline distT="0" distB="0" distL="0" distR="0" wp14:anchorId="0ADE353C" wp14:editId="0BF22241">
            <wp:extent cx="4391025" cy="1069357"/>
            <wp:effectExtent l="0" t="0" r="0" b="0"/>
            <wp:docPr id="10" name="Picture 10" descr="A picture containing barbell, circl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rbell, circle, spo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20241" cy="1076472"/>
                    </a:xfrm>
                    <a:prstGeom prst="rect">
                      <a:avLst/>
                    </a:prstGeom>
                  </pic:spPr>
                </pic:pic>
              </a:graphicData>
            </a:graphic>
          </wp:inline>
        </w:drawing>
      </w:r>
    </w:p>
    <w:p w14:paraId="68AC982B" w14:textId="7A6F9365" w:rsidR="00B752C2" w:rsidRPr="00256592" w:rsidRDefault="00AA6EB2" w:rsidP="00AA6EB2">
      <w:pPr>
        <w:pStyle w:val="Caption"/>
        <w:jc w:val="center"/>
      </w:pPr>
      <w:bookmarkStart w:id="128" w:name="_Toc135324642"/>
      <w:r w:rsidRPr="00256592">
        <w:t xml:space="preserve">Obrázek </w:t>
      </w:r>
      <w:fldSimple w:instr=" SEQ Obrázek \* ARABIC ">
        <w:r w:rsidR="008C45E6">
          <w:rPr>
            <w:noProof/>
          </w:rPr>
          <w:t>5</w:t>
        </w:r>
      </w:fldSimple>
      <w:r w:rsidRPr="00256592">
        <w:t>- příklad propustného grafu</w:t>
      </w:r>
      <w:bookmarkEnd w:id="128"/>
    </w:p>
    <w:p w14:paraId="04461E0C" w14:textId="77777777" w:rsidR="00FB44C2" w:rsidRPr="00256592" w:rsidRDefault="00FB44C2" w:rsidP="00FB44C2"/>
    <w:p w14:paraId="15E0A70A" w14:textId="73087C14" w:rsidR="00FB44C2" w:rsidRPr="00256592" w:rsidRDefault="00FB44C2" w:rsidP="00FB44C2">
      <w:pPr>
        <w:pStyle w:val="normlntext"/>
      </w:pPr>
      <w:r w:rsidRPr="00256592">
        <w:t>V rastrové mřížce chápeme krajní body jako body, jejichž souřadnice jsou extrémní na ose X. Například veškeré body, jejichž souřadnice mají hodnotu X nulovou, nebo maximální vůči šířce obrazu. Grafy takto jednoznačně značeny nejsou, takže zda je nějaký vrchol krajní, či nikoliv, musíme posoudit buď podle zraku, nebo algoritmicky při případném převodu z rastru na grafovou síť.</w:t>
      </w:r>
    </w:p>
    <w:p w14:paraId="293D2226" w14:textId="77777777" w:rsidR="00532BC3" w:rsidRPr="00256592" w:rsidRDefault="00532BC3" w:rsidP="00FB44C2">
      <w:pPr>
        <w:pStyle w:val="normlntext"/>
      </w:pPr>
    </w:p>
    <w:p w14:paraId="654C16F6" w14:textId="6E9BFE58" w:rsidR="00FB44C2" w:rsidRPr="00256592" w:rsidRDefault="00FB44C2" w:rsidP="00FB44C2">
      <w:pPr>
        <w:pStyle w:val="NadpisB"/>
      </w:pPr>
      <w:bookmarkStart w:id="129" w:name="_Toc135329676"/>
      <w:r w:rsidRPr="00256592">
        <w:t>Úplná propustnost grafu</w:t>
      </w:r>
      <w:bookmarkEnd w:id="129"/>
    </w:p>
    <w:p w14:paraId="05FA7411" w14:textId="4079CDDD" w:rsidR="00DF3A25" w:rsidRDefault="00803FB3" w:rsidP="00DF3A25">
      <w:pPr>
        <w:pStyle w:val="normlntext"/>
      </w:pPr>
      <w:r w:rsidRPr="00256592">
        <w:t>Existuje-li v grafu G sled mezi uzly x0 x3 a x0 x4, je graf plně propustný.</w:t>
      </w:r>
    </w:p>
    <w:p w14:paraId="4A4544AE" w14:textId="77777777" w:rsidR="00DF3A25" w:rsidRPr="00256592" w:rsidRDefault="00DF3A25" w:rsidP="00DF3A25">
      <w:pPr>
        <w:pStyle w:val="normlntext"/>
      </w:pPr>
    </w:p>
    <w:p w14:paraId="23F9A897" w14:textId="77777777" w:rsidR="00667A23" w:rsidRPr="00256592" w:rsidRDefault="00667A23" w:rsidP="00667A23">
      <w:pPr>
        <w:pStyle w:val="normlntext"/>
        <w:keepNext/>
        <w:jc w:val="center"/>
      </w:pPr>
      <w:r w:rsidRPr="00256592">
        <w:rPr>
          <w:noProof/>
        </w:rPr>
        <w:drawing>
          <wp:inline distT="0" distB="0" distL="0" distR="0" wp14:anchorId="6D6D8B41" wp14:editId="1165C309">
            <wp:extent cx="4181475" cy="1699810"/>
            <wp:effectExtent l="0" t="0" r="0" b="0"/>
            <wp:docPr id="11" name="Picture 11" descr="A picture containing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ircle, line&#10;&#10;Description automatically generated"/>
                    <pic:cNvPicPr/>
                  </pic:nvPicPr>
                  <pic:blipFill>
                    <a:blip r:embed="rId9"/>
                    <a:stretch>
                      <a:fillRect/>
                    </a:stretch>
                  </pic:blipFill>
                  <pic:spPr>
                    <a:xfrm>
                      <a:off x="0" y="0"/>
                      <a:ext cx="4194133" cy="1704956"/>
                    </a:xfrm>
                    <a:prstGeom prst="rect">
                      <a:avLst/>
                    </a:prstGeom>
                  </pic:spPr>
                </pic:pic>
              </a:graphicData>
            </a:graphic>
          </wp:inline>
        </w:drawing>
      </w:r>
    </w:p>
    <w:p w14:paraId="5A139A9D" w14:textId="2F0182F2" w:rsidR="00FB44C2" w:rsidRPr="00256592" w:rsidRDefault="00667A23" w:rsidP="00667A23">
      <w:pPr>
        <w:pStyle w:val="Caption"/>
        <w:jc w:val="center"/>
      </w:pPr>
      <w:bookmarkStart w:id="130" w:name="_Toc135324643"/>
      <w:r w:rsidRPr="00256592">
        <w:t xml:space="preserve">Obrázek </w:t>
      </w:r>
      <w:fldSimple w:instr=" SEQ Obrázek \* ARABIC ">
        <w:r w:rsidR="008C45E6">
          <w:rPr>
            <w:noProof/>
          </w:rPr>
          <w:t>6</w:t>
        </w:r>
      </w:fldSimple>
      <w:r w:rsidRPr="00256592">
        <w:t>- příklad úplné propustnosti grafu</w:t>
      </w:r>
      <w:bookmarkEnd w:id="130"/>
    </w:p>
    <w:p w14:paraId="7177BA26" w14:textId="1D0BEB89" w:rsidR="00532BC3" w:rsidRPr="00256592" w:rsidRDefault="00532BC3" w:rsidP="00532BC3">
      <w:pPr>
        <w:pStyle w:val="NadpisB"/>
      </w:pPr>
      <w:bookmarkStart w:id="131" w:name="_Toc135329677"/>
      <w:r w:rsidRPr="00256592">
        <w:lastRenderedPageBreak/>
        <w:t>Částečná propustnost grafu</w:t>
      </w:r>
      <w:bookmarkEnd w:id="131"/>
    </w:p>
    <w:p w14:paraId="1DE48A62" w14:textId="10B47089" w:rsidR="00532BC3" w:rsidRDefault="00532BC3" w:rsidP="00532BC3">
      <w:pPr>
        <w:pStyle w:val="normlntext"/>
      </w:pPr>
      <w:r w:rsidRPr="00256592">
        <w:t xml:space="preserve">Tato situace nastává, když máme </w:t>
      </w:r>
      <w:r w:rsidR="00731025" w:rsidRPr="00256592">
        <w:t>nesouvislý graf G</w:t>
      </w:r>
      <w:r w:rsidRPr="00256592">
        <w:t>. Z vrcholu x0 existuje cesta do x3, ale nikoliv do x7.</w:t>
      </w:r>
    </w:p>
    <w:p w14:paraId="6144D4BB" w14:textId="77777777" w:rsidR="00DF3A25" w:rsidRPr="00256592" w:rsidRDefault="00DF3A25" w:rsidP="00532BC3">
      <w:pPr>
        <w:pStyle w:val="normlntext"/>
      </w:pPr>
    </w:p>
    <w:p w14:paraId="3E18011B" w14:textId="77777777" w:rsidR="00532BC3" w:rsidRPr="00256592" w:rsidRDefault="00532BC3" w:rsidP="00532BC3">
      <w:pPr>
        <w:keepNext/>
        <w:jc w:val="center"/>
      </w:pPr>
      <w:r w:rsidRPr="00256592">
        <w:rPr>
          <w:noProof/>
        </w:rPr>
        <w:drawing>
          <wp:inline distT="0" distB="0" distL="0" distR="0" wp14:anchorId="525AAB02" wp14:editId="5DFD657E">
            <wp:extent cx="4257675" cy="1698321"/>
            <wp:effectExtent l="0" t="0" r="0" b="0"/>
            <wp:docPr id="80" name="Picture 80" descr="A picture containing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circle, line&#10;&#10;Description automatically generated"/>
                    <pic:cNvPicPr/>
                  </pic:nvPicPr>
                  <pic:blipFill>
                    <a:blip r:embed="rId10"/>
                    <a:stretch>
                      <a:fillRect/>
                    </a:stretch>
                  </pic:blipFill>
                  <pic:spPr>
                    <a:xfrm>
                      <a:off x="0" y="0"/>
                      <a:ext cx="4293010" cy="1712416"/>
                    </a:xfrm>
                    <a:prstGeom prst="rect">
                      <a:avLst/>
                    </a:prstGeom>
                  </pic:spPr>
                </pic:pic>
              </a:graphicData>
            </a:graphic>
          </wp:inline>
        </w:drawing>
      </w:r>
    </w:p>
    <w:p w14:paraId="3070FAA0" w14:textId="51ABF71B" w:rsidR="00532BC3" w:rsidRPr="00256592" w:rsidRDefault="00532BC3" w:rsidP="00532BC3">
      <w:pPr>
        <w:pStyle w:val="Caption"/>
        <w:jc w:val="center"/>
      </w:pPr>
      <w:bookmarkStart w:id="132" w:name="_Toc135324644"/>
      <w:r w:rsidRPr="00256592">
        <w:t xml:space="preserve">Obrázek </w:t>
      </w:r>
      <w:fldSimple w:instr=" SEQ Obrázek \* ARABIC ">
        <w:r w:rsidR="008C45E6">
          <w:rPr>
            <w:noProof/>
          </w:rPr>
          <w:t>7</w:t>
        </w:r>
      </w:fldSimple>
      <w:r w:rsidRPr="00256592">
        <w:t>- příklad částečné propustnosti grafu</w:t>
      </w:r>
      <w:bookmarkEnd w:id="132"/>
    </w:p>
    <w:p w14:paraId="1E5D7628" w14:textId="77777777" w:rsidR="00532BC3" w:rsidRPr="00256592" w:rsidRDefault="00532BC3" w:rsidP="00532BC3"/>
    <w:p w14:paraId="1AA9388C" w14:textId="2E626B20" w:rsidR="00532BC3" w:rsidRPr="00256592" w:rsidRDefault="00532BC3" w:rsidP="00BA1915">
      <w:pPr>
        <w:pStyle w:val="normlntext"/>
      </w:pPr>
      <w:r w:rsidRPr="00256592">
        <w:t>V kontextu grafů se částečná propustnost nedá nalézt v</w:t>
      </w:r>
      <w:r w:rsidR="00731025" w:rsidRPr="00256592">
        <w:t> souvislém grafu.</w:t>
      </w:r>
      <w:r w:rsidR="001E14DE" w:rsidRPr="00256592">
        <w:t xml:space="preserve"> </w:t>
      </w:r>
      <w:r w:rsidR="00DF3A25">
        <w:t>Nalézt se dá p</w:t>
      </w:r>
      <w:r w:rsidR="001E14DE" w:rsidRPr="00256592">
        <w:t>ouze v souvislém.</w:t>
      </w:r>
    </w:p>
    <w:p w14:paraId="09BBC415" w14:textId="77777777" w:rsidR="00731025" w:rsidRPr="00256592" w:rsidRDefault="00731025" w:rsidP="00532BC3"/>
    <w:p w14:paraId="4B8846B4" w14:textId="7E80E420" w:rsidR="00731025" w:rsidRPr="00256592" w:rsidRDefault="00731025" w:rsidP="00731025">
      <w:pPr>
        <w:pStyle w:val="NadpisB"/>
      </w:pPr>
      <w:bookmarkStart w:id="133" w:name="_Toc135329678"/>
      <w:r w:rsidRPr="00256592">
        <w:t>Kritické místo propustnosti grafu</w:t>
      </w:r>
      <w:bookmarkEnd w:id="133"/>
    </w:p>
    <w:p w14:paraId="6D9A3488" w14:textId="5E689D4D" w:rsidR="001E14DE" w:rsidRDefault="00E47D15" w:rsidP="00E47D15">
      <w:pPr>
        <w:pStyle w:val="normlntext"/>
      </w:pPr>
      <w:r w:rsidRPr="00256592">
        <w:t>U grafů kritickým místem myslíme vrchol, po jehož odstranění dojde k přerušení propustnosti.</w:t>
      </w:r>
      <w:r w:rsidR="001E14DE" w:rsidRPr="00256592">
        <w:t xml:space="preserve"> Jinak řečeno přestane existovat cesta mezi krajními vrcholy grafu G.</w:t>
      </w:r>
      <w:r w:rsidR="001C0C5E" w:rsidRPr="00256592">
        <w:t xml:space="preserve"> V našem příkladě představuje kritické místo vrchol x4.</w:t>
      </w:r>
    </w:p>
    <w:p w14:paraId="14D3EA8D" w14:textId="77777777" w:rsidR="00DF3A25" w:rsidRPr="00256592" w:rsidRDefault="00DF3A25" w:rsidP="00E47D15">
      <w:pPr>
        <w:pStyle w:val="normlntext"/>
      </w:pPr>
    </w:p>
    <w:p w14:paraId="0496FD61" w14:textId="53A3DE17" w:rsidR="00731025" w:rsidRPr="00256592" w:rsidRDefault="00E47D15" w:rsidP="00731025">
      <w:pPr>
        <w:pStyle w:val="normlntext"/>
        <w:keepNext/>
        <w:jc w:val="center"/>
      </w:pPr>
      <w:r w:rsidRPr="00256592">
        <w:rPr>
          <w:noProof/>
        </w:rPr>
        <w:drawing>
          <wp:inline distT="0" distB="0" distL="0" distR="0" wp14:anchorId="508C0CDE" wp14:editId="545121B8">
            <wp:extent cx="4238625" cy="1841223"/>
            <wp:effectExtent l="0" t="0" r="0" b="6985"/>
            <wp:docPr id="82" name="Picture 82" descr="A picture containing circle, lin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circle, line, diagram, design&#10;&#10;Description automatically generated"/>
                    <pic:cNvPicPr/>
                  </pic:nvPicPr>
                  <pic:blipFill>
                    <a:blip r:embed="rId11"/>
                    <a:stretch>
                      <a:fillRect/>
                    </a:stretch>
                  </pic:blipFill>
                  <pic:spPr>
                    <a:xfrm>
                      <a:off x="0" y="0"/>
                      <a:ext cx="4271081" cy="1855322"/>
                    </a:xfrm>
                    <a:prstGeom prst="rect">
                      <a:avLst/>
                    </a:prstGeom>
                  </pic:spPr>
                </pic:pic>
              </a:graphicData>
            </a:graphic>
          </wp:inline>
        </w:drawing>
      </w:r>
    </w:p>
    <w:p w14:paraId="50C63513" w14:textId="3377C38B" w:rsidR="005440A6" w:rsidRPr="00256592" w:rsidRDefault="00731025" w:rsidP="001C0C5E">
      <w:pPr>
        <w:pStyle w:val="Caption"/>
        <w:jc w:val="center"/>
      </w:pPr>
      <w:bookmarkStart w:id="134" w:name="_Toc135324645"/>
      <w:r w:rsidRPr="00256592">
        <w:t xml:space="preserve">Obrázek </w:t>
      </w:r>
      <w:fldSimple w:instr=" SEQ Obrázek \* ARABIC ">
        <w:r w:rsidR="008C45E6">
          <w:rPr>
            <w:noProof/>
          </w:rPr>
          <w:t>8</w:t>
        </w:r>
      </w:fldSimple>
      <w:r w:rsidRPr="00256592">
        <w:t>- příklad kritického místa propustnosti grafu</w:t>
      </w:r>
      <w:bookmarkEnd w:id="134"/>
    </w:p>
    <w:p w14:paraId="5E5FBBDC" w14:textId="4904ADBA" w:rsidR="0013201E" w:rsidRPr="00256592" w:rsidRDefault="0013201E" w:rsidP="0013201E">
      <w:pPr>
        <w:pStyle w:val="NadpisB"/>
      </w:pPr>
      <w:bookmarkStart w:id="135" w:name="_Toc135329679"/>
      <w:proofErr w:type="spellStart"/>
      <w:r w:rsidRPr="00256592">
        <w:lastRenderedPageBreak/>
        <w:t>Dijkstrův</w:t>
      </w:r>
      <w:proofErr w:type="spellEnd"/>
      <w:r w:rsidRPr="00256592">
        <w:t xml:space="preserve"> algoritmus</w:t>
      </w:r>
      <w:bookmarkEnd w:id="135"/>
    </w:p>
    <w:p w14:paraId="1BFBDC3E" w14:textId="4D46BB2C" w:rsidR="000F0511" w:rsidRPr="00256592" w:rsidRDefault="00D46BE1" w:rsidP="000F0511">
      <w:pPr>
        <w:pStyle w:val="normlntext"/>
      </w:pPr>
      <w:proofErr w:type="spellStart"/>
      <w:r w:rsidRPr="00256592">
        <w:t>Dijkstrův</w:t>
      </w:r>
      <w:proofErr w:type="spellEnd"/>
      <w:r w:rsidRPr="00256592">
        <w:t xml:space="preserve"> algoritmus je algoritmus pro hledání nejkratší cesty v grafu s</w:t>
      </w:r>
      <w:r w:rsidR="000F0511" w:rsidRPr="00256592">
        <w:t xml:space="preserve"> pozitivně </w:t>
      </w:r>
      <w:r w:rsidR="00594E06" w:rsidRPr="00256592">
        <w:t>ohodnocenými</w:t>
      </w:r>
      <w:r w:rsidRPr="00256592">
        <w:t xml:space="preserve"> hranami.</w:t>
      </w:r>
      <w:r w:rsidR="000F0511" w:rsidRPr="00256592">
        <w:t xml:space="preserve"> Byl vytvořen nizozemským počítačovým vědcem </w:t>
      </w:r>
      <w:proofErr w:type="spellStart"/>
      <w:r w:rsidR="000F0511" w:rsidRPr="00256592">
        <w:t>Edsgerem</w:t>
      </w:r>
      <w:proofErr w:type="spellEnd"/>
      <w:r w:rsidR="000F0511" w:rsidRPr="00256592">
        <w:t xml:space="preserve"> </w:t>
      </w:r>
      <w:proofErr w:type="spellStart"/>
      <w:r w:rsidR="000F0511" w:rsidRPr="00256592">
        <w:t>Dijkstrou</w:t>
      </w:r>
      <w:proofErr w:type="spellEnd"/>
      <w:r w:rsidR="000F0511" w:rsidRPr="00256592">
        <w:t xml:space="preserve"> v roce 1956 a publikován v roce 1959.</w:t>
      </w:r>
    </w:p>
    <w:p w14:paraId="52B21595" w14:textId="4742E4C0" w:rsidR="00906263" w:rsidRPr="00256592" w:rsidRDefault="000F0511" w:rsidP="000F0511">
      <w:pPr>
        <w:pStyle w:val="normlntext"/>
        <w:rPr>
          <w:lang w:eastAsia="ja-JP"/>
        </w:rPr>
      </w:pPr>
      <w:r w:rsidRPr="00256592">
        <w:t xml:space="preserve">Algoritmus funguje tak, že přiřadí dočasné vzdálenosti ke všem vrcholům v grafu a poté iterativně aktualizuje tyto vzdálenosti, dokud nenajde nejkratší cestu ze zdrojového vrcholu ke všem ostatním vrcholům. </w:t>
      </w:r>
      <w:r w:rsidRPr="00256592">
        <w:rPr>
          <w:lang w:eastAsia="ja-JP"/>
        </w:rPr>
        <w:t>[</w:t>
      </w:r>
      <w:r w:rsidRPr="00256592">
        <w:rPr>
          <w:lang w:eastAsia="ja-JP"/>
        </w:rPr>
        <w:fldChar w:fldCharType="begin"/>
      </w:r>
      <w:r w:rsidRPr="00256592">
        <w:rPr>
          <w:lang w:eastAsia="ja-JP"/>
        </w:rPr>
        <w:instrText xml:space="preserve"> REF _Ref132584008 \r \h </w:instrText>
      </w:r>
      <w:r w:rsidRPr="00256592">
        <w:rPr>
          <w:lang w:eastAsia="ja-JP"/>
        </w:rPr>
      </w:r>
      <w:r w:rsidRPr="00256592">
        <w:rPr>
          <w:lang w:eastAsia="ja-JP"/>
        </w:rPr>
        <w:fldChar w:fldCharType="separate"/>
      </w:r>
      <w:r w:rsidR="008C45E6">
        <w:rPr>
          <w:lang w:eastAsia="ja-JP"/>
        </w:rPr>
        <w:t>3</w:t>
      </w:r>
      <w:r w:rsidRPr="00256592">
        <w:rPr>
          <w:lang w:eastAsia="ja-JP"/>
        </w:rPr>
        <w:fldChar w:fldCharType="end"/>
      </w:r>
      <w:r w:rsidRPr="00256592">
        <w:rPr>
          <w:lang w:eastAsia="ja-JP"/>
        </w:rPr>
        <w:t>]</w:t>
      </w:r>
    </w:p>
    <w:p w14:paraId="054BD796" w14:textId="3DAA8AC3" w:rsidR="004A7412" w:rsidRPr="00256592" w:rsidRDefault="00A61915" w:rsidP="004A7412">
      <w:pPr>
        <w:pStyle w:val="normlntext"/>
        <w:rPr>
          <w:lang w:eastAsia="ja-JP"/>
        </w:rPr>
      </w:pPr>
      <w:r w:rsidRPr="00256592">
        <w:rPr>
          <w:lang w:eastAsia="ja-JP"/>
        </w:rPr>
        <w:t xml:space="preserve">Pseudokód pro </w:t>
      </w:r>
      <w:proofErr w:type="spellStart"/>
      <w:r w:rsidRPr="00256592">
        <w:rPr>
          <w:lang w:eastAsia="ja-JP"/>
        </w:rPr>
        <w:t>Dijkstrův</w:t>
      </w:r>
      <w:proofErr w:type="spellEnd"/>
      <w:r w:rsidRPr="00256592">
        <w:rPr>
          <w:lang w:eastAsia="ja-JP"/>
        </w:rPr>
        <w:t xml:space="preserve"> algoritmus:</w:t>
      </w:r>
    </w:p>
    <w:p w14:paraId="50F01653" w14:textId="0A4D2859" w:rsidR="00BA4F5E" w:rsidRPr="00256592" w:rsidRDefault="005F7241" w:rsidP="00BA4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ja-JP"/>
        </w:rPr>
      </w:pPr>
      <w:r w:rsidRPr="00256592">
        <w:rPr>
          <w:rFonts w:ascii="Courier New" w:eastAsia="Times New Roman" w:hAnsi="Courier New" w:cs="Courier New"/>
          <w:sz w:val="20"/>
          <w:szCs w:val="20"/>
          <w:lang w:eastAsia="ja-JP"/>
        </w:rPr>
        <w:t>funkce</w:t>
      </w:r>
      <w:r w:rsidR="00BA4F5E" w:rsidRPr="00256592">
        <w:rPr>
          <w:rFonts w:ascii="Courier New" w:eastAsia="Times New Roman" w:hAnsi="Courier New" w:cs="Courier New"/>
          <w:sz w:val="20"/>
          <w:szCs w:val="20"/>
          <w:lang w:eastAsia="ja-JP"/>
        </w:rPr>
        <w:t xml:space="preserve"> </w:t>
      </w:r>
      <w:proofErr w:type="spellStart"/>
      <w:proofErr w:type="gramStart"/>
      <w:r w:rsidR="00BA4F5E" w:rsidRPr="00256592">
        <w:rPr>
          <w:rFonts w:ascii="Courier New" w:eastAsia="Times New Roman" w:hAnsi="Courier New" w:cs="Courier New"/>
          <w:sz w:val="20"/>
          <w:szCs w:val="20"/>
          <w:lang w:eastAsia="ja-JP"/>
        </w:rPr>
        <w:t>Dijkstra</w:t>
      </w:r>
      <w:proofErr w:type="spellEnd"/>
      <w:r w:rsidR="00BA4F5E" w:rsidRPr="00256592">
        <w:rPr>
          <w:rFonts w:ascii="Courier New" w:eastAsia="Times New Roman" w:hAnsi="Courier New" w:cs="Courier New"/>
          <w:sz w:val="20"/>
          <w:szCs w:val="20"/>
          <w:lang w:eastAsia="ja-JP"/>
        </w:rPr>
        <w:t>(</w:t>
      </w:r>
      <w:proofErr w:type="gramEnd"/>
      <w:r w:rsidRPr="00256592">
        <w:rPr>
          <w:rFonts w:ascii="Courier New" w:eastAsia="Times New Roman" w:hAnsi="Courier New" w:cs="Courier New"/>
          <w:i/>
          <w:iCs/>
          <w:sz w:val="20"/>
          <w:szCs w:val="20"/>
          <w:lang w:eastAsia="ja-JP"/>
        </w:rPr>
        <w:t>Graf</w:t>
      </w:r>
      <w:r w:rsidR="00BA4F5E" w:rsidRPr="00256592">
        <w:rPr>
          <w:rFonts w:ascii="Courier New" w:eastAsia="Times New Roman" w:hAnsi="Courier New" w:cs="Courier New"/>
          <w:sz w:val="20"/>
          <w:szCs w:val="20"/>
          <w:lang w:eastAsia="ja-JP"/>
        </w:rPr>
        <w:t xml:space="preserve">, </w:t>
      </w:r>
      <w:r w:rsidRPr="00256592">
        <w:rPr>
          <w:rFonts w:ascii="Courier New" w:eastAsia="Times New Roman" w:hAnsi="Courier New" w:cs="Courier New"/>
          <w:i/>
          <w:iCs/>
          <w:sz w:val="20"/>
          <w:szCs w:val="20"/>
          <w:lang w:eastAsia="ja-JP"/>
        </w:rPr>
        <w:t>zdroj, cíl</w:t>
      </w:r>
      <w:r w:rsidR="00BA4F5E" w:rsidRPr="00256592">
        <w:rPr>
          <w:rFonts w:ascii="Courier New" w:eastAsia="Times New Roman" w:hAnsi="Courier New" w:cs="Courier New"/>
          <w:sz w:val="20"/>
          <w:szCs w:val="20"/>
          <w:lang w:eastAsia="ja-JP"/>
        </w:rPr>
        <w:t>):</w:t>
      </w:r>
    </w:p>
    <w:p w14:paraId="4D1192EE" w14:textId="77777777" w:rsidR="00EA7296" w:rsidRPr="00256592" w:rsidRDefault="00EA7296" w:rsidP="00BA4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ja-JP"/>
        </w:rPr>
      </w:pPr>
    </w:p>
    <w:p w14:paraId="15544360" w14:textId="2453AC7C" w:rsidR="00B32D0F" w:rsidRPr="00256592" w:rsidRDefault="00B32D0F" w:rsidP="00B32D0F">
      <w:pPr>
        <w:numPr>
          <w:ilvl w:val="0"/>
          <w:numId w:val="25"/>
        </w:numPr>
        <w:rPr>
          <w:rFonts w:ascii="Courier New" w:hAnsi="Courier New" w:cs="Courier New"/>
          <w:sz w:val="20"/>
          <w:szCs w:val="20"/>
        </w:rPr>
      </w:pPr>
      <w:r w:rsidRPr="00256592">
        <w:rPr>
          <w:rFonts w:ascii="Courier New" w:hAnsi="Courier New" w:cs="Courier New"/>
          <w:sz w:val="20"/>
          <w:szCs w:val="20"/>
        </w:rPr>
        <w:t>pro každý vrchol grafu v:</w:t>
      </w:r>
    </w:p>
    <w:p w14:paraId="5B9D3504" w14:textId="4AF16019" w:rsidR="00B32D0F" w:rsidRPr="00256592" w:rsidRDefault="00EC41DD" w:rsidP="00B32D0F">
      <w:pPr>
        <w:numPr>
          <w:ilvl w:val="1"/>
          <w:numId w:val="25"/>
        </w:numPr>
        <w:rPr>
          <w:rFonts w:ascii="Courier New" w:hAnsi="Courier New" w:cs="Courier New"/>
          <w:sz w:val="20"/>
          <w:szCs w:val="20"/>
        </w:rPr>
      </w:pPr>
      <w:r w:rsidRPr="00256592">
        <w:rPr>
          <w:rFonts w:ascii="Courier New" w:hAnsi="Courier New" w:cs="Courier New"/>
          <w:sz w:val="20"/>
          <w:szCs w:val="20"/>
        </w:rPr>
        <w:t>vzdálenost</w:t>
      </w:r>
      <w:r w:rsidR="00B32D0F" w:rsidRPr="00256592">
        <w:rPr>
          <w:rFonts w:ascii="Courier New" w:hAnsi="Courier New" w:cs="Courier New"/>
          <w:sz w:val="20"/>
          <w:szCs w:val="20"/>
        </w:rPr>
        <w:t xml:space="preserve">[v] = </w:t>
      </w:r>
      <w:r w:rsidRPr="00256592">
        <w:rPr>
          <w:rFonts w:ascii="Courier New" w:hAnsi="Courier New" w:cs="Courier New"/>
          <w:sz w:val="20"/>
          <w:szCs w:val="20"/>
        </w:rPr>
        <w:t>NEKONEČNO</w:t>
      </w:r>
    </w:p>
    <w:p w14:paraId="06BC135A" w14:textId="21A8208C" w:rsidR="00B32D0F" w:rsidRPr="00256592" w:rsidRDefault="00EC41DD" w:rsidP="00B32D0F">
      <w:pPr>
        <w:numPr>
          <w:ilvl w:val="1"/>
          <w:numId w:val="25"/>
        </w:numPr>
        <w:rPr>
          <w:rFonts w:ascii="Courier New" w:hAnsi="Courier New" w:cs="Courier New"/>
          <w:sz w:val="20"/>
          <w:szCs w:val="20"/>
        </w:rPr>
      </w:pPr>
      <w:r w:rsidRPr="00256592">
        <w:rPr>
          <w:rFonts w:ascii="Courier New" w:eastAsia="Times New Roman" w:hAnsi="Courier New" w:cs="Courier New"/>
          <w:sz w:val="20"/>
          <w:szCs w:val="20"/>
          <w:lang w:eastAsia="ja-JP"/>
        </w:rPr>
        <w:t>předchozí</w:t>
      </w:r>
      <w:r w:rsidR="00B32D0F" w:rsidRPr="00256592">
        <w:rPr>
          <w:rFonts w:ascii="Courier New" w:eastAsia="Times New Roman" w:hAnsi="Courier New" w:cs="Courier New"/>
          <w:sz w:val="20"/>
          <w:szCs w:val="20"/>
          <w:lang w:eastAsia="ja-JP"/>
        </w:rPr>
        <w:t>[</w:t>
      </w:r>
      <w:r w:rsidR="00B32D0F" w:rsidRPr="00256592">
        <w:rPr>
          <w:rFonts w:ascii="Courier New" w:eastAsia="Times New Roman" w:hAnsi="Courier New" w:cs="Courier New"/>
          <w:i/>
          <w:iCs/>
          <w:sz w:val="20"/>
          <w:szCs w:val="20"/>
          <w:lang w:eastAsia="ja-JP"/>
        </w:rPr>
        <w:t>v</w:t>
      </w:r>
      <w:r w:rsidR="00B32D0F" w:rsidRPr="00256592">
        <w:rPr>
          <w:rFonts w:ascii="Courier New" w:eastAsia="Times New Roman" w:hAnsi="Courier New" w:cs="Courier New"/>
          <w:sz w:val="20"/>
          <w:szCs w:val="20"/>
          <w:lang w:eastAsia="ja-JP"/>
        </w:rPr>
        <w:t xml:space="preserve">] = </w:t>
      </w:r>
      <w:r w:rsidRPr="00256592">
        <w:rPr>
          <w:rFonts w:ascii="Courier New" w:eastAsia="Times New Roman" w:hAnsi="Courier New" w:cs="Courier New"/>
          <w:sz w:val="20"/>
          <w:szCs w:val="20"/>
          <w:lang w:eastAsia="ja-JP"/>
        </w:rPr>
        <w:t>NEDEF</w:t>
      </w:r>
    </w:p>
    <w:p w14:paraId="3E97289D" w14:textId="76A7034C" w:rsidR="00BA4F5E" w:rsidRPr="00256592" w:rsidRDefault="00EC41DD" w:rsidP="00B32D0F">
      <w:pPr>
        <w:numPr>
          <w:ilvl w:val="1"/>
          <w:numId w:val="25"/>
        </w:numPr>
        <w:rPr>
          <w:rFonts w:ascii="Courier New" w:hAnsi="Courier New" w:cs="Courier New"/>
          <w:sz w:val="20"/>
          <w:szCs w:val="20"/>
        </w:rPr>
      </w:pPr>
      <w:r w:rsidRPr="00256592">
        <w:rPr>
          <w:rFonts w:ascii="Courier New" w:hAnsi="Courier New" w:cs="Courier New"/>
          <w:sz w:val="20"/>
          <w:szCs w:val="20"/>
        </w:rPr>
        <w:t>přidej</w:t>
      </w:r>
      <w:r w:rsidR="00B32D0F" w:rsidRPr="00256592">
        <w:rPr>
          <w:rFonts w:ascii="Courier New" w:hAnsi="Courier New" w:cs="Courier New"/>
          <w:sz w:val="20"/>
          <w:szCs w:val="20"/>
        </w:rPr>
        <w:t xml:space="preserve"> v </w:t>
      </w:r>
      <w:r w:rsidRPr="00256592">
        <w:rPr>
          <w:rFonts w:ascii="Courier New" w:hAnsi="Courier New" w:cs="Courier New"/>
          <w:sz w:val="20"/>
          <w:szCs w:val="20"/>
        </w:rPr>
        <w:t>d</w:t>
      </w:r>
      <w:r w:rsidR="00B32D0F" w:rsidRPr="00256592">
        <w:rPr>
          <w:rFonts w:ascii="Courier New" w:hAnsi="Courier New" w:cs="Courier New"/>
          <w:sz w:val="20"/>
          <w:szCs w:val="20"/>
        </w:rPr>
        <w:t>o Q</w:t>
      </w:r>
    </w:p>
    <w:p w14:paraId="6AC0CA05" w14:textId="5C8719D4" w:rsidR="000A47BD" w:rsidRPr="00256592" w:rsidRDefault="00EC41DD" w:rsidP="000A47BD">
      <w:pPr>
        <w:numPr>
          <w:ilvl w:val="0"/>
          <w:numId w:val="25"/>
        </w:numPr>
        <w:rPr>
          <w:rFonts w:ascii="Courier New" w:hAnsi="Courier New" w:cs="Courier New"/>
          <w:sz w:val="20"/>
          <w:szCs w:val="20"/>
        </w:rPr>
      </w:pPr>
      <w:r w:rsidRPr="00256592">
        <w:rPr>
          <w:rFonts w:ascii="Courier New" w:hAnsi="Courier New" w:cs="Courier New"/>
          <w:sz w:val="20"/>
          <w:szCs w:val="20"/>
        </w:rPr>
        <w:t>vzdálenost</w:t>
      </w:r>
      <w:r w:rsidR="00B32D0F" w:rsidRPr="00256592">
        <w:rPr>
          <w:rFonts w:ascii="Courier New" w:hAnsi="Courier New" w:cs="Courier New"/>
          <w:sz w:val="20"/>
          <w:szCs w:val="20"/>
        </w:rPr>
        <w:t>[</w:t>
      </w:r>
      <w:r w:rsidRPr="00256592">
        <w:rPr>
          <w:rFonts w:ascii="Courier New" w:eastAsia="Times New Roman" w:hAnsi="Courier New" w:cs="Courier New"/>
          <w:i/>
          <w:iCs/>
          <w:sz w:val="20"/>
          <w:szCs w:val="20"/>
          <w:lang w:eastAsia="ja-JP"/>
        </w:rPr>
        <w:t>zdroj</w:t>
      </w:r>
      <w:r w:rsidR="00B32D0F" w:rsidRPr="00256592">
        <w:rPr>
          <w:rFonts w:ascii="Courier New" w:hAnsi="Courier New" w:cs="Courier New"/>
          <w:sz w:val="20"/>
          <w:szCs w:val="20"/>
        </w:rPr>
        <w:t xml:space="preserve">] </w:t>
      </w:r>
      <w:r w:rsidR="000A47BD" w:rsidRPr="00256592">
        <w:rPr>
          <w:rFonts w:ascii="Courier New" w:hAnsi="Courier New" w:cs="Courier New"/>
          <w:sz w:val="20"/>
          <w:szCs w:val="20"/>
        </w:rPr>
        <w:t>=</w:t>
      </w:r>
      <w:r w:rsidR="00B32D0F" w:rsidRPr="00256592">
        <w:rPr>
          <w:rFonts w:ascii="Courier New" w:hAnsi="Courier New" w:cs="Courier New"/>
          <w:sz w:val="20"/>
          <w:szCs w:val="20"/>
        </w:rPr>
        <w:t xml:space="preserve"> 0</w:t>
      </w:r>
    </w:p>
    <w:p w14:paraId="5B9C49F3" w14:textId="6DDDFB6A" w:rsidR="000A47BD" w:rsidRPr="00256592" w:rsidRDefault="000A47BD" w:rsidP="000A47BD">
      <w:pPr>
        <w:rPr>
          <w:rFonts w:ascii="Courier New" w:hAnsi="Courier New" w:cs="Courier New"/>
          <w:sz w:val="20"/>
          <w:szCs w:val="20"/>
        </w:rPr>
      </w:pPr>
    </w:p>
    <w:p w14:paraId="40814007" w14:textId="327F8047" w:rsidR="000A47BD" w:rsidRPr="00256592" w:rsidRDefault="00EC41DD" w:rsidP="000A47BD">
      <w:pPr>
        <w:numPr>
          <w:ilvl w:val="0"/>
          <w:numId w:val="25"/>
        </w:numPr>
        <w:rPr>
          <w:rFonts w:ascii="Courier New" w:hAnsi="Courier New" w:cs="Courier New"/>
          <w:sz w:val="20"/>
          <w:szCs w:val="20"/>
        </w:rPr>
      </w:pPr>
      <w:r w:rsidRPr="00256592">
        <w:rPr>
          <w:rFonts w:ascii="Courier New" w:hAnsi="Courier New" w:cs="Courier New"/>
          <w:sz w:val="20"/>
          <w:szCs w:val="20"/>
        </w:rPr>
        <w:t>dokud</w:t>
      </w:r>
      <w:r w:rsidR="000A47BD" w:rsidRPr="00256592">
        <w:rPr>
          <w:rFonts w:ascii="Courier New" w:hAnsi="Courier New" w:cs="Courier New"/>
          <w:sz w:val="20"/>
          <w:szCs w:val="20"/>
        </w:rPr>
        <w:t xml:space="preserve"> Q </w:t>
      </w:r>
      <w:r w:rsidRPr="00256592">
        <w:rPr>
          <w:rFonts w:ascii="Courier New" w:hAnsi="Courier New" w:cs="Courier New"/>
          <w:sz w:val="20"/>
          <w:szCs w:val="20"/>
        </w:rPr>
        <w:t>není prázdné</w:t>
      </w:r>
      <w:r w:rsidR="000A47BD" w:rsidRPr="00256592">
        <w:rPr>
          <w:rFonts w:ascii="Courier New" w:hAnsi="Courier New" w:cs="Courier New"/>
          <w:sz w:val="20"/>
          <w:szCs w:val="20"/>
        </w:rPr>
        <w:t>:</w:t>
      </w:r>
    </w:p>
    <w:p w14:paraId="7C7C1D69" w14:textId="5CFF8A20" w:rsidR="000A47BD" w:rsidRPr="00256592" w:rsidRDefault="000A47BD" w:rsidP="000A47BD">
      <w:pPr>
        <w:numPr>
          <w:ilvl w:val="1"/>
          <w:numId w:val="25"/>
        </w:numPr>
        <w:rPr>
          <w:rFonts w:ascii="Courier New" w:hAnsi="Courier New" w:cs="Courier New"/>
          <w:sz w:val="20"/>
          <w:szCs w:val="20"/>
        </w:rPr>
      </w:pPr>
      <w:r w:rsidRPr="00256592">
        <w:rPr>
          <w:rFonts w:ascii="Courier New" w:hAnsi="Courier New" w:cs="Courier New"/>
          <w:sz w:val="20"/>
          <w:szCs w:val="20"/>
        </w:rPr>
        <w:t xml:space="preserve">u = </w:t>
      </w:r>
      <w:r w:rsidR="00EC41DD" w:rsidRPr="00256592">
        <w:rPr>
          <w:rFonts w:ascii="Courier New" w:hAnsi="Courier New" w:cs="Courier New"/>
          <w:sz w:val="20"/>
          <w:szCs w:val="20"/>
        </w:rPr>
        <w:t>vrchol</w:t>
      </w:r>
      <w:r w:rsidRPr="00256592">
        <w:rPr>
          <w:rFonts w:ascii="Courier New" w:hAnsi="Courier New" w:cs="Courier New"/>
          <w:sz w:val="20"/>
          <w:szCs w:val="20"/>
        </w:rPr>
        <w:t xml:space="preserve"> </w:t>
      </w:r>
      <w:r w:rsidR="00EC41DD" w:rsidRPr="00256592">
        <w:rPr>
          <w:rFonts w:ascii="Courier New" w:hAnsi="Courier New" w:cs="Courier New"/>
          <w:sz w:val="20"/>
          <w:szCs w:val="20"/>
        </w:rPr>
        <w:t>z</w:t>
      </w:r>
      <w:r w:rsidR="00E2141E" w:rsidRPr="00256592">
        <w:rPr>
          <w:rFonts w:ascii="Courier New" w:hAnsi="Courier New" w:cs="Courier New"/>
          <w:sz w:val="20"/>
          <w:szCs w:val="20"/>
        </w:rPr>
        <w:t> </w:t>
      </w:r>
      <w:r w:rsidRPr="00256592">
        <w:rPr>
          <w:rFonts w:ascii="Courier New" w:hAnsi="Courier New" w:cs="Courier New"/>
          <w:sz w:val="20"/>
          <w:szCs w:val="20"/>
        </w:rPr>
        <w:t>Q</w:t>
      </w:r>
      <w:r w:rsidR="00E2141E" w:rsidRPr="00256592">
        <w:rPr>
          <w:rFonts w:ascii="Courier New" w:hAnsi="Courier New" w:cs="Courier New"/>
          <w:sz w:val="20"/>
          <w:szCs w:val="20"/>
        </w:rPr>
        <w:t>, který má</w:t>
      </w:r>
      <w:r w:rsidR="00EC41DD" w:rsidRPr="00256592">
        <w:rPr>
          <w:rFonts w:ascii="Courier New" w:hAnsi="Courier New" w:cs="Courier New"/>
          <w:sz w:val="20"/>
          <w:szCs w:val="20"/>
        </w:rPr>
        <w:t xml:space="preserve"> nejmenší</w:t>
      </w:r>
      <w:r w:rsidRPr="00256592">
        <w:rPr>
          <w:rFonts w:ascii="Courier New" w:hAnsi="Courier New" w:cs="Courier New"/>
          <w:sz w:val="20"/>
          <w:szCs w:val="20"/>
        </w:rPr>
        <w:t xml:space="preserve"> </w:t>
      </w:r>
      <w:r w:rsidR="00EC41DD" w:rsidRPr="00256592">
        <w:rPr>
          <w:rFonts w:ascii="Courier New" w:hAnsi="Courier New" w:cs="Courier New"/>
          <w:sz w:val="20"/>
          <w:szCs w:val="20"/>
        </w:rPr>
        <w:t>vzdálenost</w:t>
      </w:r>
    </w:p>
    <w:p w14:paraId="732B98F0" w14:textId="295E46E5" w:rsidR="000A47BD" w:rsidRPr="00256592" w:rsidRDefault="00EC41DD" w:rsidP="000A47BD">
      <w:pPr>
        <w:numPr>
          <w:ilvl w:val="1"/>
          <w:numId w:val="25"/>
        </w:numPr>
        <w:rPr>
          <w:rFonts w:ascii="Courier New" w:hAnsi="Courier New" w:cs="Courier New"/>
          <w:sz w:val="20"/>
          <w:szCs w:val="20"/>
        </w:rPr>
      </w:pPr>
      <w:r w:rsidRPr="00256592">
        <w:rPr>
          <w:rFonts w:ascii="Courier New" w:hAnsi="Courier New" w:cs="Courier New"/>
          <w:sz w:val="20"/>
          <w:szCs w:val="20"/>
        </w:rPr>
        <w:t>odstraň</w:t>
      </w:r>
      <w:r w:rsidR="000A47BD" w:rsidRPr="00256592">
        <w:rPr>
          <w:rFonts w:ascii="Courier New" w:hAnsi="Courier New" w:cs="Courier New"/>
          <w:sz w:val="20"/>
          <w:szCs w:val="20"/>
        </w:rPr>
        <w:t xml:space="preserve"> u </w:t>
      </w:r>
      <w:r w:rsidRPr="00256592">
        <w:rPr>
          <w:rFonts w:ascii="Courier New" w:hAnsi="Courier New" w:cs="Courier New"/>
          <w:sz w:val="20"/>
          <w:szCs w:val="20"/>
        </w:rPr>
        <w:t>z</w:t>
      </w:r>
      <w:r w:rsidR="00E2141E" w:rsidRPr="00256592">
        <w:rPr>
          <w:rFonts w:ascii="Courier New" w:hAnsi="Courier New" w:cs="Courier New"/>
          <w:sz w:val="20"/>
          <w:szCs w:val="20"/>
        </w:rPr>
        <w:t> </w:t>
      </w:r>
      <w:r w:rsidR="000A47BD" w:rsidRPr="00256592">
        <w:rPr>
          <w:rFonts w:ascii="Courier New" w:hAnsi="Courier New" w:cs="Courier New"/>
          <w:sz w:val="20"/>
          <w:szCs w:val="20"/>
        </w:rPr>
        <w:t>Q</w:t>
      </w:r>
    </w:p>
    <w:p w14:paraId="6EB4297C" w14:textId="16D5AC70" w:rsidR="00E2141E" w:rsidRPr="00256592" w:rsidRDefault="00E2141E" w:rsidP="00E2141E">
      <w:pPr>
        <w:rPr>
          <w:rFonts w:ascii="Courier New" w:hAnsi="Courier New" w:cs="Courier New"/>
          <w:sz w:val="20"/>
          <w:szCs w:val="20"/>
        </w:rPr>
      </w:pPr>
    </w:p>
    <w:p w14:paraId="3F176FFC" w14:textId="143A91D2" w:rsidR="00E2141E" w:rsidRPr="00256592" w:rsidRDefault="00E2141E" w:rsidP="00E2141E">
      <w:pPr>
        <w:numPr>
          <w:ilvl w:val="1"/>
          <w:numId w:val="25"/>
        </w:numPr>
        <w:rPr>
          <w:rFonts w:ascii="Courier New" w:hAnsi="Courier New" w:cs="Courier New"/>
          <w:sz w:val="20"/>
          <w:szCs w:val="20"/>
        </w:rPr>
      </w:pPr>
      <w:r w:rsidRPr="00256592">
        <w:rPr>
          <w:rFonts w:ascii="Courier New" w:hAnsi="Courier New" w:cs="Courier New"/>
          <w:sz w:val="20"/>
          <w:szCs w:val="20"/>
        </w:rPr>
        <w:t>pokud u</w:t>
      </w:r>
      <w:r w:rsidRPr="00256592">
        <w:rPr>
          <w:rFonts w:ascii="Courier New" w:hAnsi="Courier New" w:cs="Courier New"/>
          <w:sz w:val="20"/>
          <w:szCs w:val="20"/>
          <w:lang w:eastAsia="ja-JP"/>
        </w:rPr>
        <w:t xml:space="preserve"> = cíl:</w:t>
      </w:r>
    </w:p>
    <w:p w14:paraId="5894D25F" w14:textId="77777777" w:rsidR="00E2141E" w:rsidRPr="00256592" w:rsidRDefault="00E2141E" w:rsidP="00E2141E">
      <w:pPr>
        <w:pStyle w:val="ListParagraph"/>
        <w:rPr>
          <w:rFonts w:ascii="Courier New" w:hAnsi="Courier New" w:cs="Courier New"/>
          <w:sz w:val="20"/>
          <w:szCs w:val="20"/>
        </w:rPr>
      </w:pPr>
    </w:p>
    <w:p w14:paraId="170079BC" w14:textId="3C00701D" w:rsidR="00BF2739" w:rsidRPr="00256592" w:rsidRDefault="00BF2739" w:rsidP="00AD6576">
      <w:pPr>
        <w:numPr>
          <w:ilvl w:val="2"/>
          <w:numId w:val="25"/>
        </w:numPr>
        <w:rPr>
          <w:rFonts w:ascii="Courier New" w:hAnsi="Courier New" w:cs="Courier New"/>
          <w:sz w:val="20"/>
          <w:szCs w:val="20"/>
        </w:rPr>
      </w:pPr>
      <w:r w:rsidRPr="00256592">
        <w:rPr>
          <w:rFonts w:ascii="Courier New" w:hAnsi="Courier New" w:cs="Courier New"/>
          <w:sz w:val="20"/>
          <w:szCs w:val="20"/>
        </w:rPr>
        <w:t>S</w:t>
      </w:r>
      <w:r w:rsidRPr="00256592">
        <w:rPr>
          <w:rFonts w:ascii="Courier New" w:hAnsi="Courier New" w:cs="Courier New"/>
          <w:sz w:val="20"/>
          <w:szCs w:val="20"/>
          <w:lang w:eastAsia="ja-JP"/>
        </w:rPr>
        <w:t xml:space="preserve"> = prázdný seznam</w:t>
      </w:r>
    </w:p>
    <w:p w14:paraId="6BC76E85" w14:textId="14B1998D" w:rsidR="00BF2739" w:rsidRPr="00256592" w:rsidRDefault="00BF2739" w:rsidP="00E2141E">
      <w:pPr>
        <w:numPr>
          <w:ilvl w:val="2"/>
          <w:numId w:val="25"/>
        </w:numPr>
        <w:rPr>
          <w:rFonts w:ascii="Courier New" w:hAnsi="Courier New" w:cs="Courier New"/>
          <w:sz w:val="20"/>
          <w:szCs w:val="20"/>
        </w:rPr>
      </w:pPr>
      <w:r w:rsidRPr="00256592">
        <w:rPr>
          <w:rFonts w:ascii="Courier New" w:hAnsi="Courier New" w:cs="Courier New"/>
          <w:sz w:val="20"/>
          <w:szCs w:val="20"/>
        </w:rPr>
        <w:t xml:space="preserve">pokud </w:t>
      </w:r>
      <w:r w:rsidRPr="00256592">
        <w:rPr>
          <w:rFonts w:ascii="Courier New" w:eastAsia="Times New Roman" w:hAnsi="Courier New" w:cs="Courier New"/>
          <w:sz w:val="20"/>
          <w:szCs w:val="20"/>
          <w:lang w:eastAsia="ja-JP"/>
        </w:rPr>
        <w:t>předchozí</w:t>
      </w:r>
      <w:r w:rsidRPr="00256592">
        <w:rPr>
          <w:rFonts w:ascii="Courier New" w:hAnsi="Courier New" w:cs="Courier New"/>
          <w:sz w:val="20"/>
          <w:szCs w:val="20"/>
          <w:lang w:eastAsia="ja-JP"/>
        </w:rPr>
        <w:t>[u] je DEF nebo u = zdroj:</w:t>
      </w:r>
    </w:p>
    <w:p w14:paraId="3A59C74B" w14:textId="1708C875" w:rsidR="00BF2739" w:rsidRPr="00256592" w:rsidRDefault="00BF2739" w:rsidP="00BF2739">
      <w:pPr>
        <w:numPr>
          <w:ilvl w:val="3"/>
          <w:numId w:val="25"/>
        </w:numPr>
        <w:rPr>
          <w:rFonts w:ascii="Courier New" w:hAnsi="Courier New" w:cs="Courier New"/>
          <w:sz w:val="20"/>
          <w:szCs w:val="20"/>
        </w:rPr>
      </w:pPr>
      <w:r w:rsidRPr="00256592">
        <w:rPr>
          <w:rFonts w:ascii="Courier New" w:hAnsi="Courier New" w:cs="Courier New"/>
          <w:sz w:val="20"/>
          <w:szCs w:val="20"/>
        </w:rPr>
        <w:t>dokud u je DEF:</w:t>
      </w:r>
    </w:p>
    <w:p w14:paraId="46FEF0DE" w14:textId="736B240F" w:rsidR="00BF2739" w:rsidRPr="00256592" w:rsidRDefault="00BF2739" w:rsidP="00BF2739">
      <w:pPr>
        <w:numPr>
          <w:ilvl w:val="4"/>
          <w:numId w:val="25"/>
        </w:numPr>
        <w:rPr>
          <w:rFonts w:ascii="Courier New" w:hAnsi="Courier New" w:cs="Courier New"/>
          <w:sz w:val="20"/>
          <w:szCs w:val="20"/>
        </w:rPr>
      </w:pPr>
      <w:r w:rsidRPr="00256592">
        <w:rPr>
          <w:rFonts w:ascii="Courier New" w:hAnsi="Courier New" w:cs="Courier New"/>
          <w:sz w:val="20"/>
          <w:szCs w:val="20"/>
        </w:rPr>
        <w:t>vlož u na začátek S</w:t>
      </w:r>
    </w:p>
    <w:p w14:paraId="705344AA" w14:textId="513DE00C" w:rsidR="00BF2739" w:rsidRPr="00256592" w:rsidRDefault="00BF2739" w:rsidP="00BF2739">
      <w:pPr>
        <w:numPr>
          <w:ilvl w:val="4"/>
          <w:numId w:val="25"/>
        </w:numPr>
        <w:rPr>
          <w:rFonts w:ascii="Courier New" w:hAnsi="Courier New" w:cs="Courier New"/>
          <w:sz w:val="20"/>
          <w:szCs w:val="20"/>
        </w:rPr>
      </w:pPr>
      <w:r w:rsidRPr="00256592">
        <w:rPr>
          <w:rFonts w:ascii="Courier New" w:hAnsi="Courier New" w:cs="Courier New"/>
          <w:sz w:val="20"/>
          <w:szCs w:val="20"/>
        </w:rPr>
        <w:t xml:space="preserve">u = </w:t>
      </w:r>
      <w:r w:rsidRPr="00256592">
        <w:rPr>
          <w:rFonts w:ascii="Courier New" w:eastAsia="Times New Roman" w:hAnsi="Courier New" w:cs="Courier New"/>
          <w:sz w:val="20"/>
          <w:szCs w:val="20"/>
          <w:lang w:eastAsia="ja-JP"/>
        </w:rPr>
        <w:t>předchozí</w:t>
      </w:r>
      <w:r w:rsidRPr="00256592">
        <w:rPr>
          <w:rFonts w:ascii="Courier New" w:hAnsi="Courier New" w:cs="Courier New"/>
          <w:sz w:val="20"/>
          <w:szCs w:val="20"/>
          <w:lang w:eastAsia="ja-JP"/>
        </w:rPr>
        <w:t>[u]</w:t>
      </w:r>
    </w:p>
    <w:p w14:paraId="4DC90599" w14:textId="77777777" w:rsidR="00BB7689" w:rsidRPr="00256592" w:rsidRDefault="00BB7689" w:rsidP="00BB7689">
      <w:pPr>
        <w:rPr>
          <w:rFonts w:ascii="Courier New" w:hAnsi="Courier New" w:cs="Courier New"/>
          <w:sz w:val="20"/>
          <w:szCs w:val="20"/>
        </w:rPr>
      </w:pPr>
    </w:p>
    <w:p w14:paraId="457AD075" w14:textId="3267C002" w:rsidR="00BF2739" w:rsidRPr="00256592" w:rsidRDefault="00BB7689" w:rsidP="00BF2739">
      <w:pPr>
        <w:numPr>
          <w:ilvl w:val="2"/>
          <w:numId w:val="25"/>
        </w:numPr>
        <w:rPr>
          <w:rFonts w:ascii="Courier New" w:hAnsi="Courier New" w:cs="Courier New"/>
          <w:sz w:val="20"/>
          <w:szCs w:val="20"/>
        </w:rPr>
      </w:pPr>
      <w:r w:rsidRPr="00256592">
        <w:rPr>
          <w:rFonts w:ascii="Courier New" w:hAnsi="Courier New" w:cs="Courier New"/>
          <w:sz w:val="20"/>
          <w:szCs w:val="20"/>
          <w:lang w:eastAsia="ja-JP"/>
        </w:rPr>
        <w:t>ukonči cyklus</w:t>
      </w:r>
    </w:p>
    <w:p w14:paraId="1952A6C6" w14:textId="77777777" w:rsidR="00E2141E" w:rsidRPr="00256592" w:rsidRDefault="00E2141E" w:rsidP="00E2141E">
      <w:pPr>
        <w:rPr>
          <w:rFonts w:ascii="Courier New" w:hAnsi="Courier New" w:cs="Courier New"/>
          <w:sz w:val="20"/>
          <w:szCs w:val="20"/>
        </w:rPr>
      </w:pPr>
    </w:p>
    <w:p w14:paraId="34DC212B" w14:textId="07901415" w:rsidR="000A47BD" w:rsidRPr="00256592" w:rsidRDefault="00FF4B03" w:rsidP="000A47BD">
      <w:pPr>
        <w:numPr>
          <w:ilvl w:val="1"/>
          <w:numId w:val="25"/>
        </w:numPr>
        <w:rPr>
          <w:rFonts w:ascii="Courier New" w:hAnsi="Courier New" w:cs="Courier New"/>
          <w:sz w:val="20"/>
          <w:szCs w:val="20"/>
        </w:rPr>
      </w:pPr>
      <w:r w:rsidRPr="00256592">
        <w:rPr>
          <w:rFonts w:ascii="Courier New" w:hAnsi="Courier New" w:cs="Courier New"/>
          <w:sz w:val="20"/>
          <w:szCs w:val="20"/>
        </w:rPr>
        <w:t>pro každého souseda v od u z Q</w:t>
      </w:r>
      <w:r w:rsidR="000A47BD" w:rsidRPr="00256592">
        <w:rPr>
          <w:rFonts w:ascii="Courier New" w:hAnsi="Courier New" w:cs="Courier New"/>
          <w:sz w:val="20"/>
          <w:szCs w:val="20"/>
        </w:rPr>
        <w:t>:</w:t>
      </w:r>
    </w:p>
    <w:p w14:paraId="1C138B85" w14:textId="16C86384" w:rsidR="000A47BD" w:rsidRPr="00256592" w:rsidRDefault="00E2141E" w:rsidP="000A47BD">
      <w:pPr>
        <w:numPr>
          <w:ilvl w:val="2"/>
          <w:numId w:val="25"/>
        </w:numPr>
        <w:rPr>
          <w:rFonts w:ascii="Courier New" w:hAnsi="Courier New" w:cs="Courier New"/>
          <w:sz w:val="20"/>
          <w:szCs w:val="20"/>
        </w:rPr>
      </w:pPr>
      <w:r w:rsidRPr="00256592">
        <w:rPr>
          <w:rFonts w:ascii="Courier New" w:hAnsi="Courier New" w:cs="Courier New"/>
          <w:sz w:val="20"/>
          <w:szCs w:val="20"/>
        </w:rPr>
        <w:t>temp</w:t>
      </w:r>
      <w:r w:rsidR="000A47BD" w:rsidRPr="00256592">
        <w:rPr>
          <w:rFonts w:ascii="Courier New" w:hAnsi="Courier New" w:cs="Courier New"/>
          <w:sz w:val="20"/>
          <w:szCs w:val="20"/>
        </w:rPr>
        <w:t xml:space="preserve"> </w:t>
      </w:r>
      <w:r w:rsidR="002C5240" w:rsidRPr="00256592">
        <w:rPr>
          <w:rFonts w:ascii="Courier New" w:hAnsi="Courier New" w:cs="Courier New"/>
          <w:sz w:val="20"/>
          <w:szCs w:val="20"/>
        </w:rPr>
        <w:t>=</w:t>
      </w:r>
      <w:r w:rsidR="000A47BD" w:rsidRPr="00256592">
        <w:rPr>
          <w:rFonts w:ascii="Courier New" w:hAnsi="Courier New" w:cs="Courier New"/>
          <w:sz w:val="20"/>
          <w:szCs w:val="20"/>
        </w:rPr>
        <w:t xml:space="preserve"> </w:t>
      </w:r>
      <w:r w:rsidRPr="00256592">
        <w:rPr>
          <w:rFonts w:ascii="Courier New" w:hAnsi="Courier New" w:cs="Courier New"/>
          <w:sz w:val="20"/>
          <w:szCs w:val="20"/>
        </w:rPr>
        <w:t>vzdálenost</w:t>
      </w:r>
      <w:r w:rsidR="000A47BD" w:rsidRPr="00256592">
        <w:rPr>
          <w:rFonts w:ascii="Courier New" w:hAnsi="Courier New" w:cs="Courier New"/>
          <w:sz w:val="20"/>
          <w:szCs w:val="20"/>
        </w:rPr>
        <w:t xml:space="preserve">[u] + </w:t>
      </w:r>
      <w:proofErr w:type="spellStart"/>
      <w:r w:rsidRPr="00256592">
        <w:rPr>
          <w:rFonts w:ascii="Courier New" w:hAnsi="Courier New" w:cs="Courier New"/>
          <w:sz w:val="20"/>
          <w:szCs w:val="20"/>
        </w:rPr>
        <w:t>Graf.hrana</w:t>
      </w:r>
      <w:proofErr w:type="spellEnd"/>
      <w:r w:rsidR="000A47BD" w:rsidRPr="00256592">
        <w:rPr>
          <w:rFonts w:ascii="Courier New" w:hAnsi="Courier New" w:cs="Courier New"/>
          <w:sz w:val="20"/>
          <w:szCs w:val="20"/>
        </w:rPr>
        <w:t>(u, v)</w:t>
      </w:r>
    </w:p>
    <w:p w14:paraId="75A2BC93" w14:textId="396AAE8C" w:rsidR="000A47BD" w:rsidRPr="00256592" w:rsidRDefault="00E2141E" w:rsidP="000A47BD">
      <w:pPr>
        <w:numPr>
          <w:ilvl w:val="2"/>
          <w:numId w:val="25"/>
        </w:numPr>
        <w:rPr>
          <w:rFonts w:ascii="Courier New" w:hAnsi="Courier New" w:cs="Courier New"/>
          <w:sz w:val="20"/>
          <w:szCs w:val="20"/>
        </w:rPr>
      </w:pPr>
      <w:r w:rsidRPr="00256592">
        <w:rPr>
          <w:rFonts w:ascii="Courier New" w:hAnsi="Courier New" w:cs="Courier New"/>
          <w:sz w:val="20"/>
          <w:szCs w:val="20"/>
        </w:rPr>
        <w:t>pokud</w:t>
      </w:r>
      <w:r w:rsidR="000A47BD" w:rsidRPr="00256592">
        <w:rPr>
          <w:rFonts w:ascii="Courier New" w:hAnsi="Courier New" w:cs="Courier New"/>
          <w:sz w:val="20"/>
          <w:szCs w:val="20"/>
        </w:rPr>
        <w:t xml:space="preserve"> </w:t>
      </w:r>
      <w:r w:rsidRPr="00256592">
        <w:rPr>
          <w:rFonts w:ascii="Courier New" w:hAnsi="Courier New" w:cs="Courier New"/>
          <w:sz w:val="20"/>
          <w:szCs w:val="20"/>
        </w:rPr>
        <w:t xml:space="preserve">temp </w:t>
      </w:r>
      <w:proofErr w:type="gramStart"/>
      <w:r w:rsidR="000A47BD" w:rsidRPr="00256592">
        <w:rPr>
          <w:rFonts w:ascii="Courier New" w:hAnsi="Courier New" w:cs="Courier New"/>
          <w:sz w:val="20"/>
          <w:szCs w:val="20"/>
        </w:rPr>
        <w:t xml:space="preserve">&lt; </w:t>
      </w:r>
      <w:r w:rsidRPr="00256592">
        <w:rPr>
          <w:rFonts w:ascii="Courier New" w:hAnsi="Courier New" w:cs="Courier New"/>
          <w:sz w:val="20"/>
          <w:szCs w:val="20"/>
        </w:rPr>
        <w:t>vzdálenost</w:t>
      </w:r>
      <w:proofErr w:type="gramEnd"/>
      <w:r w:rsidR="000A47BD" w:rsidRPr="00256592">
        <w:rPr>
          <w:rFonts w:ascii="Courier New" w:hAnsi="Courier New" w:cs="Courier New"/>
          <w:sz w:val="20"/>
          <w:szCs w:val="20"/>
        </w:rPr>
        <w:t>[v]:</w:t>
      </w:r>
    </w:p>
    <w:p w14:paraId="432B1B34" w14:textId="03C2C4E1" w:rsidR="000A47BD" w:rsidRPr="00256592" w:rsidRDefault="00E2141E" w:rsidP="000A47BD">
      <w:pPr>
        <w:numPr>
          <w:ilvl w:val="3"/>
          <w:numId w:val="25"/>
        </w:numPr>
        <w:rPr>
          <w:rFonts w:ascii="Courier New" w:hAnsi="Courier New" w:cs="Courier New"/>
          <w:sz w:val="20"/>
          <w:szCs w:val="20"/>
        </w:rPr>
      </w:pPr>
      <w:r w:rsidRPr="00256592">
        <w:rPr>
          <w:rFonts w:ascii="Courier New" w:hAnsi="Courier New" w:cs="Courier New"/>
          <w:sz w:val="20"/>
          <w:szCs w:val="20"/>
        </w:rPr>
        <w:t>vzdálenost</w:t>
      </w:r>
      <w:r w:rsidR="000A47BD" w:rsidRPr="00256592">
        <w:rPr>
          <w:rFonts w:ascii="Courier New" w:hAnsi="Courier New" w:cs="Courier New"/>
          <w:sz w:val="20"/>
          <w:szCs w:val="20"/>
        </w:rPr>
        <w:t xml:space="preserve">[v] </w:t>
      </w:r>
      <w:r w:rsidR="002C5240" w:rsidRPr="00256592">
        <w:rPr>
          <w:rFonts w:ascii="Courier New" w:hAnsi="Courier New" w:cs="Courier New"/>
          <w:sz w:val="20"/>
          <w:szCs w:val="20"/>
        </w:rPr>
        <w:t>=</w:t>
      </w:r>
      <w:r w:rsidR="000A47BD" w:rsidRPr="00256592">
        <w:rPr>
          <w:rFonts w:ascii="Courier New" w:hAnsi="Courier New" w:cs="Courier New"/>
          <w:sz w:val="20"/>
          <w:szCs w:val="20"/>
        </w:rPr>
        <w:t xml:space="preserve"> </w:t>
      </w:r>
      <w:r w:rsidRPr="00256592">
        <w:rPr>
          <w:rFonts w:ascii="Courier New" w:hAnsi="Courier New" w:cs="Courier New"/>
          <w:sz w:val="20"/>
          <w:szCs w:val="20"/>
        </w:rPr>
        <w:t>temp</w:t>
      </w:r>
    </w:p>
    <w:p w14:paraId="43B06DB1" w14:textId="3F5FA7E8" w:rsidR="000A47BD" w:rsidRPr="00256592" w:rsidRDefault="00E2141E" w:rsidP="000A47BD">
      <w:pPr>
        <w:numPr>
          <w:ilvl w:val="3"/>
          <w:numId w:val="25"/>
        </w:numPr>
        <w:rPr>
          <w:rFonts w:ascii="Courier New" w:hAnsi="Courier New" w:cs="Courier New"/>
          <w:sz w:val="20"/>
          <w:szCs w:val="20"/>
        </w:rPr>
      </w:pPr>
      <w:r w:rsidRPr="00256592">
        <w:rPr>
          <w:rFonts w:ascii="Courier New" w:eastAsia="Times New Roman" w:hAnsi="Courier New" w:cs="Courier New"/>
          <w:sz w:val="20"/>
          <w:szCs w:val="20"/>
          <w:lang w:eastAsia="ja-JP"/>
        </w:rPr>
        <w:t>předchozí</w:t>
      </w:r>
      <w:r w:rsidR="000A47BD" w:rsidRPr="00256592">
        <w:rPr>
          <w:rFonts w:ascii="Courier New" w:hAnsi="Courier New" w:cs="Courier New"/>
          <w:sz w:val="20"/>
          <w:szCs w:val="20"/>
        </w:rPr>
        <w:t xml:space="preserve">[v] </w:t>
      </w:r>
      <w:r w:rsidR="002C5240" w:rsidRPr="00256592">
        <w:rPr>
          <w:rFonts w:ascii="Courier New" w:hAnsi="Courier New" w:cs="Courier New"/>
          <w:sz w:val="20"/>
          <w:szCs w:val="20"/>
        </w:rPr>
        <w:t>=</w:t>
      </w:r>
      <w:r w:rsidR="000A47BD" w:rsidRPr="00256592">
        <w:rPr>
          <w:rFonts w:ascii="Courier New" w:hAnsi="Courier New" w:cs="Courier New"/>
          <w:sz w:val="20"/>
          <w:szCs w:val="20"/>
        </w:rPr>
        <w:t xml:space="preserve"> u</w:t>
      </w:r>
    </w:p>
    <w:p w14:paraId="41D7B59C" w14:textId="77777777" w:rsidR="000A47BD" w:rsidRPr="00256592" w:rsidRDefault="000A47BD" w:rsidP="000A47BD">
      <w:pPr>
        <w:rPr>
          <w:rFonts w:ascii="Courier New" w:hAnsi="Courier New" w:cs="Courier New"/>
          <w:sz w:val="20"/>
          <w:szCs w:val="20"/>
        </w:rPr>
      </w:pPr>
    </w:p>
    <w:p w14:paraId="2FA071D7" w14:textId="6C996E3C" w:rsidR="000A47BD" w:rsidRPr="00256592" w:rsidRDefault="00E2141E" w:rsidP="000A47BD">
      <w:pPr>
        <w:numPr>
          <w:ilvl w:val="0"/>
          <w:numId w:val="25"/>
        </w:numPr>
        <w:rPr>
          <w:rFonts w:ascii="Courier New" w:hAnsi="Courier New" w:cs="Courier New"/>
          <w:sz w:val="20"/>
          <w:szCs w:val="20"/>
        </w:rPr>
      </w:pPr>
      <w:r w:rsidRPr="00256592">
        <w:rPr>
          <w:rFonts w:ascii="Courier New" w:hAnsi="Courier New" w:cs="Courier New"/>
          <w:sz w:val="20"/>
          <w:szCs w:val="20"/>
        </w:rPr>
        <w:t xml:space="preserve">vrať </w:t>
      </w:r>
      <w:r w:rsidR="00BF2739" w:rsidRPr="00256592">
        <w:rPr>
          <w:rFonts w:ascii="Courier New" w:hAnsi="Courier New" w:cs="Courier New"/>
          <w:sz w:val="20"/>
          <w:szCs w:val="20"/>
        </w:rPr>
        <w:t>seznam S</w:t>
      </w:r>
    </w:p>
    <w:p w14:paraId="5526E649" w14:textId="77777777" w:rsidR="00905987" w:rsidRPr="00256592" w:rsidRDefault="00905987" w:rsidP="00905987">
      <w:pPr>
        <w:rPr>
          <w:rFonts w:ascii="Courier New" w:hAnsi="Courier New" w:cs="Courier New"/>
          <w:sz w:val="20"/>
          <w:szCs w:val="20"/>
        </w:rPr>
      </w:pPr>
    </w:p>
    <w:p w14:paraId="7CB20578" w14:textId="678FFEC2" w:rsidR="00BB7689" w:rsidRPr="00256592" w:rsidRDefault="00905987" w:rsidP="00905987">
      <w:pPr>
        <w:pStyle w:val="normlntextkurzva"/>
      </w:pPr>
      <w:r w:rsidRPr="00256592">
        <w:t xml:space="preserve">převzato z </w:t>
      </w:r>
      <w:hyperlink r:id="rId12" w:history="1">
        <w:r w:rsidR="008247E5" w:rsidRPr="00256592">
          <w:rPr>
            <w:rStyle w:val="Hyperlink"/>
          </w:rPr>
          <w:t>https://en.wikipedia.org/wiki/Dijkstra%27s_algorithm</w:t>
        </w:r>
      </w:hyperlink>
    </w:p>
    <w:p w14:paraId="64FD7DC5" w14:textId="77777777" w:rsidR="008247E5" w:rsidRPr="00256592" w:rsidRDefault="008247E5" w:rsidP="00905987">
      <w:pPr>
        <w:pStyle w:val="normlntextkurzva"/>
      </w:pPr>
    </w:p>
    <w:p w14:paraId="32545EC4" w14:textId="00540F5A" w:rsidR="00D46BE1" w:rsidRPr="00256592" w:rsidRDefault="00BB7689" w:rsidP="00BA1915">
      <w:pPr>
        <w:pStyle w:val="normlntext"/>
      </w:pPr>
      <w:r w:rsidRPr="00256592">
        <w:t xml:space="preserve">Standardně by </w:t>
      </w:r>
      <w:proofErr w:type="spellStart"/>
      <w:r w:rsidRPr="00256592">
        <w:t>Dijkstrův</w:t>
      </w:r>
      <w:proofErr w:type="spellEnd"/>
      <w:r w:rsidRPr="00256592">
        <w:t xml:space="preserve"> algoritmus vracel všechny vrcholy a jejich nejkratší cesty, ovšem pokud nám stačí nalézt jedinou cestu ze zdroje do cíle, můžeme hlavní cyklus ukončit předčasně, a to tak, že </w:t>
      </w:r>
      <w:r w:rsidR="00690177" w:rsidRPr="00256592">
        <w:t>zkontrolujeme,</w:t>
      </w:r>
      <w:r w:rsidRPr="00256592">
        <w:t xml:space="preserve"> zda zkoumaný vrchol odpovídá vrcholu cílovému (podmínka 3c). Následně zpětně projdeme předešlými hranami, které uložíme do seznamu S</w:t>
      </w:r>
      <w:r w:rsidR="00690177" w:rsidRPr="00256592">
        <w:t>, což nám dává celou cestu ze zdroje do cíle.</w:t>
      </w:r>
    </w:p>
    <w:p w14:paraId="6F9460E0" w14:textId="3E84B7CF" w:rsidR="004F6F00" w:rsidRPr="00256592" w:rsidRDefault="0013201E" w:rsidP="004F6F00">
      <w:pPr>
        <w:pStyle w:val="NadpisB"/>
      </w:pPr>
      <w:bookmarkStart w:id="136" w:name="_Toc135329680"/>
      <w:r w:rsidRPr="00256592">
        <w:lastRenderedPageBreak/>
        <w:t>Maximální t</w:t>
      </w:r>
      <w:r w:rsidR="004E34AB" w:rsidRPr="00256592">
        <w:t>ok</w:t>
      </w:r>
      <w:r w:rsidRPr="00256592">
        <w:t xml:space="preserve"> a minimální řez</w:t>
      </w:r>
      <w:bookmarkEnd w:id="136"/>
    </w:p>
    <w:p w14:paraId="1E08E43D" w14:textId="67031EAC" w:rsidR="004F6F00" w:rsidRPr="00256592" w:rsidRDefault="004F6F00" w:rsidP="004F6F00">
      <w:pPr>
        <w:pStyle w:val="normlntext"/>
      </w:pPr>
      <w:r w:rsidRPr="00256592">
        <w:t>Co se naší analogie týče, v tuhle chvíli již máme způsob, jak ověřit propustnost grafu</w:t>
      </w:r>
      <w:r w:rsidR="00A3645D" w:rsidRPr="00256592">
        <w:t xml:space="preserve"> pomocí </w:t>
      </w:r>
      <w:proofErr w:type="spellStart"/>
      <w:r w:rsidR="00A3645D" w:rsidRPr="00256592">
        <w:t>Dijkstrova</w:t>
      </w:r>
      <w:proofErr w:type="spellEnd"/>
      <w:r w:rsidR="00A3645D" w:rsidRPr="00256592">
        <w:t xml:space="preserve"> algoritmu</w:t>
      </w:r>
      <w:r w:rsidRPr="00256592">
        <w:t>. Následně nám zbývá nalezení cesty s největším průtokem. V kontextu rastru</w:t>
      </w:r>
      <w:r w:rsidR="0013790A" w:rsidRPr="00256592">
        <w:t xml:space="preserve"> zde</w:t>
      </w:r>
      <w:r w:rsidRPr="00256592">
        <w:t xml:space="preserve"> chápejme</w:t>
      </w:r>
      <w:r w:rsidR="00122383" w:rsidRPr="00256592">
        <w:t xml:space="preserve"> propustnou cestu</w:t>
      </w:r>
      <w:r w:rsidRPr="00256592">
        <w:t xml:space="preserve"> s nejmenším kritickým místem.</w:t>
      </w:r>
    </w:p>
    <w:p w14:paraId="4FDD8402" w14:textId="70349A7D" w:rsidR="00B44146" w:rsidRPr="00256592" w:rsidRDefault="00E9567A" w:rsidP="004F6F00">
      <w:pPr>
        <w:pStyle w:val="normlntext"/>
      </w:pPr>
      <w:r w:rsidRPr="00256592">
        <w:t xml:space="preserve">Pracujeme se sítí </w:t>
      </w:r>
      <w:proofErr w:type="gramStart"/>
      <w:r w:rsidRPr="00256592">
        <w:rPr>
          <w:i/>
          <w:iCs/>
        </w:rPr>
        <w:t>S(</w:t>
      </w:r>
      <w:proofErr w:type="gramEnd"/>
      <w:r w:rsidRPr="00256592">
        <w:rPr>
          <w:i/>
          <w:iCs/>
        </w:rPr>
        <w:t>G, s, t, c)</w:t>
      </w:r>
      <w:r w:rsidRPr="00256592">
        <w:t>, která se skládá z následujících prvků:</w:t>
      </w:r>
    </w:p>
    <w:p w14:paraId="1DBEA8DA" w14:textId="2C36CA20" w:rsidR="00B44146" w:rsidRPr="00256592" w:rsidRDefault="00B44146" w:rsidP="00E9567A">
      <w:pPr>
        <w:pStyle w:val="normlntext"/>
        <w:numPr>
          <w:ilvl w:val="0"/>
          <w:numId w:val="26"/>
        </w:numPr>
        <w:rPr>
          <w:lang w:eastAsia="ja-JP"/>
        </w:rPr>
      </w:pPr>
      <w:r w:rsidRPr="00256592">
        <w:rPr>
          <w:b/>
          <w:bCs/>
        </w:rPr>
        <w:t>G</w:t>
      </w:r>
      <w:r w:rsidRPr="00256592">
        <w:t xml:space="preserve"> – orientovaný graf </w:t>
      </w:r>
      <w:r w:rsidRPr="00256592">
        <w:rPr>
          <w:i/>
          <w:iCs/>
        </w:rPr>
        <w:t>G</w:t>
      </w:r>
      <w:r w:rsidRPr="00256592">
        <w:rPr>
          <w:i/>
          <w:iCs/>
          <w:lang w:eastAsia="ja-JP"/>
        </w:rPr>
        <w:t xml:space="preserve"> = (V, E)</w:t>
      </w:r>
      <w:r w:rsidRPr="00256592">
        <w:rPr>
          <w:lang w:eastAsia="ja-JP"/>
        </w:rPr>
        <w:t xml:space="preserve">, skládající se z vrcholů </w:t>
      </w:r>
      <w:r w:rsidR="00BC4111" w:rsidRPr="00256592">
        <w:rPr>
          <w:i/>
          <w:iCs/>
          <w:lang w:eastAsia="ja-JP"/>
        </w:rPr>
        <w:t>V</w:t>
      </w:r>
      <w:r w:rsidR="00BC4111" w:rsidRPr="00256592">
        <w:rPr>
          <w:lang w:eastAsia="ja-JP"/>
        </w:rPr>
        <w:t xml:space="preserve"> </w:t>
      </w:r>
      <w:r w:rsidRPr="00256592">
        <w:rPr>
          <w:lang w:eastAsia="ja-JP"/>
        </w:rPr>
        <w:t>a hran</w:t>
      </w:r>
      <w:r w:rsidR="00BC4111" w:rsidRPr="00256592">
        <w:rPr>
          <w:lang w:eastAsia="ja-JP"/>
        </w:rPr>
        <w:t xml:space="preserve"> </w:t>
      </w:r>
      <w:r w:rsidR="00BC4111" w:rsidRPr="00256592">
        <w:rPr>
          <w:i/>
          <w:iCs/>
          <w:lang w:eastAsia="ja-JP"/>
        </w:rPr>
        <w:t>E</w:t>
      </w:r>
    </w:p>
    <w:p w14:paraId="17BE4E75" w14:textId="38201B68" w:rsidR="00B44146" w:rsidRPr="00256592" w:rsidRDefault="00E9567A" w:rsidP="00E9567A">
      <w:pPr>
        <w:pStyle w:val="normlntext"/>
        <w:numPr>
          <w:ilvl w:val="0"/>
          <w:numId w:val="26"/>
        </w:numPr>
        <w:rPr>
          <w:lang w:eastAsia="ja-JP"/>
        </w:rPr>
      </w:pPr>
      <w:r w:rsidRPr="00256592">
        <w:rPr>
          <w:b/>
          <w:bCs/>
          <w:lang w:eastAsia="ja-JP"/>
        </w:rPr>
        <w:t>s</w:t>
      </w:r>
      <w:r w:rsidR="00B44146" w:rsidRPr="00256592">
        <w:rPr>
          <w:lang w:eastAsia="ja-JP"/>
        </w:rPr>
        <w:t xml:space="preserve"> – počáteční vrchol</w:t>
      </w:r>
      <w:r w:rsidRPr="00256592">
        <w:rPr>
          <w:lang w:eastAsia="ja-JP"/>
        </w:rPr>
        <w:t>, nazýván zdroj (source)</w:t>
      </w:r>
    </w:p>
    <w:p w14:paraId="3CA59809" w14:textId="3007FC33" w:rsidR="00E9567A" w:rsidRPr="00256592" w:rsidRDefault="00E9567A" w:rsidP="00E9567A">
      <w:pPr>
        <w:pStyle w:val="normlntext"/>
        <w:numPr>
          <w:ilvl w:val="0"/>
          <w:numId w:val="26"/>
        </w:numPr>
        <w:rPr>
          <w:lang w:eastAsia="ja-JP"/>
        </w:rPr>
      </w:pPr>
      <w:r w:rsidRPr="00256592">
        <w:rPr>
          <w:b/>
          <w:bCs/>
          <w:lang w:eastAsia="ja-JP"/>
        </w:rPr>
        <w:t>t</w:t>
      </w:r>
      <w:r w:rsidRPr="00256592">
        <w:rPr>
          <w:lang w:eastAsia="ja-JP"/>
        </w:rPr>
        <w:t xml:space="preserve"> – konečný vrchol, nazýván spotřebič (</w:t>
      </w:r>
      <w:proofErr w:type="spellStart"/>
      <w:r w:rsidRPr="00256592">
        <w:rPr>
          <w:lang w:eastAsia="ja-JP"/>
        </w:rPr>
        <w:t>target</w:t>
      </w:r>
      <w:proofErr w:type="spellEnd"/>
      <w:r w:rsidRPr="00256592">
        <w:rPr>
          <w:lang w:eastAsia="ja-JP"/>
        </w:rPr>
        <w:t>)</w:t>
      </w:r>
    </w:p>
    <w:p w14:paraId="3D630C77" w14:textId="76B252F1" w:rsidR="00E9567A" w:rsidRPr="00256592" w:rsidRDefault="00E9567A" w:rsidP="00E9567A">
      <w:pPr>
        <w:pStyle w:val="normlntext"/>
        <w:numPr>
          <w:ilvl w:val="0"/>
          <w:numId w:val="26"/>
        </w:numPr>
        <w:rPr>
          <w:i/>
          <w:iCs/>
        </w:rPr>
      </w:pPr>
      <w:r w:rsidRPr="00256592">
        <w:rPr>
          <w:b/>
          <w:bCs/>
          <w:lang w:eastAsia="ja-JP"/>
        </w:rPr>
        <w:t>c</w:t>
      </w:r>
      <w:r w:rsidRPr="00256592">
        <w:rPr>
          <w:lang w:eastAsia="ja-JP"/>
        </w:rPr>
        <w:t xml:space="preserve"> – kapacita</w:t>
      </w:r>
      <w:r w:rsidR="00BC4111" w:rsidRPr="00256592">
        <w:rPr>
          <w:lang w:eastAsia="ja-JP"/>
        </w:rPr>
        <w:t xml:space="preserve"> hran,</w:t>
      </w:r>
      <w:r w:rsidRPr="00256592">
        <w:rPr>
          <w:lang w:eastAsia="ja-JP"/>
        </w:rPr>
        <w:t xml:space="preserve"> </w:t>
      </w:r>
      <w:r w:rsidRPr="00256592">
        <w:rPr>
          <w:i/>
          <w:iCs/>
          <w:lang w:eastAsia="ja-JP"/>
        </w:rPr>
        <w:t>c(E)</w:t>
      </w:r>
      <w:r w:rsidRPr="00256592">
        <w:rPr>
          <w:lang w:eastAsia="ja-JP"/>
        </w:rPr>
        <w:t xml:space="preserve"> </w:t>
      </w:r>
      <w:r w:rsidR="00BC4111" w:rsidRPr="00256592">
        <w:rPr>
          <w:lang w:eastAsia="ja-JP"/>
        </w:rPr>
        <w:t>pro konkrétní hranu daná</w:t>
      </w:r>
      <w:r w:rsidRPr="00256592">
        <w:rPr>
          <w:lang w:eastAsia="ja-JP"/>
        </w:rPr>
        <w:t xml:space="preserve"> funkcí </w:t>
      </w:r>
      <w:r w:rsidRPr="00256592">
        <w:rPr>
          <w:i/>
          <w:iCs/>
        </w:rPr>
        <w:t>c: E → R</w:t>
      </w:r>
      <w:r w:rsidRPr="00256592">
        <w:rPr>
          <w:i/>
          <w:iCs/>
          <w:vertAlign w:val="subscript"/>
        </w:rPr>
        <w:t>+</w:t>
      </w:r>
    </w:p>
    <w:p w14:paraId="3DEB1142" w14:textId="6DD6B121" w:rsidR="00EE0532" w:rsidRPr="00256592" w:rsidRDefault="00343571" w:rsidP="001647D8">
      <w:pPr>
        <w:pStyle w:val="normlntext"/>
      </w:pPr>
      <w:r w:rsidRPr="00256592">
        <w:t xml:space="preserve">kromě kapacity má každý vrchol také hodnotu toku, ta se znázorňuje funkcí: </w:t>
      </w:r>
      <w:r w:rsidRPr="00256592">
        <w:rPr>
          <w:i/>
          <w:iCs/>
        </w:rPr>
        <w:t>f: E → R</w:t>
      </w:r>
      <w:r w:rsidRPr="00256592">
        <w:rPr>
          <w:i/>
          <w:iCs/>
          <w:vertAlign w:val="subscript"/>
        </w:rPr>
        <w:t>+</w:t>
      </w:r>
      <w:r w:rsidRPr="00256592">
        <w:t>.</w:t>
      </w:r>
      <w:r w:rsidR="001647D8" w:rsidRPr="00256592">
        <w:t xml:space="preserve"> Zároveň musí platit následující</w:t>
      </w:r>
      <w:r w:rsidR="00EE0532" w:rsidRPr="00256592">
        <w:t xml:space="preserve"> 2 pravidla</w:t>
      </w:r>
      <w:r w:rsidR="001647D8" w:rsidRPr="00256592">
        <w:t>:</w:t>
      </w:r>
    </w:p>
    <w:p w14:paraId="2A12E27E" w14:textId="50174B01" w:rsidR="00EE0532" w:rsidRPr="00256592" w:rsidRDefault="00EE0532" w:rsidP="00EE0532">
      <w:pPr>
        <w:pStyle w:val="normlntext"/>
        <w:numPr>
          <w:ilvl w:val="0"/>
          <w:numId w:val="27"/>
        </w:numPr>
      </w:pPr>
      <m:oMath>
        <m:r>
          <m:rPr>
            <m:sty m:val="p"/>
          </m:rPr>
          <w:rPr>
            <w:rFonts w:ascii="Cambria Math" w:hAnsi="Cambria Math"/>
          </w:rPr>
          <m:t xml:space="preserve">0 </m:t>
        </m:r>
        <m:r>
          <m:rPr>
            <m:sty m:val="p"/>
          </m:rPr>
          <w:rPr>
            <w:rFonts w:ascii="Cambria Math" w:hAnsi="Cambria Math" w:cs="Times New Roman"/>
          </w:rPr>
          <m:t>≤</m:t>
        </m:r>
        <m:r>
          <m:rPr>
            <m:sty m:val="p"/>
          </m:rPr>
          <w:rPr>
            <w:rFonts w:ascii="Cambria Math" w:hAnsi="Cambria Math"/>
          </w:rPr>
          <m:t xml:space="preserve"> f(e) </m:t>
        </m:r>
        <m:r>
          <m:rPr>
            <m:sty m:val="p"/>
          </m:rPr>
          <w:rPr>
            <w:rFonts w:ascii="Cambria Math" w:hAnsi="Cambria Math" w:cs="Times New Roman"/>
          </w:rPr>
          <m:t>≤</m:t>
        </m:r>
        <m:r>
          <m:rPr>
            <m:sty m:val="p"/>
          </m:rPr>
          <w:rPr>
            <w:rFonts w:ascii="Cambria Math" w:hAnsi="Cambria Math"/>
          </w:rPr>
          <m:t xml:space="preserve"> c(e) </m:t>
        </m:r>
      </m:oMath>
      <w:r w:rsidR="001647D8" w:rsidRPr="00256592">
        <w:t xml:space="preserve"> </w:t>
      </w:r>
    </w:p>
    <w:p w14:paraId="14B2A096" w14:textId="1CA15DE9" w:rsidR="001647D8" w:rsidRPr="00256592" w:rsidRDefault="00000000" w:rsidP="00EE0532">
      <w:pPr>
        <w:pStyle w:val="normlntext"/>
        <w:numPr>
          <w:ilvl w:val="0"/>
          <w:numId w:val="27"/>
        </w:numPr>
      </w:pPr>
      <m:oMath>
        <m:nary>
          <m:naryPr>
            <m:chr m:val="∑"/>
            <m:limLoc m:val="undOvr"/>
            <m:supHide m:val="1"/>
            <m:ctrlPr>
              <w:rPr>
                <w:rFonts w:ascii="Cambria Math" w:hAnsi="Cambria Math"/>
                <w:i/>
              </w:rPr>
            </m:ctrlPr>
          </m:naryPr>
          <m:sub>
            <m:r>
              <w:rPr>
                <w:rFonts w:ascii="Cambria Math" w:hAnsi="Cambria Math"/>
              </w:rPr>
              <m:t>xvϵE</m:t>
            </m:r>
          </m:sub>
          <m:sup/>
          <m:e>
            <m:r>
              <w:rPr>
                <w:rFonts w:ascii="Cambria Math" w:hAnsi="Cambria Math"/>
              </w:rPr>
              <m:t>f</m:t>
            </m:r>
            <m:d>
              <m:dPr>
                <m:ctrlPr>
                  <w:rPr>
                    <w:rFonts w:ascii="Cambria Math" w:hAnsi="Cambria Math"/>
                    <w:i/>
                  </w:rPr>
                </m:ctrlPr>
              </m:dPr>
              <m:e>
                <m:r>
                  <w:rPr>
                    <w:rFonts w:ascii="Cambria Math" w:hAnsi="Cambria Math"/>
                  </w:rPr>
                  <m:t>xv</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vx∈E</m:t>
                </m:r>
              </m:sub>
              <m:sup/>
              <m:e>
                <m:r>
                  <w:rPr>
                    <w:rFonts w:ascii="Cambria Math" w:hAnsi="Cambria Math"/>
                  </w:rPr>
                  <m:t>f(vx)</m:t>
                </m:r>
              </m:e>
            </m:nary>
          </m:e>
        </m:nary>
      </m:oMath>
    </w:p>
    <w:p w14:paraId="759C71E8" w14:textId="182E069C" w:rsidR="00346C5E" w:rsidRPr="00256592" w:rsidRDefault="00346C5E" w:rsidP="00346C5E">
      <w:pPr>
        <w:pStyle w:val="normlntext"/>
      </w:pPr>
      <w:r w:rsidRPr="00256592">
        <w:t xml:space="preserve">První pravidlo nám říká, že tok mezi vrcholy nemůže být záporný, nebo </w:t>
      </w:r>
      <w:r w:rsidR="005469D7" w:rsidRPr="00256592">
        <w:t>větší,</w:t>
      </w:r>
      <w:r w:rsidRPr="00256592">
        <w:t xml:space="preserve"> než je kapacita hrany. Druhé pravidlo se také nazývá zákon zachování toku, protože tok v hranách ani nepřibývá, ani neubývá.</w:t>
      </w:r>
    </w:p>
    <w:p w14:paraId="20B07FAF" w14:textId="4686B6DD" w:rsidR="00EE0532" w:rsidRPr="00256592" w:rsidRDefault="00EE0532" w:rsidP="00EE0532">
      <w:pPr>
        <w:pStyle w:val="normlntext"/>
        <w:rPr>
          <w:lang w:eastAsia="ja-JP"/>
        </w:rPr>
      </w:pPr>
      <w:r w:rsidRPr="00256592">
        <w:t xml:space="preserve">Číslo </w:t>
      </w:r>
      <w:r w:rsidRPr="00256592">
        <w:rPr>
          <w:i/>
          <w:iCs/>
        </w:rPr>
        <w:t xml:space="preserve">f(e) </w:t>
      </w:r>
      <w:r w:rsidRPr="00256592">
        <w:t>se nazývá tok po hraně</w:t>
      </w:r>
      <w:r w:rsidR="000A0A02" w:rsidRPr="00256592">
        <w:t xml:space="preserve"> </w:t>
      </w:r>
      <w:r w:rsidR="000A0A02" w:rsidRPr="00256592">
        <w:rPr>
          <w:i/>
          <w:iCs/>
        </w:rPr>
        <w:t>e</w:t>
      </w:r>
      <w:r w:rsidR="000A0A02" w:rsidRPr="00256592">
        <w:t xml:space="preserve">. Ve výsledku značíme hrany tímto způsobem: </w:t>
      </w:r>
      <w:r w:rsidR="000A0A02" w:rsidRPr="00256592">
        <w:rPr>
          <w:i/>
          <w:iCs/>
        </w:rPr>
        <w:t>x</w:t>
      </w:r>
      <w:r w:rsidR="000A0A02" w:rsidRPr="00256592">
        <w:rPr>
          <w:i/>
          <w:iCs/>
          <w:lang w:eastAsia="ja-JP"/>
        </w:rPr>
        <w:t>/y</w:t>
      </w:r>
      <w:r w:rsidR="000A0A02" w:rsidRPr="00256592">
        <w:rPr>
          <w:lang w:eastAsia="ja-JP"/>
        </w:rPr>
        <w:t xml:space="preserve">, kde x je hodnota toku </w:t>
      </w:r>
      <w:r w:rsidR="000A0A02" w:rsidRPr="00256592">
        <w:rPr>
          <w:i/>
          <w:iCs/>
          <w:lang w:eastAsia="ja-JP"/>
        </w:rPr>
        <w:t>f(e)</w:t>
      </w:r>
      <w:r w:rsidR="000A0A02" w:rsidRPr="00256592">
        <w:rPr>
          <w:lang w:eastAsia="ja-JP"/>
        </w:rPr>
        <w:t xml:space="preserve"> a y kapacita hrany </w:t>
      </w:r>
      <w:r w:rsidR="000A0A02" w:rsidRPr="00256592">
        <w:rPr>
          <w:i/>
          <w:iCs/>
          <w:lang w:eastAsia="ja-JP"/>
        </w:rPr>
        <w:t>c(e)</w:t>
      </w:r>
      <w:r w:rsidR="000A0A02" w:rsidRPr="00256592">
        <w:rPr>
          <w:lang w:eastAsia="ja-JP"/>
        </w:rPr>
        <w:t>.</w:t>
      </w:r>
      <w:r w:rsidR="005469D7" w:rsidRPr="00256592">
        <w:rPr>
          <w:lang w:eastAsia="ja-JP"/>
        </w:rPr>
        <w:t xml:space="preserve"> Tok přes hranu nemůže přesáhnout její kapacitu.</w:t>
      </w:r>
    </w:p>
    <w:p w14:paraId="118577DC" w14:textId="18D4D81C" w:rsidR="0026071F" w:rsidRPr="00256592" w:rsidRDefault="005469D7" w:rsidP="00EE0532">
      <w:pPr>
        <w:pStyle w:val="normlntext"/>
        <w:rPr>
          <w:i/>
          <w:lang w:eastAsia="ja-JP"/>
        </w:rPr>
      </w:pPr>
      <w:r w:rsidRPr="00256592">
        <w:rPr>
          <w:lang w:eastAsia="ja-JP"/>
        </w:rPr>
        <w:t xml:space="preserve">Řezem nazýváme množinu orientovaných hran </w:t>
      </w:r>
      <m:oMath>
        <m:r>
          <w:rPr>
            <w:rFonts w:ascii="Cambria Math" w:hAnsi="Cambria Math"/>
            <w:lang w:eastAsia="ja-JP"/>
          </w:rPr>
          <m:t>δ</m:t>
        </m:r>
        <m:d>
          <m:dPr>
            <m:ctrlPr>
              <w:rPr>
                <w:rFonts w:ascii="Cambria Math" w:hAnsi="Cambria Math"/>
                <w:i/>
                <w:lang w:eastAsia="ja-JP"/>
              </w:rPr>
            </m:ctrlPr>
          </m:dPr>
          <m:e>
            <m:r>
              <w:rPr>
                <w:rFonts w:ascii="Cambria Math" w:hAnsi="Cambria Math"/>
                <w:lang w:eastAsia="ja-JP"/>
              </w:rPr>
              <m:t>R</m:t>
            </m:r>
          </m:e>
        </m:d>
        <m:r>
          <w:rPr>
            <w:rFonts w:ascii="Cambria Math" w:hAnsi="Cambria Math"/>
            <w:lang w:eastAsia="ja-JP"/>
          </w:rPr>
          <m:t>=</m:t>
        </m:r>
        <m:d>
          <m:dPr>
            <m:begChr m:val="{"/>
            <m:endChr m:val="|"/>
            <m:ctrlPr>
              <w:rPr>
                <w:rFonts w:ascii="Cambria Math" w:hAnsi="Cambria Math"/>
                <w:i/>
                <w:lang w:eastAsia="ja-JP"/>
              </w:rPr>
            </m:ctrlPr>
          </m:dPr>
          <m:e>
            <m:r>
              <w:rPr>
                <w:rFonts w:ascii="Cambria Math" w:hAnsi="Cambria Math"/>
                <w:lang w:eastAsia="ja-JP"/>
              </w:rPr>
              <m:t xml:space="preserve">vw ∈E </m:t>
            </m:r>
          </m:e>
        </m:d>
        <m:r>
          <w:rPr>
            <w:rFonts w:ascii="Cambria Math" w:hAnsi="Cambria Math"/>
            <w:lang w:eastAsia="ja-JP"/>
          </w:rPr>
          <m:t xml:space="preserve"> v ∈R &amp; w ∈ </m:t>
        </m:r>
        <m:bar>
          <m:barPr>
            <m:pos m:val="top"/>
            <m:ctrlPr>
              <w:rPr>
                <w:rFonts w:ascii="Cambria Math" w:hAnsi="Cambria Math"/>
                <w:i/>
                <w:lang w:eastAsia="ja-JP"/>
              </w:rPr>
            </m:ctrlPr>
          </m:barPr>
          <m:e>
            <m:r>
              <w:rPr>
                <w:rFonts w:ascii="Cambria Math" w:hAnsi="Cambria Math"/>
                <w:lang w:eastAsia="ja-JP"/>
              </w:rPr>
              <m:t>R</m:t>
            </m:r>
          </m:e>
        </m:bar>
        <m:r>
          <w:rPr>
            <w:rFonts w:ascii="Cambria Math" w:hAnsi="Cambria Math"/>
            <w:lang w:eastAsia="ja-JP"/>
          </w:rPr>
          <m:t>}</m:t>
        </m:r>
      </m:oMath>
      <w:r w:rsidR="009B2371" w:rsidRPr="00256592">
        <w:rPr>
          <w:lang w:eastAsia="ja-JP"/>
        </w:rPr>
        <w:t xml:space="preserve">, kde </w:t>
      </w:r>
      <m:oMath>
        <m:r>
          <w:rPr>
            <w:rFonts w:ascii="Cambria Math" w:hAnsi="Cambria Math"/>
            <w:lang w:eastAsia="ja-JP"/>
          </w:rPr>
          <m:t>R ∈V</m:t>
        </m:r>
      </m:oMath>
      <w:r w:rsidR="009B2371" w:rsidRPr="00256592">
        <w:rPr>
          <w:lang w:eastAsia="ja-JP"/>
        </w:rPr>
        <w:t xml:space="preserve"> </w:t>
      </w:r>
      <w:r w:rsidR="001E13EC" w:rsidRPr="00256592">
        <w:rPr>
          <w:lang w:eastAsia="ja-JP"/>
        </w:rPr>
        <w:t xml:space="preserve">a </w:t>
      </w:r>
      <m:oMath>
        <m:bar>
          <m:barPr>
            <m:pos m:val="top"/>
            <m:ctrlPr>
              <w:rPr>
                <w:rFonts w:ascii="Cambria Math" w:hAnsi="Cambria Math"/>
                <w:i/>
                <w:lang w:eastAsia="ja-JP"/>
              </w:rPr>
            </m:ctrlPr>
          </m:barPr>
          <m:e>
            <m:r>
              <w:rPr>
                <w:rFonts w:ascii="Cambria Math" w:hAnsi="Cambria Math"/>
                <w:lang w:eastAsia="ja-JP"/>
              </w:rPr>
              <m:t>R</m:t>
            </m:r>
          </m:e>
        </m:bar>
      </m:oMath>
      <w:r w:rsidR="001E13EC" w:rsidRPr="00256592">
        <w:rPr>
          <w:lang w:eastAsia="ja-JP"/>
        </w:rPr>
        <w:t xml:space="preserve"> je doplňkem.</w:t>
      </w:r>
      <w:r w:rsidR="001E13EC" w:rsidRPr="00256592">
        <w:rPr>
          <w:i/>
          <w:lang w:eastAsia="ja-JP"/>
        </w:rPr>
        <w:t xml:space="preserve"> </w:t>
      </w:r>
      <w:r w:rsidR="009B2371" w:rsidRPr="00256592">
        <w:rPr>
          <w:lang w:eastAsia="ja-JP"/>
        </w:rPr>
        <w:t xml:space="preserve">(s, t) – řezem </w:t>
      </w:r>
      <w:r w:rsidR="0026071F" w:rsidRPr="00256592">
        <w:rPr>
          <w:lang w:eastAsia="ja-JP"/>
        </w:rPr>
        <w:t xml:space="preserve">myslíme takový řez, který odděluje zdroj od spotřebiče. </w:t>
      </w:r>
      <w:r w:rsidR="009359D6" w:rsidRPr="00256592">
        <w:rPr>
          <w:lang w:eastAsia="ja-JP"/>
        </w:rPr>
        <w:t>[</w:t>
      </w:r>
      <w:r w:rsidR="009359D6" w:rsidRPr="00256592">
        <w:rPr>
          <w:lang w:eastAsia="ja-JP"/>
        </w:rPr>
        <w:fldChar w:fldCharType="begin"/>
      </w:r>
      <w:r w:rsidR="009359D6" w:rsidRPr="00256592">
        <w:rPr>
          <w:lang w:eastAsia="ja-JP"/>
        </w:rPr>
        <w:instrText xml:space="preserve"> REF _Ref133550064 \r \h </w:instrText>
      </w:r>
      <w:r w:rsidR="009359D6" w:rsidRPr="00256592">
        <w:rPr>
          <w:lang w:eastAsia="ja-JP"/>
        </w:rPr>
      </w:r>
      <w:r w:rsidR="009359D6" w:rsidRPr="00256592">
        <w:rPr>
          <w:lang w:eastAsia="ja-JP"/>
        </w:rPr>
        <w:fldChar w:fldCharType="separate"/>
      </w:r>
      <w:r w:rsidR="008C45E6">
        <w:rPr>
          <w:lang w:eastAsia="ja-JP"/>
        </w:rPr>
        <w:t>4</w:t>
      </w:r>
      <w:r w:rsidR="009359D6" w:rsidRPr="00256592">
        <w:rPr>
          <w:lang w:eastAsia="ja-JP"/>
        </w:rPr>
        <w:fldChar w:fldCharType="end"/>
      </w:r>
      <w:r w:rsidR="009359D6" w:rsidRPr="00256592">
        <w:rPr>
          <w:lang w:eastAsia="ja-JP"/>
        </w:rPr>
        <w:t>]</w:t>
      </w:r>
    </w:p>
    <w:p w14:paraId="6F9AC30D" w14:textId="77777777" w:rsidR="00A543C1" w:rsidRPr="00256592" w:rsidRDefault="00A543C1" w:rsidP="00A543C1">
      <w:pPr>
        <w:pStyle w:val="normlntext"/>
        <w:keepNext/>
        <w:jc w:val="center"/>
      </w:pPr>
      <w:r w:rsidRPr="00256592">
        <w:rPr>
          <w:noProof/>
          <w:lang w:eastAsia="ja-JP"/>
        </w:rPr>
        <w:drawing>
          <wp:inline distT="0" distB="0" distL="0" distR="0" wp14:anchorId="07FFBDA6" wp14:editId="791B4FCF">
            <wp:extent cx="1857634" cy="1419423"/>
            <wp:effectExtent l="0" t="0" r="9525" b="9525"/>
            <wp:docPr id="62" name="Picture 62"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watch&#10;&#10;Description automatically generated"/>
                    <pic:cNvPicPr/>
                  </pic:nvPicPr>
                  <pic:blipFill>
                    <a:blip r:embed="rId13"/>
                    <a:stretch>
                      <a:fillRect/>
                    </a:stretch>
                  </pic:blipFill>
                  <pic:spPr>
                    <a:xfrm>
                      <a:off x="0" y="0"/>
                      <a:ext cx="1857634" cy="1419423"/>
                    </a:xfrm>
                    <a:prstGeom prst="rect">
                      <a:avLst/>
                    </a:prstGeom>
                  </pic:spPr>
                </pic:pic>
              </a:graphicData>
            </a:graphic>
          </wp:inline>
        </w:drawing>
      </w:r>
    </w:p>
    <w:p w14:paraId="6BBE09E9" w14:textId="6E9DF2DA" w:rsidR="00A543C1" w:rsidRPr="00256592" w:rsidRDefault="00A543C1" w:rsidP="00A543C1">
      <w:pPr>
        <w:pStyle w:val="Caption"/>
        <w:jc w:val="center"/>
        <w:rPr>
          <w:lang w:eastAsia="ja-JP"/>
        </w:rPr>
      </w:pPr>
      <w:bookmarkStart w:id="137" w:name="_Toc135324646"/>
      <w:r w:rsidRPr="00256592">
        <w:t xml:space="preserve">Obrázek </w:t>
      </w:r>
      <w:fldSimple w:instr=" SEQ Obrázek \* ARABIC ">
        <w:r w:rsidR="008C45E6">
          <w:rPr>
            <w:noProof/>
          </w:rPr>
          <w:t>9</w:t>
        </w:r>
      </w:fldSimple>
      <w:r w:rsidRPr="00256592">
        <w:t xml:space="preserve">- příklad sítě, převzato z </w:t>
      </w:r>
      <w:r w:rsidRPr="00256592">
        <w:rPr>
          <w:lang w:eastAsia="ja-JP"/>
        </w:rPr>
        <w:t>[</w:t>
      </w:r>
      <w:r w:rsidRPr="00256592">
        <w:rPr>
          <w:lang w:eastAsia="ja-JP"/>
        </w:rPr>
        <w:fldChar w:fldCharType="begin"/>
      </w:r>
      <w:r w:rsidRPr="00256592">
        <w:rPr>
          <w:lang w:eastAsia="ja-JP"/>
        </w:rPr>
        <w:instrText xml:space="preserve"> REF _Ref133550064 \r \h  \* MERGEFORMAT </w:instrText>
      </w:r>
      <w:r w:rsidRPr="00256592">
        <w:rPr>
          <w:lang w:eastAsia="ja-JP"/>
        </w:rPr>
      </w:r>
      <w:r w:rsidRPr="00256592">
        <w:rPr>
          <w:lang w:eastAsia="ja-JP"/>
        </w:rPr>
        <w:fldChar w:fldCharType="separate"/>
      </w:r>
      <w:r w:rsidR="008C45E6">
        <w:rPr>
          <w:lang w:eastAsia="ja-JP"/>
        </w:rPr>
        <w:t>4</w:t>
      </w:r>
      <w:r w:rsidRPr="00256592">
        <w:rPr>
          <w:lang w:eastAsia="ja-JP"/>
        </w:rPr>
        <w:fldChar w:fldCharType="end"/>
      </w:r>
      <w:r w:rsidRPr="00256592">
        <w:rPr>
          <w:lang w:eastAsia="ja-JP"/>
        </w:rPr>
        <w:t>]</w:t>
      </w:r>
      <w:bookmarkEnd w:id="137"/>
    </w:p>
    <w:p w14:paraId="6B178EC1" w14:textId="34D3673B" w:rsidR="00AC1DDC" w:rsidRPr="00256592" w:rsidRDefault="00AC1DDC" w:rsidP="00AC1DDC">
      <w:pPr>
        <w:rPr>
          <w:lang w:eastAsia="ja-JP"/>
        </w:rPr>
      </w:pPr>
      <w:r w:rsidRPr="00256592">
        <w:rPr>
          <w:lang w:eastAsia="ja-JP"/>
        </w:rPr>
        <w:lastRenderedPageBreak/>
        <w:t>Věta o maximálním toku a minimálním řezu: Když existuje maximální (s, t) – tok, potom platí:</w:t>
      </w:r>
    </w:p>
    <w:p w14:paraId="2D2C03B3" w14:textId="77777777" w:rsidR="00AC1DDC" w:rsidRPr="00256592" w:rsidRDefault="00AC1DDC" w:rsidP="00AC1DDC">
      <w:pPr>
        <w:rPr>
          <w:lang w:eastAsia="ja-JP"/>
        </w:rPr>
      </w:pPr>
    </w:p>
    <w:p w14:paraId="7B819B05" w14:textId="1106BD22" w:rsidR="00AC1DDC" w:rsidRPr="00256592" w:rsidRDefault="00000000" w:rsidP="00AC1DDC">
      <w:pPr>
        <w:rPr>
          <w:i/>
          <w:lang w:eastAsia="ja-JP"/>
        </w:rPr>
      </w:pPr>
      <m:oMathPara>
        <m:oMathParaPr>
          <m:jc m:val="center"/>
        </m:oMathParaPr>
        <m:oMath>
          <m:func>
            <m:funcPr>
              <m:ctrlPr>
                <w:rPr>
                  <w:rFonts w:ascii="Cambria Math" w:hAnsi="Cambria Math"/>
                  <w:i/>
                  <w:lang w:eastAsia="ja-JP"/>
                </w:rPr>
              </m:ctrlPr>
            </m:funcPr>
            <m:fName>
              <m:r>
                <m:rPr>
                  <m:sty m:val="p"/>
                </m:rPr>
                <w:rPr>
                  <w:rFonts w:ascii="Cambria Math" w:hAnsi="Cambria Math"/>
                  <w:lang w:eastAsia="ja-JP"/>
                </w:rPr>
                <m:t>max</m:t>
              </m:r>
            </m:fName>
            <m:e>
              <m:d>
                <m:dPr>
                  <m:begChr m:val="{"/>
                  <m:endChr m:val="}"/>
                  <m:ctrlPr>
                    <w:rPr>
                      <w:rFonts w:ascii="Cambria Math" w:hAnsi="Cambria Math"/>
                      <w:i/>
                      <w:lang w:eastAsia="ja-JP"/>
                    </w:rPr>
                  </m:ctrlPr>
                </m:dPr>
                <m:e>
                  <m:d>
                    <m:dPr>
                      <m:begChr m:val="|"/>
                      <m:endChr m:val="|"/>
                      <m:ctrlPr>
                        <w:rPr>
                          <w:rFonts w:ascii="Cambria Math" w:hAnsi="Cambria Math"/>
                          <w:i/>
                          <w:lang w:eastAsia="ja-JP"/>
                        </w:rPr>
                      </m:ctrlPr>
                    </m:dPr>
                    <m:e>
                      <m:r>
                        <w:rPr>
                          <w:rFonts w:ascii="Cambria Math" w:hAnsi="Cambria Math"/>
                          <w:lang w:eastAsia="ja-JP"/>
                        </w:rPr>
                        <m:t>f</m:t>
                      </m:r>
                    </m:e>
                  </m:d>
                  <m:r>
                    <w:rPr>
                      <w:rFonts w:ascii="Cambria Math" w:hAnsi="Cambria Math"/>
                      <w:lang w:eastAsia="ja-JP"/>
                    </w:rPr>
                    <m:t xml:space="preserve"> :f je </m:t>
                  </m:r>
                  <m:d>
                    <m:dPr>
                      <m:ctrlPr>
                        <w:rPr>
                          <w:rFonts w:ascii="Cambria Math" w:hAnsi="Cambria Math"/>
                          <w:i/>
                          <w:lang w:eastAsia="ja-JP"/>
                        </w:rPr>
                      </m:ctrlPr>
                    </m:dPr>
                    <m:e>
                      <m:r>
                        <w:rPr>
                          <w:rFonts w:ascii="Cambria Math" w:hAnsi="Cambria Math"/>
                          <w:lang w:eastAsia="ja-JP"/>
                        </w:rPr>
                        <m:t>s, t</m:t>
                      </m:r>
                    </m:e>
                  </m:d>
                  <m:r>
                    <w:rPr>
                      <w:rFonts w:ascii="Cambria Math" w:hAnsi="Cambria Math"/>
                      <w:lang w:eastAsia="ja-JP"/>
                    </w:rPr>
                    <m:t>-tok</m:t>
                  </m:r>
                </m:e>
              </m:d>
            </m:e>
          </m:func>
          <m:r>
            <w:rPr>
              <w:rFonts w:ascii="Cambria Math" w:hAnsi="Cambria Math"/>
              <w:lang w:eastAsia="ja-JP"/>
            </w:rPr>
            <m:t>=</m:t>
          </m:r>
          <m:func>
            <m:funcPr>
              <m:ctrlPr>
                <w:rPr>
                  <w:rFonts w:ascii="Cambria Math" w:hAnsi="Cambria Math"/>
                  <w:i/>
                  <w:lang w:eastAsia="ja-JP"/>
                </w:rPr>
              </m:ctrlPr>
            </m:funcPr>
            <m:fName>
              <m:r>
                <m:rPr>
                  <m:sty m:val="p"/>
                </m:rPr>
                <w:rPr>
                  <w:rFonts w:ascii="Cambria Math" w:hAnsi="Cambria Math"/>
                  <w:lang w:eastAsia="ja-JP"/>
                </w:rPr>
                <m:t>min</m:t>
              </m:r>
            </m:fName>
            <m:e>
              <m:r>
                <w:rPr>
                  <w:rFonts w:ascii="Cambria Math" w:hAnsi="Cambria Math"/>
                  <w:lang w:eastAsia="ja-JP"/>
                </w:rPr>
                <m:t>{c(δ</m:t>
              </m:r>
              <m:d>
                <m:dPr>
                  <m:ctrlPr>
                    <w:rPr>
                      <w:rFonts w:ascii="Cambria Math" w:hAnsi="Cambria Math"/>
                      <w:i/>
                      <w:lang w:eastAsia="ja-JP"/>
                    </w:rPr>
                  </m:ctrlPr>
                </m:dPr>
                <m:e>
                  <m:r>
                    <w:rPr>
                      <w:rFonts w:ascii="Cambria Math" w:hAnsi="Cambria Math"/>
                      <w:lang w:eastAsia="ja-JP"/>
                    </w:rPr>
                    <m:t>R</m:t>
                  </m:r>
                </m:e>
              </m:d>
              <m:r>
                <w:rPr>
                  <w:rFonts w:ascii="Cambria Math" w:hAnsi="Cambria Math"/>
                  <w:lang w:eastAsia="ja-JP"/>
                </w:rPr>
                <m:t xml:space="preserve"> je </m:t>
              </m:r>
              <m:d>
                <m:dPr>
                  <m:ctrlPr>
                    <w:rPr>
                      <w:rFonts w:ascii="Cambria Math" w:hAnsi="Cambria Math"/>
                      <w:i/>
                      <w:lang w:eastAsia="ja-JP"/>
                    </w:rPr>
                  </m:ctrlPr>
                </m:dPr>
                <m:e>
                  <m:r>
                    <w:rPr>
                      <w:rFonts w:ascii="Cambria Math" w:hAnsi="Cambria Math"/>
                      <w:lang w:eastAsia="ja-JP"/>
                    </w:rPr>
                    <m:t>s, t</m:t>
                  </m:r>
                </m:e>
              </m:d>
              <m:r>
                <w:rPr>
                  <w:rFonts w:ascii="Cambria Math" w:hAnsi="Cambria Math"/>
                  <w:lang w:eastAsia="ja-JP"/>
                </w:rPr>
                <m:t>-řez}</m:t>
              </m:r>
            </m:e>
          </m:func>
        </m:oMath>
      </m:oMathPara>
    </w:p>
    <w:p w14:paraId="2A15B68C" w14:textId="670088D6" w:rsidR="004F6F00" w:rsidRPr="00256592" w:rsidRDefault="004F6F00" w:rsidP="001647D8">
      <w:pPr>
        <w:pStyle w:val="normlntext"/>
      </w:pPr>
    </w:p>
    <w:p w14:paraId="1B92BA44" w14:textId="424CE3A2" w:rsidR="00A656E3" w:rsidRPr="00256592" w:rsidRDefault="00A656E3" w:rsidP="001647D8">
      <w:pPr>
        <w:pStyle w:val="normlntext"/>
      </w:pPr>
      <w:r w:rsidRPr="00256592">
        <w:t>Jednoduše řečeno, maximální velikost toku v síti je dána kapacitou minimálního řezu.</w:t>
      </w:r>
      <w:r w:rsidR="001D032B" w:rsidRPr="00256592">
        <w:t xml:space="preserve"> </w:t>
      </w:r>
      <w:r w:rsidR="009359D6" w:rsidRPr="00256592">
        <w:rPr>
          <w:lang w:eastAsia="ja-JP"/>
        </w:rPr>
        <w:t>[</w:t>
      </w:r>
      <w:r w:rsidR="009359D6" w:rsidRPr="00256592">
        <w:rPr>
          <w:lang w:eastAsia="ja-JP"/>
        </w:rPr>
        <w:fldChar w:fldCharType="begin"/>
      </w:r>
      <w:r w:rsidR="009359D6" w:rsidRPr="00256592">
        <w:rPr>
          <w:lang w:eastAsia="ja-JP"/>
        </w:rPr>
        <w:instrText xml:space="preserve"> REF _Ref133550064 \r \h </w:instrText>
      </w:r>
      <w:r w:rsidR="009359D6" w:rsidRPr="00256592">
        <w:rPr>
          <w:lang w:eastAsia="ja-JP"/>
        </w:rPr>
      </w:r>
      <w:r w:rsidR="009359D6" w:rsidRPr="00256592">
        <w:rPr>
          <w:lang w:eastAsia="ja-JP"/>
        </w:rPr>
        <w:fldChar w:fldCharType="separate"/>
      </w:r>
      <w:r w:rsidR="008C45E6">
        <w:rPr>
          <w:lang w:eastAsia="ja-JP"/>
        </w:rPr>
        <w:t>4</w:t>
      </w:r>
      <w:r w:rsidR="009359D6" w:rsidRPr="00256592">
        <w:rPr>
          <w:lang w:eastAsia="ja-JP"/>
        </w:rPr>
        <w:fldChar w:fldCharType="end"/>
      </w:r>
      <w:r w:rsidR="009359D6" w:rsidRPr="00256592">
        <w:rPr>
          <w:lang w:eastAsia="ja-JP"/>
        </w:rPr>
        <w:t>]</w:t>
      </w:r>
    </w:p>
    <w:p w14:paraId="2AB74629" w14:textId="77777777" w:rsidR="008E578E" w:rsidRPr="00256592" w:rsidRDefault="008E578E" w:rsidP="001647D8">
      <w:pPr>
        <w:pStyle w:val="normlntext"/>
      </w:pPr>
    </w:p>
    <w:p w14:paraId="4F821547" w14:textId="1978C629" w:rsidR="005A4F91" w:rsidRPr="00256592" w:rsidRDefault="005A4F91" w:rsidP="005A4F91">
      <w:pPr>
        <w:pStyle w:val="NadpisC"/>
      </w:pPr>
      <w:bookmarkStart w:id="138" w:name="_Toc135329681"/>
      <w:r w:rsidRPr="00256592">
        <w:t>Maximální tok</w:t>
      </w:r>
      <w:bookmarkEnd w:id="138"/>
    </w:p>
    <w:p w14:paraId="05170372" w14:textId="73E6C631" w:rsidR="00435DBE" w:rsidRPr="00256592" w:rsidRDefault="00435DBE" w:rsidP="00435DBE">
      <w:pPr>
        <w:pStyle w:val="normlntext"/>
      </w:pPr>
      <w:r w:rsidRPr="00256592">
        <w:t>Maximální tok v síti představuje maximální množství "nákladu" nebo "informace", které může projít ze zdroje do cíle přes danou síť. Tento tok může být omezen kapacitou jednotlivých hran v síti. Cílem je najít největší tok, který může být přepraven z jednoho bodu do druhého.</w:t>
      </w:r>
    </w:p>
    <w:p w14:paraId="774E4148" w14:textId="6863319F" w:rsidR="008E578E" w:rsidRPr="00256592" w:rsidRDefault="008E578E" w:rsidP="00435DBE">
      <w:pPr>
        <w:pStyle w:val="normlntext"/>
        <w:rPr>
          <w:lang w:eastAsia="ja-JP"/>
        </w:rPr>
      </w:pPr>
      <w:r w:rsidRPr="00256592">
        <w:rPr>
          <w:lang w:eastAsia="ja-JP"/>
        </w:rPr>
        <w:t xml:space="preserve">Máme-li neorientovaný graf, nahrazujeme každou jeho hranu dvojicí orientovaných hran v opačných směrech, se stejnou hodnotou kapacity na obou. </w:t>
      </w:r>
    </w:p>
    <w:p w14:paraId="704E0BBF" w14:textId="2AD1C208" w:rsidR="000B7F41" w:rsidRPr="00256592" w:rsidRDefault="004D6E0E" w:rsidP="00435DBE">
      <w:pPr>
        <w:pStyle w:val="normlntext"/>
      </w:pPr>
      <w:r w:rsidRPr="00256592">
        <w:t>Z věty o maximálním toku a minimálním řezu vychází Ford-</w:t>
      </w:r>
      <w:proofErr w:type="spellStart"/>
      <w:r w:rsidRPr="00256592">
        <w:t>Fulkersonův</w:t>
      </w:r>
      <w:proofErr w:type="spellEnd"/>
      <w:r w:rsidRPr="00256592">
        <w:t xml:space="preserve"> algoritmus</w:t>
      </w:r>
      <w:r w:rsidR="000B7F41" w:rsidRPr="00256592">
        <w:t>, což je jeden ze základních algoritmů vylepšující cesty</w:t>
      </w:r>
      <w:r w:rsidRPr="00256592">
        <w:t xml:space="preserve">. Je to algoritmus </w:t>
      </w:r>
      <w:r w:rsidR="008E578E" w:rsidRPr="00256592">
        <w:t>pro</w:t>
      </w:r>
      <w:r w:rsidRPr="00256592">
        <w:t xml:space="preserve"> nalezení maximálního toku a to tak, že začínáme s nulovým tokem a postupně hledáme vylepšující cesty, ve kterých tok zvětšujeme. Když už nelze tok dále zvětšit, nalezli jsme maximální tok.</w:t>
      </w:r>
      <w:r w:rsidR="00337FF9" w:rsidRPr="00256592">
        <w:t xml:space="preserve"> </w:t>
      </w:r>
      <w:r w:rsidR="00337FF9" w:rsidRPr="00256592">
        <w:rPr>
          <w:lang w:eastAsia="ja-JP"/>
        </w:rPr>
        <w:t>[</w:t>
      </w:r>
      <w:r w:rsidR="00337FF9" w:rsidRPr="00256592">
        <w:rPr>
          <w:lang w:eastAsia="ja-JP"/>
        </w:rPr>
        <w:fldChar w:fldCharType="begin"/>
      </w:r>
      <w:r w:rsidR="00337FF9" w:rsidRPr="00256592">
        <w:rPr>
          <w:lang w:eastAsia="ja-JP"/>
        </w:rPr>
        <w:instrText xml:space="preserve"> REF _Ref133550064 \r \h </w:instrText>
      </w:r>
      <w:r w:rsidR="00337FF9" w:rsidRPr="00256592">
        <w:rPr>
          <w:lang w:eastAsia="ja-JP"/>
        </w:rPr>
      </w:r>
      <w:r w:rsidR="00337FF9" w:rsidRPr="00256592">
        <w:rPr>
          <w:lang w:eastAsia="ja-JP"/>
        </w:rPr>
        <w:fldChar w:fldCharType="separate"/>
      </w:r>
      <w:r w:rsidR="008C45E6">
        <w:rPr>
          <w:lang w:eastAsia="ja-JP"/>
        </w:rPr>
        <w:t>4</w:t>
      </w:r>
      <w:r w:rsidR="00337FF9" w:rsidRPr="00256592">
        <w:rPr>
          <w:lang w:eastAsia="ja-JP"/>
        </w:rPr>
        <w:fldChar w:fldCharType="end"/>
      </w:r>
      <w:r w:rsidR="00337FF9" w:rsidRPr="00256592">
        <w:rPr>
          <w:lang w:eastAsia="ja-JP"/>
        </w:rPr>
        <w:t>]</w:t>
      </w:r>
    </w:p>
    <w:p w14:paraId="3CDB82F2" w14:textId="7D25906D" w:rsidR="004D6E0E" w:rsidRPr="00256592" w:rsidRDefault="008E578E" w:rsidP="000B7F41">
      <w:pPr>
        <w:pStyle w:val="normlntext"/>
      </w:pPr>
      <w:r w:rsidRPr="00256592">
        <w:t>Pseudokód pro Ford-</w:t>
      </w:r>
      <w:proofErr w:type="spellStart"/>
      <w:r w:rsidRPr="00256592">
        <w:t>Fulkerson</w:t>
      </w:r>
      <w:r w:rsidR="000B7F41" w:rsidRPr="00256592">
        <w:t>ův</w:t>
      </w:r>
      <w:proofErr w:type="spellEnd"/>
      <w:r w:rsidR="000B7F41" w:rsidRPr="00256592">
        <w:t xml:space="preserve"> algoritmus</w:t>
      </w:r>
      <w:r w:rsidRPr="00256592">
        <w:t>:</w:t>
      </w:r>
    </w:p>
    <w:p w14:paraId="2522911F" w14:textId="77777777" w:rsidR="000B7F41" w:rsidRPr="00256592" w:rsidRDefault="000B7F41" w:rsidP="000B7F41">
      <w:pPr>
        <w:rPr>
          <w:rFonts w:ascii="Times New Roman" w:hAnsi="Times New Roman"/>
        </w:rPr>
      </w:pPr>
    </w:p>
    <w:p w14:paraId="593DBE6E" w14:textId="711EF489" w:rsidR="004D6E0E" w:rsidRPr="00256592" w:rsidRDefault="004D6E0E" w:rsidP="004D6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ja-JP"/>
        </w:rPr>
      </w:pPr>
      <w:r w:rsidRPr="00256592">
        <w:rPr>
          <w:rFonts w:ascii="Courier New" w:eastAsia="Times New Roman" w:hAnsi="Courier New" w:cs="Courier New"/>
          <w:sz w:val="20"/>
          <w:szCs w:val="20"/>
          <w:lang w:eastAsia="ja-JP"/>
        </w:rPr>
        <w:t>funkce Ford-</w:t>
      </w:r>
      <w:proofErr w:type="spellStart"/>
      <w:r w:rsidRPr="00256592">
        <w:rPr>
          <w:rFonts w:ascii="Courier New" w:eastAsia="Times New Roman" w:hAnsi="Courier New" w:cs="Courier New"/>
          <w:sz w:val="20"/>
          <w:szCs w:val="20"/>
          <w:lang w:eastAsia="ja-JP"/>
        </w:rPr>
        <w:t>Fulkerson</w:t>
      </w:r>
      <w:proofErr w:type="spellEnd"/>
      <w:r w:rsidRPr="00256592">
        <w:rPr>
          <w:rFonts w:ascii="Courier New" w:eastAsia="Times New Roman" w:hAnsi="Courier New" w:cs="Courier New"/>
          <w:sz w:val="20"/>
          <w:szCs w:val="20"/>
          <w:lang w:eastAsia="ja-JP"/>
        </w:rPr>
        <w:t>:</w:t>
      </w:r>
    </w:p>
    <w:p w14:paraId="30BF670A" w14:textId="77777777" w:rsidR="004D6E0E" w:rsidRPr="00256592" w:rsidRDefault="004D6E0E" w:rsidP="004D6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ja-JP"/>
        </w:rPr>
      </w:pPr>
    </w:p>
    <w:p w14:paraId="39E0C5BF" w14:textId="7ABB74DA" w:rsidR="004D6E0E" w:rsidRPr="00256592" w:rsidRDefault="004D6E0E" w:rsidP="004D6E0E">
      <w:pPr>
        <w:numPr>
          <w:ilvl w:val="0"/>
          <w:numId w:val="28"/>
        </w:numPr>
        <w:rPr>
          <w:rFonts w:ascii="Courier New" w:hAnsi="Courier New" w:cs="Courier New"/>
          <w:sz w:val="20"/>
          <w:szCs w:val="20"/>
        </w:rPr>
      </w:pPr>
      <w:r w:rsidRPr="00256592">
        <w:rPr>
          <w:rFonts w:ascii="Courier New" w:hAnsi="Courier New" w:cs="Courier New"/>
          <w:sz w:val="20"/>
          <w:szCs w:val="20"/>
        </w:rPr>
        <w:t>f = 0</w:t>
      </w:r>
      <w:r w:rsidRPr="00256592">
        <w:rPr>
          <w:rFonts w:ascii="Courier New" w:hAnsi="Courier New" w:cs="Courier New"/>
          <w:sz w:val="20"/>
          <w:szCs w:val="20"/>
          <w:lang w:eastAsia="ja-JP"/>
        </w:rPr>
        <w:t>;</w:t>
      </w:r>
    </w:p>
    <w:p w14:paraId="047ECAE8" w14:textId="6C4ED126" w:rsidR="004D6E0E" w:rsidRPr="00256592" w:rsidRDefault="004D6E0E" w:rsidP="004D6E0E">
      <w:pPr>
        <w:numPr>
          <w:ilvl w:val="0"/>
          <w:numId w:val="28"/>
        </w:numPr>
        <w:rPr>
          <w:rFonts w:ascii="Courier New" w:hAnsi="Courier New" w:cs="Courier New"/>
          <w:sz w:val="20"/>
          <w:szCs w:val="20"/>
        </w:rPr>
      </w:pPr>
      <w:r w:rsidRPr="00256592">
        <w:rPr>
          <w:rFonts w:ascii="Courier New" w:hAnsi="Courier New" w:cs="Courier New"/>
          <w:sz w:val="20"/>
          <w:szCs w:val="20"/>
          <w:lang w:eastAsia="ja-JP"/>
        </w:rPr>
        <w:t>dokud existuje vylepšující cesta P z s do t:</w:t>
      </w:r>
    </w:p>
    <w:p w14:paraId="26BA8E86" w14:textId="7BF1E500" w:rsidR="004D6E0E" w:rsidRPr="00256592" w:rsidRDefault="004D6E0E" w:rsidP="004D6E0E">
      <w:pPr>
        <w:numPr>
          <w:ilvl w:val="1"/>
          <w:numId w:val="28"/>
        </w:numPr>
        <w:rPr>
          <w:rFonts w:ascii="Courier New" w:hAnsi="Courier New" w:cs="Courier New"/>
          <w:sz w:val="20"/>
          <w:szCs w:val="20"/>
        </w:rPr>
      </w:pPr>
      <w:r w:rsidRPr="00256592">
        <w:rPr>
          <w:rFonts w:ascii="Courier New" w:hAnsi="Courier New" w:cs="Courier New"/>
          <w:sz w:val="20"/>
          <w:szCs w:val="20"/>
          <w:lang w:eastAsia="ja-JP"/>
        </w:rPr>
        <w:t>vylepši tok f podél cesty P</w:t>
      </w:r>
    </w:p>
    <w:p w14:paraId="09EB2524" w14:textId="40A88426" w:rsidR="000B7F41" w:rsidRPr="00256592" w:rsidRDefault="000B7F41" w:rsidP="004D6E0E">
      <w:pPr>
        <w:numPr>
          <w:ilvl w:val="1"/>
          <w:numId w:val="28"/>
        </w:numPr>
        <w:rPr>
          <w:rFonts w:ascii="Courier New" w:hAnsi="Courier New" w:cs="Courier New"/>
          <w:sz w:val="20"/>
          <w:szCs w:val="20"/>
        </w:rPr>
      </w:pPr>
      <w:r w:rsidRPr="00256592">
        <w:rPr>
          <w:rFonts w:ascii="Courier New" w:hAnsi="Courier New" w:cs="Courier New"/>
          <w:sz w:val="20"/>
          <w:szCs w:val="20"/>
          <w:lang w:eastAsia="ja-JP"/>
        </w:rPr>
        <w:t>f++</w:t>
      </w:r>
    </w:p>
    <w:p w14:paraId="0353DD53" w14:textId="31C3E599" w:rsidR="008E578E" w:rsidRPr="00256592" w:rsidRDefault="008E578E" w:rsidP="008E578E">
      <w:pPr>
        <w:numPr>
          <w:ilvl w:val="0"/>
          <w:numId w:val="28"/>
        </w:numPr>
        <w:rPr>
          <w:rFonts w:ascii="Courier New" w:hAnsi="Courier New" w:cs="Courier New"/>
          <w:sz w:val="20"/>
          <w:szCs w:val="20"/>
        </w:rPr>
      </w:pPr>
      <w:r w:rsidRPr="00256592">
        <w:rPr>
          <w:rFonts w:ascii="Courier New" w:hAnsi="Courier New" w:cs="Courier New"/>
          <w:sz w:val="20"/>
          <w:szCs w:val="20"/>
        </w:rPr>
        <w:t>vrať f</w:t>
      </w:r>
    </w:p>
    <w:p w14:paraId="49EAAE2C" w14:textId="1077676E" w:rsidR="008E578E" w:rsidRPr="00256592" w:rsidRDefault="000B7F41" w:rsidP="008E578E">
      <w:pPr>
        <w:rPr>
          <w:rFonts w:ascii="Courier New" w:hAnsi="Courier New" w:cs="Courier New"/>
          <w:sz w:val="20"/>
          <w:szCs w:val="20"/>
        </w:rPr>
      </w:pPr>
      <w:r w:rsidRPr="00256592">
        <w:rPr>
          <w:rFonts w:ascii="Courier New" w:hAnsi="Courier New" w:cs="Courier New"/>
          <w:sz w:val="20"/>
          <w:szCs w:val="20"/>
        </w:rPr>
        <w:br w:type="page"/>
      </w:r>
    </w:p>
    <w:p w14:paraId="796DDC04" w14:textId="3D7B849F" w:rsidR="00BD00FE" w:rsidRPr="00256592" w:rsidRDefault="00BD00FE" w:rsidP="00BD00FE">
      <w:pPr>
        <w:pStyle w:val="normlntext"/>
      </w:pPr>
      <w:r w:rsidRPr="00256592">
        <w:lastRenderedPageBreak/>
        <w:t xml:space="preserve">Mějme síť </w:t>
      </w:r>
      <w:r w:rsidRPr="00256592">
        <w:rPr>
          <w:i/>
          <w:iCs/>
        </w:rPr>
        <w:t>a)</w:t>
      </w:r>
      <w:r w:rsidRPr="00256592">
        <w:t>, na které znázorníme průběh algoritmu. Začínáme s nulovým tokem a postupně vylepšujeme cesty. Každý obrázek ukazuje stav po navýšení toku podél červenou barvou označené cesty.</w:t>
      </w:r>
      <w:r w:rsidR="00337FF9" w:rsidRPr="00256592">
        <w:t xml:space="preserve"> </w:t>
      </w:r>
      <w:r w:rsidR="00337FF9" w:rsidRPr="00256592">
        <w:rPr>
          <w:lang w:eastAsia="ja-JP"/>
        </w:rPr>
        <w:t>[</w:t>
      </w:r>
      <w:r w:rsidR="00337FF9" w:rsidRPr="00256592">
        <w:rPr>
          <w:lang w:eastAsia="ja-JP"/>
        </w:rPr>
        <w:fldChar w:fldCharType="begin"/>
      </w:r>
      <w:r w:rsidR="00337FF9" w:rsidRPr="00256592">
        <w:rPr>
          <w:lang w:eastAsia="ja-JP"/>
        </w:rPr>
        <w:instrText xml:space="preserve"> REF _Ref133550064 \r \h </w:instrText>
      </w:r>
      <w:r w:rsidR="00337FF9" w:rsidRPr="00256592">
        <w:rPr>
          <w:lang w:eastAsia="ja-JP"/>
        </w:rPr>
      </w:r>
      <w:r w:rsidR="00337FF9" w:rsidRPr="00256592">
        <w:rPr>
          <w:lang w:eastAsia="ja-JP"/>
        </w:rPr>
        <w:fldChar w:fldCharType="separate"/>
      </w:r>
      <w:r w:rsidR="008C45E6">
        <w:rPr>
          <w:lang w:eastAsia="ja-JP"/>
        </w:rPr>
        <w:t>4</w:t>
      </w:r>
      <w:r w:rsidR="00337FF9" w:rsidRPr="00256592">
        <w:rPr>
          <w:lang w:eastAsia="ja-JP"/>
        </w:rPr>
        <w:fldChar w:fldCharType="end"/>
      </w:r>
      <w:r w:rsidR="00337FF9" w:rsidRPr="00256592">
        <w:rPr>
          <w:lang w:eastAsia="ja-JP"/>
        </w:rPr>
        <w:t>]</w:t>
      </w:r>
    </w:p>
    <w:p w14:paraId="14637A9B" w14:textId="1F2CCCCB" w:rsidR="004D6E0E" w:rsidRPr="00256592" w:rsidRDefault="008E578E" w:rsidP="008E578E">
      <w:pPr>
        <w:pStyle w:val="normlntext"/>
        <w:jc w:val="center"/>
      </w:pPr>
      <w:r w:rsidRPr="00256592">
        <w:rPr>
          <w:noProof/>
        </w:rPr>
        <mc:AlternateContent>
          <mc:Choice Requires="wps">
            <w:drawing>
              <wp:anchor distT="0" distB="0" distL="114300" distR="114300" simplePos="0" relativeHeight="251659264" behindDoc="0" locked="0" layoutInCell="1" allowOverlap="1" wp14:anchorId="5BBA6055" wp14:editId="2953BDB7">
                <wp:simplePos x="0" y="0"/>
                <wp:positionH relativeFrom="column">
                  <wp:posOffset>2635249</wp:posOffset>
                </wp:positionH>
                <wp:positionV relativeFrom="paragraph">
                  <wp:posOffset>1259205</wp:posOffset>
                </wp:positionV>
                <wp:extent cx="314325" cy="302236"/>
                <wp:effectExtent l="0" t="0" r="9525" b="3175"/>
                <wp:wrapNone/>
                <wp:docPr id="64" name="Text Box 64"/>
                <wp:cNvGraphicFramePr/>
                <a:graphic xmlns:a="http://schemas.openxmlformats.org/drawingml/2006/main">
                  <a:graphicData uri="http://schemas.microsoft.com/office/word/2010/wordprocessingShape">
                    <wps:wsp>
                      <wps:cNvSpPr txBox="1"/>
                      <wps:spPr>
                        <a:xfrm>
                          <a:off x="0" y="0"/>
                          <a:ext cx="314325" cy="302236"/>
                        </a:xfrm>
                        <a:prstGeom prst="rect">
                          <a:avLst/>
                        </a:prstGeom>
                        <a:solidFill>
                          <a:schemeClr val="lt1"/>
                        </a:solidFill>
                        <a:ln w="6350">
                          <a:noFill/>
                        </a:ln>
                      </wps:spPr>
                      <wps:txbx>
                        <w:txbxContent>
                          <w:p w14:paraId="07E07863" w14:textId="2538D63A" w:rsidR="008E578E" w:rsidRDefault="00BD00FE">
                            <w:pPr>
                              <w:rPr>
                                <w:lang w:eastAsia="ja-JP"/>
                              </w:rPr>
                            </w:pPr>
                            <w:r>
                              <w:rPr>
                                <w:lang w:eastAsia="ja-JP"/>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A6055" id="Text Box 64" o:spid="_x0000_s1073" type="#_x0000_t202" style="position:absolute;left:0;text-align:left;margin-left:207.5pt;margin-top:99.15pt;width:24.75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" fillcolor="white [3201]" stroked="f" strokeweight=".5pt">
                <v:textbox>
                  <w:txbxContent>
                    <w:p w14:paraId="07E07863" w14:textId="2538D63A" w:rsidR="008E578E" w:rsidRDefault="00BD00FE">
                      <w:pPr>
                        <w:rPr>
                          <w:lang w:eastAsia="ja-JP"/>
                        </w:rPr>
                      </w:pPr>
                      <w:r>
                        <w:rPr>
                          <w:lang w:eastAsia="ja-JP"/>
                        </w:rPr>
                        <w:t>a)</w:t>
                      </w:r>
                    </w:p>
                  </w:txbxContent>
                </v:textbox>
              </v:shape>
            </w:pict>
          </mc:Fallback>
        </mc:AlternateContent>
      </w:r>
      <w:r w:rsidRPr="00256592">
        <w:rPr>
          <w:noProof/>
        </w:rPr>
        <w:drawing>
          <wp:inline distT="0" distB="0" distL="0" distR="0" wp14:anchorId="01CC6906" wp14:editId="697B5C96">
            <wp:extent cx="2641123" cy="1247775"/>
            <wp:effectExtent l="0" t="0" r="6985" b="0"/>
            <wp:docPr id="63" name="Picture 6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diagram&#10;&#10;Description automatically generated"/>
                    <pic:cNvPicPr/>
                  </pic:nvPicPr>
                  <pic:blipFill>
                    <a:blip r:embed="rId14"/>
                    <a:stretch>
                      <a:fillRect/>
                    </a:stretch>
                  </pic:blipFill>
                  <pic:spPr>
                    <a:xfrm>
                      <a:off x="0" y="0"/>
                      <a:ext cx="2646697" cy="1250409"/>
                    </a:xfrm>
                    <a:prstGeom prst="rect">
                      <a:avLst/>
                    </a:prstGeom>
                  </pic:spPr>
                </pic:pic>
              </a:graphicData>
            </a:graphic>
          </wp:inline>
        </w:drawing>
      </w:r>
    </w:p>
    <w:p w14:paraId="398988A0" w14:textId="60757634" w:rsidR="008E578E" w:rsidRPr="00256592" w:rsidRDefault="00BD00FE" w:rsidP="00E67B56">
      <w:pPr>
        <w:rPr>
          <w:noProof/>
        </w:rPr>
      </w:pPr>
      <w:r w:rsidRPr="00256592">
        <w:rPr>
          <w:noProof/>
        </w:rPr>
        <mc:AlternateContent>
          <mc:Choice Requires="wps">
            <w:drawing>
              <wp:anchor distT="0" distB="0" distL="114300" distR="114300" simplePos="0" relativeHeight="251665408" behindDoc="0" locked="0" layoutInCell="1" allowOverlap="1" wp14:anchorId="3F1F0291" wp14:editId="26A976A0">
                <wp:simplePos x="0" y="0"/>
                <wp:positionH relativeFrom="column">
                  <wp:posOffset>1177925</wp:posOffset>
                </wp:positionH>
                <wp:positionV relativeFrom="paragraph">
                  <wp:posOffset>3023870</wp:posOffset>
                </wp:positionV>
                <wp:extent cx="409575" cy="301625"/>
                <wp:effectExtent l="0" t="0" r="9525" b="3175"/>
                <wp:wrapNone/>
                <wp:docPr id="67" name="Text Box 67"/>
                <wp:cNvGraphicFramePr/>
                <a:graphic xmlns:a="http://schemas.openxmlformats.org/drawingml/2006/main">
                  <a:graphicData uri="http://schemas.microsoft.com/office/word/2010/wordprocessingShape">
                    <wps:wsp>
                      <wps:cNvSpPr txBox="1"/>
                      <wps:spPr>
                        <a:xfrm>
                          <a:off x="0" y="0"/>
                          <a:ext cx="409575" cy="301625"/>
                        </a:xfrm>
                        <a:prstGeom prst="rect">
                          <a:avLst/>
                        </a:prstGeom>
                        <a:solidFill>
                          <a:schemeClr val="lt1"/>
                        </a:solidFill>
                        <a:ln w="6350">
                          <a:noFill/>
                        </a:ln>
                      </wps:spPr>
                      <wps:txbx>
                        <w:txbxContent>
                          <w:p w14:paraId="0556BA6A" w14:textId="2B5B328B" w:rsidR="008E578E" w:rsidRDefault="00BD00FE" w:rsidP="008E578E">
                            <w:pPr>
                              <w:rPr>
                                <w:lang w:eastAsia="ja-JP"/>
                              </w:rPr>
                            </w:pPr>
                            <w:r>
                              <w:rPr>
                                <w:lang w:eastAsia="ja-JP"/>
                              </w:rPr>
                              <w:t>d</w:t>
                            </w:r>
                            <w:r w:rsidR="008E578E">
                              <w:rPr>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F0291" id="Text Box 67" o:spid="_x0000_s1074" type="#_x0000_t202" style="position:absolute;margin-left:92.75pt;margin-top:238.1pt;width:32.2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" fillcolor="white [3201]" stroked="f" strokeweight=".5pt">
                <v:textbox>
                  <w:txbxContent>
                    <w:p w14:paraId="0556BA6A" w14:textId="2B5B328B" w:rsidR="008E578E" w:rsidRDefault="00BD00FE" w:rsidP="008E578E">
                      <w:pPr>
                        <w:rPr>
                          <w:lang w:eastAsia="ja-JP"/>
                        </w:rPr>
                      </w:pPr>
                      <w:r>
                        <w:rPr>
                          <w:lang w:eastAsia="ja-JP"/>
                        </w:rPr>
                        <w:t>d</w:t>
                      </w:r>
                      <w:r w:rsidR="008E578E">
                        <w:rPr>
                          <w:lang w:eastAsia="ja-JP"/>
                        </w:rPr>
                        <w:t>)</w:t>
                      </w:r>
                    </w:p>
                  </w:txbxContent>
                </v:textbox>
              </v:shape>
            </w:pict>
          </mc:Fallback>
        </mc:AlternateContent>
      </w:r>
      <w:r w:rsidRPr="00256592">
        <w:rPr>
          <w:noProof/>
        </w:rPr>
        <mc:AlternateContent>
          <mc:Choice Requires="wps">
            <w:drawing>
              <wp:anchor distT="0" distB="0" distL="114300" distR="114300" simplePos="0" relativeHeight="251661312" behindDoc="0" locked="0" layoutInCell="1" allowOverlap="1" wp14:anchorId="24414634" wp14:editId="55DD84DA">
                <wp:simplePos x="0" y="0"/>
                <wp:positionH relativeFrom="column">
                  <wp:posOffset>1177926</wp:posOffset>
                </wp:positionH>
                <wp:positionV relativeFrom="paragraph">
                  <wp:posOffset>1471295</wp:posOffset>
                </wp:positionV>
                <wp:extent cx="323850" cy="301625"/>
                <wp:effectExtent l="0" t="0" r="0" b="3175"/>
                <wp:wrapNone/>
                <wp:docPr id="65" name="Text Box 65"/>
                <wp:cNvGraphicFramePr/>
                <a:graphic xmlns:a="http://schemas.openxmlformats.org/drawingml/2006/main">
                  <a:graphicData uri="http://schemas.microsoft.com/office/word/2010/wordprocessingShape">
                    <wps:wsp>
                      <wps:cNvSpPr txBox="1"/>
                      <wps:spPr>
                        <a:xfrm>
                          <a:off x="0" y="0"/>
                          <a:ext cx="323850" cy="301625"/>
                        </a:xfrm>
                        <a:prstGeom prst="rect">
                          <a:avLst/>
                        </a:prstGeom>
                        <a:solidFill>
                          <a:schemeClr val="lt1"/>
                        </a:solidFill>
                        <a:ln w="6350">
                          <a:noFill/>
                        </a:ln>
                      </wps:spPr>
                      <wps:txbx>
                        <w:txbxContent>
                          <w:p w14:paraId="35977A8C" w14:textId="043D7FAF" w:rsidR="008E578E" w:rsidRDefault="00BD00FE" w:rsidP="008E578E">
                            <w:pPr>
                              <w:rPr>
                                <w:lang w:eastAsia="ja-JP"/>
                              </w:rPr>
                            </w:pPr>
                            <w:r>
                              <w:rPr>
                                <w:lang w:eastAsia="ja-JP"/>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14634" id="Text Box 65" o:spid="_x0000_s1075" type="#_x0000_t202" style="position:absolute;margin-left:92.75pt;margin-top:115.85pt;width:25.5pt;height: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" fillcolor="white [3201]" stroked="f" strokeweight=".5pt">
                <v:textbox>
                  <w:txbxContent>
                    <w:p w14:paraId="35977A8C" w14:textId="043D7FAF" w:rsidR="008E578E" w:rsidRDefault="00BD00FE" w:rsidP="008E578E">
                      <w:pPr>
                        <w:rPr>
                          <w:lang w:eastAsia="ja-JP"/>
                        </w:rPr>
                      </w:pPr>
                      <w:r>
                        <w:rPr>
                          <w:lang w:eastAsia="ja-JP"/>
                        </w:rPr>
                        <w:t>b)</w:t>
                      </w:r>
                    </w:p>
                  </w:txbxContent>
                </v:textbox>
              </v:shape>
            </w:pict>
          </mc:Fallback>
        </mc:AlternateContent>
      </w:r>
      <w:r w:rsidRPr="00256592">
        <w:rPr>
          <w:noProof/>
        </w:rPr>
        <mc:AlternateContent>
          <mc:Choice Requires="wps">
            <w:drawing>
              <wp:anchor distT="0" distB="0" distL="114300" distR="114300" simplePos="0" relativeHeight="251663360" behindDoc="0" locked="0" layoutInCell="1" allowOverlap="1" wp14:anchorId="319C6321" wp14:editId="200565BD">
                <wp:simplePos x="0" y="0"/>
                <wp:positionH relativeFrom="column">
                  <wp:posOffset>4197350</wp:posOffset>
                </wp:positionH>
                <wp:positionV relativeFrom="paragraph">
                  <wp:posOffset>1490345</wp:posOffset>
                </wp:positionV>
                <wp:extent cx="314325" cy="302236"/>
                <wp:effectExtent l="0" t="0" r="9525" b="3175"/>
                <wp:wrapNone/>
                <wp:docPr id="66" name="Text Box 66"/>
                <wp:cNvGraphicFramePr/>
                <a:graphic xmlns:a="http://schemas.openxmlformats.org/drawingml/2006/main">
                  <a:graphicData uri="http://schemas.microsoft.com/office/word/2010/wordprocessingShape">
                    <wps:wsp>
                      <wps:cNvSpPr txBox="1"/>
                      <wps:spPr>
                        <a:xfrm>
                          <a:off x="0" y="0"/>
                          <a:ext cx="314325" cy="302236"/>
                        </a:xfrm>
                        <a:prstGeom prst="rect">
                          <a:avLst/>
                        </a:prstGeom>
                        <a:solidFill>
                          <a:schemeClr val="lt1"/>
                        </a:solidFill>
                        <a:ln w="6350">
                          <a:noFill/>
                        </a:ln>
                      </wps:spPr>
                      <wps:txbx>
                        <w:txbxContent>
                          <w:p w14:paraId="2332B396" w14:textId="0F03B7D5" w:rsidR="008E578E" w:rsidRDefault="00BD00FE" w:rsidP="008E578E">
                            <w:pPr>
                              <w:rPr>
                                <w:lang w:eastAsia="ja-JP"/>
                              </w:rPr>
                            </w:pPr>
                            <w:r>
                              <w:rPr>
                                <w:lang w:eastAsia="ja-JP"/>
                              </w:rPr>
                              <w:t>c</w:t>
                            </w:r>
                            <w:r w:rsidR="008E578E">
                              <w:rPr>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C6321" id="Text Box 66" o:spid="_x0000_s1076" type="#_x0000_t202" style="position:absolute;margin-left:330.5pt;margin-top:117.35pt;width:24.75pt;height:2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" fillcolor="white [3201]" stroked="f" strokeweight=".5pt">
                <v:textbox>
                  <w:txbxContent>
                    <w:p w14:paraId="2332B396" w14:textId="0F03B7D5" w:rsidR="008E578E" w:rsidRDefault="00BD00FE" w:rsidP="008E578E">
                      <w:pPr>
                        <w:rPr>
                          <w:lang w:eastAsia="ja-JP"/>
                        </w:rPr>
                      </w:pPr>
                      <w:r>
                        <w:rPr>
                          <w:lang w:eastAsia="ja-JP"/>
                        </w:rPr>
                        <w:t>c</w:t>
                      </w:r>
                      <w:r w:rsidR="008E578E">
                        <w:rPr>
                          <w:lang w:eastAsia="ja-JP"/>
                        </w:rPr>
                        <w:t>)</w:t>
                      </w:r>
                    </w:p>
                  </w:txbxContent>
                </v:textbox>
              </v:shape>
            </w:pict>
          </mc:Fallback>
        </mc:AlternateContent>
      </w:r>
      <w:r w:rsidR="008E578E" w:rsidRPr="00256592">
        <w:rPr>
          <w:noProof/>
        </w:rPr>
        <mc:AlternateContent>
          <mc:Choice Requires="wps">
            <w:drawing>
              <wp:anchor distT="0" distB="0" distL="114300" distR="114300" simplePos="0" relativeHeight="251667456" behindDoc="0" locked="0" layoutInCell="1" allowOverlap="1" wp14:anchorId="0E2A3DC3" wp14:editId="1EA70164">
                <wp:simplePos x="0" y="0"/>
                <wp:positionH relativeFrom="column">
                  <wp:posOffset>4254500</wp:posOffset>
                </wp:positionH>
                <wp:positionV relativeFrom="paragraph">
                  <wp:posOffset>2995295</wp:posOffset>
                </wp:positionV>
                <wp:extent cx="314325" cy="302236"/>
                <wp:effectExtent l="0" t="0" r="9525" b="3175"/>
                <wp:wrapNone/>
                <wp:docPr id="68" name="Text Box 68"/>
                <wp:cNvGraphicFramePr/>
                <a:graphic xmlns:a="http://schemas.openxmlformats.org/drawingml/2006/main">
                  <a:graphicData uri="http://schemas.microsoft.com/office/word/2010/wordprocessingShape">
                    <wps:wsp>
                      <wps:cNvSpPr txBox="1"/>
                      <wps:spPr>
                        <a:xfrm>
                          <a:off x="0" y="0"/>
                          <a:ext cx="314325" cy="302236"/>
                        </a:xfrm>
                        <a:prstGeom prst="rect">
                          <a:avLst/>
                        </a:prstGeom>
                        <a:solidFill>
                          <a:schemeClr val="lt1"/>
                        </a:solidFill>
                        <a:ln w="6350">
                          <a:noFill/>
                        </a:ln>
                      </wps:spPr>
                      <wps:txbx>
                        <w:txbxContent>
                          <w:p w14:paraId="4AA1E7ED" w14:textId="5A7901B2" w:rsidR="008E578E" w:rsidRDefault="00BD00FE" w:rsidP="008E578E">
                            <w:pPr>
                              <w:rPr>
                                <w:lang w:eastAsia="ja-JP"/>
                              </w:rPr>
                            </w:pPr>
                            <w:r>
                              <w:rPr>
                                <w:lang w:eastAsia="ja-JP"/>
                              </w:rPr>
                              <w:t>e</w:t>
                            </w:r>
                            <w:r w:rsidR="008E578E">
                              <w:rPr>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3DC3" id="Text Box 68" o:spid="_x0000_s1077" type="#_x0000_t202" style="position:absolute;margin-left:335pt;margin-top:235.85pt;width:24.75pt;height:2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" fillcolor="white [3201]" stroked="f" strokeweight=".5pt">
                <v:textbox>
                  <w:txbxContent>
                    <w:p w14:paraId="4AA1E7ED" w14:textId="5A7901B2" w:rsidR="008E578E" w:rsidRDefault="00BD00FE" w:rsidP="008E578E">
                      <w:pPr>
                        <w:rPr>
                          <w:lang w:eastAsia="ja-JP"/>
                        </w:rPr>
                      </w:pPr>
                      <w:r>
                        <w:rPr>
                          <w:lang w:eastAsia="ja-JP"/>
                        </w:rPr>
                        <w:t>e</w:t>
                      </w:r>
                      <w:r w:rsidR="008E578E">
                        <w:rPr>
                          <w:lang w:eastAsia="ja-JP"/>
                        </w:rPr>
                        <w:t>)</w:t>
                      </w:r>
                    </w:p>
                  </w:txbxContent>
                </v:textbox>
              </v:shape>
            </w:pict>
          </mc:Fallback>
        </mc:AlternateContent>
      </w:r>
      <w:r w:rsidR="001647D8" w:rsidRPr="00256592">
        <w:rPr>
          <w:noProof/>
        </w:rPr>
        <mc:AlternateContent>
          <mc:Choice Requires="wpg">
            <w:drawing>
              <wp:anchor distT="0" distB="0" distL="114300" distR="114300" simplePos="0" relativeHeight="10" behindDoc="0" locked="0" layoutInCell="1" allowOverlap="1" wp14:anchorId="1822D72E" wp14:editId="6F404FD6">
                <wp:simplePos x="0" y="0"/>
                <wp:positionH relativeFrom="column">
                  <wp:posOffset>-9525</wp:posOffset>
                </wp:positionH>
                <wp:positionV relativeFrom="paragraph">
                  <wp:posOffset>253365</wp:posOffset>
                </wp:positionV>
                <wp:extent cx="5750560" cy="2800350"/>
                <wp:effectExtent l="3175" t="0" r="0" b="0"/>
                <wp:wrapNone/>
                <wp:docPr id="3"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2800350"/>
                          <a:chOff x="1970" y="7975"/>
                          <a:chExt cx="9056" cy="4410"/>
                        </a:xfrm>
                      </wpg:grpSpPr>
                      <pic:pic xmlns:pic="http://schemas.openxmlformats.org/drawingml/2006/picture">
                        <pic:nvPicPr>
                          <pic:cNvPr id="4" name="Picture 1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985" y="7975"/>
                            <a:ext cx="8911" cy="19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970" y="10485"/>
                            <a:ext cx="9056" cy="19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F407316" id="Group 108" o:spid="_x0000_s1026" style="position:absolute;margin-left:-.75pt;margin-top:19.95pt;width:452.8pt;height:220.5pt;z-index:10" coordorigin="1970,7975" coordsize="9056,4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">
                <v:shape id="Picture 104" o:spid="_x0000_s1027" type="#_x0000_t75" style="position:absolute;left:1985;top:7975;width:8911;height: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">
                  <v:imagedata r:id="rId20" o:title=""/>
                </v:shape>
                <v:shape id="Picture 107" o:spid="_x0000_s1028" type="#_x0000_t75" style="position:absolute;left:1970;top:10485;width:9056;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">
                  <v:imagedata r:id="rId21" o:title=""/>
                </v:shape>
              </v:group>
            </w:pict>
          </mc:Fallback>
        </mc:AlternateContent>
      </w:r>
      <w:r w:rsidR="001647D8" w:rsidRPr="00256592">
        <w:rPr>
          <w:noProof/>
        </w:rPr>
        <mc:AlternateContent>
          <mc:Choice Requires="wpc">
            <w:drawing>
              <wp:anchor distT="0" distB="0" distL="114300" distR="114300" simplePos="0" relativeHeight="5" behindDoc="0" locked="0" layoutInCell="1" allowOverlap="1" wp14:anchorId="4811AB68" wp14:editId="05ABCBC5">
                <wp:simplePos x="0" y="0"/>
                <wp:positionH relativeFrom="character">
                  <wp:posOffset>0</wp:posOffset>
                </wp:positionH>
                <wp:positionV relativeFrom="line">
                  <wp:posOffset>0</wp:posOffset>
                </wp:positionV>
                <wp:extent cx="5579745" cy="3123565"/>
                <wp:effectExtent l="3175" t="3810" r="0" b="0"/>
                <wp:wrapNone/>
                <wp:docPr id="94" name="Canvas 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14:sizeRelH relativeFrom="page">
                  <wp14:pctWidth>0</wp14:pctWidth>
                </wp14:sizeRelH>
                <wp14:sizeRelV relativeFrom="page">
                  <wp14:pctHeight>0</wp14:pctHeight>
                </wp14:sizeRelV>
              </wp:anchor>
            </w:drawing>
          </mc:Choice>
          <mc:Fallback>
            <w:pict>
              <v:group w14:anchorId="7C4E8EA5" id="Canvas 94" o:spid="_x0000_s1026" editas="canvas" style="position:absolute;margin-left:0;margin-top:0;width:439.35pt;height:245.95pt;z-index:5;mso-position-horizontal-relative:char;mso-position-vertical-relative:line" coordsize="55797,3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">
                <v:shape id="_x0000_s1027" type="#_x0000_t75" style="position:absolute;width:55797;height:31235;visibility:visible;mso-wrap-style:square">
                  <v:fill o:detectmouseclick="t"/>
                  <v:path o:connecttype="none"/>
                </v:shape>
                <w10:wrap anchory="line"/>
              </v:group>
            </w:pict>
          </mc:Fallback>
        </mc:AlternateContent>
      </w:r>
      <w:r w:rsidR="001647D8" w:rsidRPr="00256592">
        <w:rPr>
          <w:noProof/>
        </w:rPr>
        <mc:AlternateContent>
          <mc:Choice Requires="wps">
            <w:drawing>
              <wp:inline distT="0" distB="0" distL="0" distR="0" wp14:anchorId="4811AB68" wp14:editId="5E3A478E">
                <wp:extent cx="5581015" cy="3122930"/>
                <wp:effectExtent l="0" t="0" r="0" b="0"/>
                <wp:docPr id="1"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81015" cy="312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9AA83" id="AutoShape 6" o:spid="_x0000_s1026" style="width:439.45pt;height:24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" filled="f" stroked="f">
                <o:lock v:ext="edit" aspectratio="t"/>
                <w10:anchorlock/>
              </v:rect>
            </w:pict>
          </mc:Fallback>
        </mc:AlternateContent>
      </w:r>
    </w:p>
    <w:p w14:paraId="15BA1F20" w14:textId="143842CF" w:rsidR="00343571" w:rsidRPr="00256592" w:rsidRDefault="00343571" w:rsidP="00E67B56">
      <w:pPr>
        <w:rPr>
          <w:noProof/>
        </w:rPr>
      </w:pPr>
    </w:p>
    <w:p w14:paraId="0B108380" w14:textId="175A5FE7" w:rsidR="008E578E" w:rsidRPr="00256592" w:rsidRDefault="008E578E" w:rsidP="00E67B56">
      <w:pPr>
        <w:rPr>
          <w:noProof/>
        </w:rPr>
      </w:pPr>
      <w:r w:rsidRPr="00256592">
        <w:rPr>
          <w:noProof/>
        </w:rPr>
        <mc:AlternateContent>
          <mc:Choice Requires="wps">
            <w:drawing>
              <wp:inline distT="0" distB="0" distL="0" distR="0" wp14:anchorId="07E95E75" wp14:editId="6BB9BDA2">
                <wp:extent cx="5579745" cy="158750"/>
                <wp:effectExtent l="0" t="0" r="1905" b="0"/>
                <wp:docPr id="2"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968E0" w14:textId="00E8C810" w:rsidR="00ED2F3B" w:rsidRPr="00B95778" w:rsidRDefault="00ED2F3B" w:rsidP="00ED2F3B">
                            <w:pPr>
                              <w:pStyle w:val="Caption"/>
                              <w:jc w:val="center"/>
                              <w:rPr>
                                <w:noProof/>
                                <w:sz w:val="24"/>
                                <w:szCs w:val="24"/>
                              </w:rPr>
                            </w:pPr>
                            <w:bookmarkStart w:id="139" w:name="_Toc135324647"/>
                            <w:r>
                              <w:t xml:space="preserve">Obrázek </w:t>
                            </w:r>
                            <w:fldSimple w:instr=" SEQ Obrázek \* ARABIC ">
                              <w:r w:rsidR="00232CE2">
                                <w:rPr>
                                  <w:noProof/>
                                </w:rPr>
                                <w:t>10</w:t>
                              </w:r>
                            </w:fldSimple>
                            <w:r>
                              <w:t xml:space="preserve">- Příklad postupu pro nalezení maximálního toku, převzato z </w:t>
                            </w:r>
                            <w:r>
                              <w:rPr>
                                <w:lang w:eastAsia="ja-JP"/>
                              </w:rPr>
                              <w:t>[</w:t>
                            </w:r>
                            <w:r>
                              <w:fldChar w:fldCharType="begin"/>
                            </w:r>
                            <w:r>
                              <w:instrText xml:space="preserve"> REF _Ref133550064 \r \h  \* MERGEFORMAT </w:instrText>
                            </w:r>
                            <w:r>
                              <w:fldChar w:fldCharType="separate"/>
                            </w:r>
                            <w:r>
                              <w:t>8</w:t>
                            </w:r>
                            <w:r>
                              <w:fldChar w:fldCharType="end"/>
                            </w:r>
                            <w:r>
                              <w:t>]</w:t>
                            </w:r>
                            <w:bookmarkEnd w:id="139"/>
                          </w:p>
                        </w:txbxContent>
                      </wps:txbx>
                      <wps:bodyPr rot="0" vert="horz" wrap="square" lIns="0" tIns="0" rIns="0" bIns="0" anchor="t" anchorCtr="0" upright="1">
                        <a:noAutofit/>
                      </wps:bodyPr>
                    </wps:wsp>
                  </a:graphicData>
                </a:graphic>
              </wp:inline>
            </w:drawing>
          </mc:Choice>
          <mc:Fallback>
            <w:pict>
              <v:shape w14:anchorId="07E95E75" id="Text Box 109" o:spid="_x0000_s1078" type="#_x0000_t202" style="width:439.3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" stroked="f">
                <v:textbox inset="0,0,0,0">
                  <w:txbxContent>
                    <w:p w14:paraId="1ED968E0" w14:textId="00E8C810" w:rsidR="00ED2F3B" w:rsidRPr="00B95778" w:rsidRDefault="00ED2F3B" w:rsidP="00ED2F3B">
                      <w:pPr>
                        <w:pStyle w:val="Caption"/>
                        <w:jc w:val="center"/>
                        <w:rPr>
                          <w:noProof/>
                          <w:sz w:val="24"/>
                          <w:szCs w:val="24"/>
                        </w:rPr>
                      </w:pPr>
                      <w:bookmarkStart w:id="140" w:name="_Toc135324647"/>
                      <w:r>
                        <w:t xml:space="preserve">Obrázek </w:t>
                      </w:r>
                      <w:fldSimple w:instr=" SEQ Obrázek \* ARABIC ">
                        <w:r w:rsidR="00232CE2">
                          <w:rPr>
                            <w:noProof/>
                          </w:rPr>
                          <w:t>10</w:t>
                        </w:r>
                      </w:fldSimple>
                      <w:r>
                        <w:t xml:space="preserve">- Příklad postupu pro nalezení maximálního toku, převzato z </w:t>
                      </w:r>
                      <w:r>
                        <w:rPr>
                          <w:lang w:eastAsia="ja-JP"/>
                        </w:rPr>
                        <w:t>[</w:t>
                      </w:r>
                      <w:r>
                        <w:fldChar w:fldCharType="begin"/>
                      </w:r>
                      <w:r>
                        <w:instrText xml:space="preserve"> REF _Ref133550064 \r \h  \* MERGEFORMAT </w:instrText>
                      </w:r>
                      <w:r>
                        <w:fldChar w:fldCharType="separate"/>
                      </w:r>
                      <w:r>
                        <w:t>8</w:t>
                      </w:r>
                      <w:r>
                        <w:fldChar w:fldCharType="end"/>
                      </w:r>
                      <w:r>
                        <w:t>]</w:t>
                      </w:r>
                      <w:bookmarkEnd w:id="140"/>
                    </w:p>
                  </w:txbxContent>
                </v:textbox>
                <w10:anchorlock/>
              </v:shape>
            </w:pict>
          </mc:Fallback>
        </mc:AlternateContent>
      </w:r>
    </w:p>
    <w:p w14:paraId="011DCE71" w14:textId="77777777" w:rsidR="00BD00FE" w:rsidRPr="00256592" w:rsidRDefault="00BD00FE" w:rsidP="00E67B56">
      <w:pPr>
        <w:rPr>
          <w:noProof/>
        </w:rPr>
      </w:pPr>
    </w:p>
    <w:p w14:paraId="6159C36C" w14:textId="0934DE04" w:rsidR="00BD00FE" w:rsidRPr="00256592" w:rsidRDefault="00BD00FE" w:rsidP="00BD00FE">
      <w:pPr>
        <w:pStyle w:val="normlntext"/>
        <w:rPr>
          <w:noProof/>
        </w:rPr>
      </w:pPr>
      <w:r w:rsidRPr="00256592">
        <w:rPr>
          <w:noProof/>
        </w:rPr>
        <w:t xml:space="preserve">Z příkladu můžeme vidět, že po čtvrtém kroku – e), již neexistuje další vylepšující cesta. </w:t>
      </w:r>
      <w:r w:rsidR="008247E5" w:rsidRPr="00256592">
        <w:rPr>
          <w:noProof/>
        </w:rPr>
        <w:t>Hodnota maximálního toku je v tomto případě 5</w:t>
      </w:r>
      <w:r w:rsidR="00652CED" w:rsidRPr="00256592">
        <w:rPr>
          <w:noProof/>
        </w:rPr>
        <w:t>.</w:t>
      </w:r>
    </w:p>
    <w:p w14:paraId="58CB75EA" w14:textId="77777777" w:rsidR="000B7F41" w:rsidRPr="00256592" w:rsidRDefault="000B7F41" w:rsidP="00BD00FE">
      <w:pPr>
        <w:pStyle w:val="normlntext"/>
        <w:rPr>
          <w:noProof/>
        </w:rPr>
      </w:pPr>
    </w:p>
    <w:p w14:paraId="2407E352" w14:textId="08C1E0E1" w:rsidR="008E578E" w:rsidRPr="00256592" w:rsidRDefault="00AC1A66" w:rsidP="008E578E">
      <w:pPr>
        <w:pStyle w:val="NadpisC"/>
      </w:pPr>
      <w:bookmarkStart w:id="141" w:name="_Toc135329682"/>
      <w:r w:rsidRPr="00256592">
        <w:t>M</w:t>
      </w:r>
      <w:r w:rsidR="005A4F91" w:rsidRPr="00256592">
        <w:t>inimální řez</w:t>
      </w:r>
      <w:bookmarkEnd w:id="141"/>
    </w:p>
    <w:p w14:paraId="56C60716" w14:textId="59519C9C" w:rsidR="00905987" w:rsidRPr="00256592" w:rsidRDefault="00435DBE" w:rsidP="000B7F41">
      <w:pPr>
        <w:pStyle w:val="normlntext"/>
      </w:pPr>
      <w:r w:rsidRPr="00256592">
        <w:t xml:space="preserve">Minimální řez je nejmenší množina hran, kterou je nutné odstranit ze sítě, aby bylo dosaženo omezení maximálního toku. </w:t>
      </w:r>
      <w:r w:rsidR="00652CED" w:rsidRPr="00256592">
        <w:t>O</w:t>
      </w:r>
      <w:r w:rsidRPr="00256592">
        <w:t>dděluje zdrojový uzel od cílového uzlu a zabraňuje toku mezi nimi. Minimální řez může být také definován jako hranová množina, která rozděluje síť na dvě disjunktní podmnožiny, z nichž jedna obsahuje zdrojový uzel a druhá obsahuje cílový uzel.</w:t>
      </w:r>
      <w:r w:rsidR="00337FF9" w:rsidRPr="00256592">
        <w:t xml:space="preserve"> </w:t>
      </w:r>
      <w:r w:rsidR="00337FF9" w:rsidRPr="00256592">
        <w:rPr>
          <w:lang w:eastAsia="ja-JP"/>
        </w:rPr>
        <w:t>[</w:t>
      </w:r>
      <w:r w:rsidR="00337FF9" w:rsidRPr="00256592">
        <w:rPr>
          <w:lang w:eastAsia="ja-JP"/>
        </w:rPr>
        <w:fldChar w:fldCharType="begin"/>
      </w:r>
      <w:r w:rsidR="00337FF9" w:rsidRPr="00256592">
        <w:rPr>
          <w:lang w:eastAsia="ja-JP"/>
        </w:rPr>
        <w:instrText xml:space="preserve"> REF _Ref133550064 \r \h </w:instrText>
      </w:r>
      <w:r w:rsidR="00337FF9" w:rsidRPr="00256592">
        <w:rPr>
          <w:lang w:eastAsia="ja-JP"/>
        </w:rPr>
      </w:r>
      <w:r w:rsidR="00337FF9" w:rsidRPr="00256592">
        <w:rPr>
          <w:lang w:eastAsia="ja-JP"/>
        </w:rPr>
        <w:fldChar w:fldCharType="separate"/>
      </w:r>
      <w:r w:rsidR="008C45E6">
        <w:rPr>
          <w:lang w:eastAsia="ja-JP"/>
        </w:rPr>
        <w:t>4</w:t>
      </w:r>
      <w:r w:rsidR="00337FF9" w:rsidRPr="00256592">
        <w:rPr>
          <w:lang w:eastAsia="ja-JP"/>
        </w:rPr>
        <w:fldChar w:fldCharType="end"/>
      </w:r>
      <w:r w:rsidR="00337FF9" w:rsidRPr="00256592">
        <w:rPr>
          <w:lang w:eastAsia="ja-JP"/>
        </w:rPr>
        <w:t>]</w:t>
      </w:r>
    </w:p>
    <w:p w14:paraId="27A28035" w14:textId="07D04BA1" w:rsidR="00F91C64" w:rsidRPr="00256592" w:rsidRDefault="00E76369" w:rsidP="00F91C64">
      <w:pPr>
        <w:pStyle w:val="NadpisA"/>
        <w:rPr>
          <w:lang w:eastAsia="ja-JP"/>
        </w:rPr>
      </w:pPr>
      <w:bookmarkStart w:id="142" w:name="_Toc135329683"/>
      <w:r w:rsidRPr="00256592">
        <w:rPr>
          <w:lang w:eastAsia="ja-JP"/>
        </w:rPr>
        <w:lastRenderedPageBreak/>
        <w:t>Algoritmy hledání cesty v</w:t>
      </w:r>
      <w:r w:rsidR="00F91C64" w:rsidRPr="00256592">
        <w:rPr>
          <w:lang w:eastAsia="ja-JP"/>
        </w:rPr>
        <w:t> </w:t>
      </w:r>
      <w:r w:rsidRPr="00256592">
        <w:rPr>
          <w:lang w:eastAsia="ja-JP"/>
        </w:rPr>
        <w:t>bludišti</w:t>
      </w:r>
      <w:bookmarkEnd w:id="142"/>
    </w:p>
    <w:p w14:paraId="4A9D6308" w14:textId="6845BF3E" w:rsidR="00F91C64" w:rsidRPr="00256592" w:rsidRDefault="00F91C64" w:rsidP="00F91C64">
      <w:pPr>
        <w:pStyle w:val="normlntext"/>
        <w:rPr>
          <w:lang w:eastAsia="ja-JP"/>
        </w:rPr>
      </w:pPr>
      <w:r w:rsidRPr="00256592">
        <w:rPr>
          <w:lang w:eastAsia="ja-JP"/>
        </w:rPr>
        <w:t>Zásadním pojmem, který jsme si definovali, bylo kritické místo propustnosti. Abychom mohli analyzovat vlastnosti tohoto místa, musíme nejdříve nalézt cestu mezi body A B. V našem případě využíváme vyplňovací algoritmy, ovšem můžeme na to taktéž nahlížet jako na problém hledání cesty bludištěm</w:t>
      </w:r>
      <w:r w:rsidRPr="00256592">
        <w:t>.</w:t>
      </w:r>
      <w:r w:rsidRPr="00256592">
        <w:rPr>
          <w:lang w:eastAsia="ja-JP"/>
        </w:rPr>
        <w:t xml:space="preserve"> </w:t>
      </w:r>
    </w:p>
    <w:p w14:paraId="5FA445AF" w14:textId="4EB24774" w:rsidR="00B341D8" w:rsidRPr="00256592" w:rsidRDefault="00D2280D" w:rsidP="00D2280D">
      <w:pPr>
        <w:pStyle w:val="normlntext"/>
      </w:pPr>
      <w:r w:rsidRPr="00256592">
        <w:t xml:space="preserve">Za vyřešení bludiště se dá považovat nalezení cesty z počáteční buňky bludiště do </w:t>
      </w:r>
      <w:r w:rsidR="00B91845" w:rsidRPr="00256592">
        <w:t>cílové buňky</w:t>
      </w:r>
      <w:r w:rsidRPr="00256592">
        <w:t xml:space="preserve">. </w:t>
      </w:r>
    </w:p>
    <w:p w14:paraId="4046900E" w14:textId="02100532" w:rsidR="00B35441" w:rsidRPr="00256592" w:rsidRDefault="00E76369" w:rsidP="00D2280D">
      <w:pPr>
        <w:pStyle w:val="normlntext"/>
      </w:pPr>
      <w:r w:rsidRPr="00256592">
        <w:t xml:space="preserve">Základní rozdělení těchto algoritmů je podle toho, zda </w:t>
      </w:r>
      <w:r w:rsidR="00C344F8" w:rsidRPr="00256592">
        <w:t>řešící algoritmus pracuje s</w:t>
      </w:r>
      <w:r w:rsidR="00B341D8" w:rsidRPr="00256592">
        <w:t> </w:t>
      </w:r>
      <w:r w:rsidR="00C344F8" w:rsidRPr="00256592">
        <w:t>celým</w:t>
      </w:r>
      <w:r w:rsidR="00B341D8" w:rsidRPr="00256592">
        <w:t xml:space="preserve"> </w:t>
      </w:r>
      <w:r w:rsidR="00C344F8" w:rsidRPr="00256592">
        <w:t>bludištěm, nebo pouze „simuluje“ průchod bludištěm</w:t>
      </w:r>
      <w:r w:rsidR="00B341D8" w:rsidRPr="00256592">
        <w:t xml:space="preserve"> za určitých pravidel</w:t>
      </w:r>
      <w:r w:rsidR="00C344F8" w:rsidRPr="00256592">
        <w:t>.</w:t>
      </w:r>
    </w:p>
    <w:p w14:paraId="1A9DD503" w14:textId="07B047D9" w:rsidR="00905987" w:rsidRPr="00256592" w:rsidRDefault="002D16AA" w:rsidP="00D2280D">
      <w:pPr>
        <w:pStyle w:val="normlntext"/>
      </w:pPr>
      <w:r w:rsidRPr="00256592">
        <w:t xml:space="preserve">Bludiště </w:t>
      </w:r>
      <w:r w:rsidR="002A7525" w:rsidRPr="00256592">
        <w:t>se skládá z následujících prvků:</w:t>
      </w:r>
    </w:p>
    <w:p w14:paraId="57D3DD6E" w14:textId="11165190" w:rsidR="002A7525" w:rsidRPr="00256592" w:rsidRDefault="002A7525" w:rsidP="002A7525">
      <w:pPr>
        <w:pStyle w:val="normlntext"/>
        <w:numPr>
          <w:ilvl w:val="0"/>
          <w:numId w:val="33"/>
        </w:numPr>
      </w:pPr>
      <w:r w:rsidRPr="00256592">
        <w:t>zeď</w:t>
      </w:r>
    </w:p>
    <w:p w14:paraId="7A36B411" w14:textId="4A9F980B" w:rsidR="002A7525" w:rsidRPr="00256592" w:rsidRDefault="002A7525" w:rsidP="002A7525">
      <w:pPr>
        <w:pStyle w:val="normlntext"/>
        <w:numPr>
          <w:ilvl w:val="0"/>
          <w:numId w:val="33"/>
        </w:numPr>
      </w:pPr>
      <w:r w:rsidRPr="00256592">
        <w:t>buňka</w:t>
      </w:r>
    </w:p>
    <w:p w14:paraId="67672EB5" w14:textId="319F1C77" w:rsidR="002A7525" w:rsidRPr="00256592" w:rsidRDefault="002A7525" w:rsidP="002A7525">
      <w:pPr>
        <w:pStyle w:val="normlntext"/>
        <w:numPr>
          <w:ilvl w:val="0"/>
          <w:numId w:val="33"/>
        </w:numPr>
      </w:pPr>
      <w:r w:rsidRPr="00256592">
        <w:t>cesta</w:t>
      </w:r>
    </w:p>
    <w:p w14:paraId="53218639" w14:textId="0B31B64D" w:rsidR="002A7525" w:rsidRPr="00256592" w:rsidRDefault="002A7525" w:rsidP="002A7525">
      <w:pPr>
        <w:pStyle w:val="normlntext"/>
        <w:numPr>
          <w:ilvl w:val="0"/>
          <w:numId w:val="33"/>
        </w:numPr>
      </w:pPr>
      <w:r w:rsidRPr="00256592">
        <w:t>trasa</w:t>
      </w:r>
    </w:p>
    <w:p w14:paraId="5548C676" w14:textId="01924557" w:rsidR="002A7525" w:rsidRPr="00256592" w:rsidRDefault="002A7525" w:rsidP="002A7525">
      <w:pPr>
        <w:pStyle w:val="normlntext"/>
      </w:pPr>
      <w:r w:rsidRPr="00256592">
        <w:t>základní prvek bludiště je buňka, která se rozděluje na čtyři typy: izolovaná, slepý konec, křižovatka a buňka, která je součástí cesty.</w:t>
      </w:r>
    </w:p>
    <w:p w14:paraId="7B94DF0E" w14:textId="13A3C808" w:rsidR="00B91845" w:rsidRPr="00256592" w:rsidRDefault="00B91845" w:rsidP="002A7525">
      <w:pPr>
        <w:pStyle w:val="normlntext"/>
      </w:pPr>
      <w:r w:rsidRPr="00256592">
        <w:t>Cesta je souvislá posloupnost propojených buněk mezi křižovatkami a slepými konci.</w:t>
      </w:r>
    </w:p>
    <w:p w14:paraId="110FCECC" w14:textId="0D4B47DA" w:rsidR="00B91845" w:rsidRPr="00256592" w:rsidRDefault="00B91845" w:rsidP="002A7525">
      <w:pPr>
        <w:pStyle w:val="normlntext"/>
      </w:pPr>
      <w:r w:rsidRPr="00256592">
        <w:t>Trasou se rozumí posloupnost po sobě jdoucích buněk mezi dvěma libovolnými buňkami.</w:t>
      </w:r>
    </w:p>
    <w:p w14:paraId="5617BD0A" w14:textId="207ABADB" w:rsidR="00B91845" w:rsidRPr="00256592" w:rsidRDefault="00B91845" w:rsidP="002A7525">
      <w:pPr>
        <w:pStyle w:val="normlntext"/>
        <w:rPr>
          <w:lang w:eastAsia="ja-JP"/>
        </w:rPr>
      </w:pPr>
      <w:r w:rsidRPr="00256592">
        <w:t xml:space="preserve">Bludiště </w:t>
      </w:r>
      <w:r w:rsidR="00316E76" w:rsidRPr="00256592">
        <w:t>zde chápeme</w:t>
      </w:r>
      <w:r w:rsidRPr="00256592">
        <w:t xml:space="preserve"> jako graf. K vytvoření tohoto grafu reprezentující bludiště nám postačují právě předtím zmíněné základní prvky bludiště, kde cesty odpovídají hranám a slepé konce a křižovatky představují vrcholy v grafu.</w:t>
      </w:r>
      <w:r w:rsidR="007F1F89" w:rsidRPr="00256592">
        <w:t xml:space="preserve"> </w:t>
      </w:r>
      <w:r w:rsidR="007F1F89" w:rsidRPr="00256592">
        <w:rPr>
          <w:lang w:eastAsia="ja-JP"/>
        </w:rPr>
        <w:t>[</w:t>
      </w:r>
      <w:r w:rsidR="007F1F89" w:rsidRPr="00256592">
        <w:rPr>
          <w:lang w:eastAsia="ja-JP"/>
        </w:rPr>
        <w:fldChar w:fldCharType="begin"/>
      </w:r>
      <w:r w:rsidR="007F1F89" w:rsidRPr="00256592">
        <w:rPr>
          <w:lang w:eastAsia="ja-JP"/>
        </w:rPr>
        <w:instrText xml:space="preserve"> REF _Ref132584247 \r \h </w:instrText>
      </w:r>
      <w:r w:rsidR="007F1F89" w:rsidRPr="00256592">
        <w:rPr>
          <w:lang w:eastAsia="ja-JP"/>
        </w:rPr>
      </w:r>
      <w:r w:rsidR="007F1F89" w:rsidRPr="00256592">
        <w:rPr>
          <w:lang w:eastAsia="ja-JP"/>
        </w:rPr>
        <w:fldChar w:fldCharType="separate"/>
      </w:r>
      <w:r w:rsidR="008C45E6">
        <w:rPr>
          <w:lang w:eastAsia="ja-JP"/>
        </w:rPr>
        <w:t>5</w:t>
      </w:r>
      <w:r w:rsidR="007F1F89" w:rsidRPr="00256592">
        <w:rPr>
          <w:lang w:eastAsia="ja-JP"/>
        </w:rPr>
        <w:fldChar w:fldCharType="end"/>
      </w:r>
      <w:r w:rsidR="007F1F89" w:rsidRPr="00256592">
        <w:rPr>
          <w:lang w:eastAsia="ja-JP"/>
        </w:rPr>
        <w:t>]</w:t>
      </w:r>
    </w:p>
    <w:p w14:paraId="0D1F7386" w14:textId="77777777" w:rsidR="00316E76" w:rsidRPr="00256592" w:rsidRDefault="00316E76" w:rsidP="00316E76">
      <w:pPr>
        <w:pStyle w:val="normlntext"/>
        <w:keepNext/>
        <w:jc w:val="center"/>
      </w:pPr>
      <w:r w:rsidRPr="00256592">
        <w:rPr>
          <w:noProof/>
        </w:rPr>
        <w:drawing>
          <wp:inline distT="0" distB="0" distL="0" distR="0" wp14:anchorId="5152E497" wp14:editId="3F26B8A1">
            <wp:extent cx="3762375" cy="1782973"/>
            <wp:effectExtent l="0" t="0" r="0" b="8255"/>
            <wp:docPr id="83" name="Picture 83" descr="A picture containing diagram, line, pla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diagram, line, plan, rectangle&#10;&#10;Description automatically generated"/>
                    <pic:cNvPicPr/>
                  </pic:nvPicPr>
                  <pic:blipFill>
                    <a:blip r:embed="rId22"/>
                    <a:stretch>
                      <a:fillRect/>
                    </a:stretch>
                  </pic:blipFill>
                  <pic:spPr>
                    <a:xfrm>
                      <a:off x="0" y="0"/>
                      <a:ext cx="3767494" cy="1785399"/>
                    </a:xfrm>
                    <a:prstGeom prst="rect">
                      <a:avLst/>
                    </a:prstGeom>
                  </pic:spPr>
                </pic:pic>
              </a:graphicData>
            </a:graphic>
          </wp:inline>
        </w:drawing>
      </w:r>
    </w:p>
    <w:p w14:paraId="65504124" w14:textId="579A2150" w:rsidR="000B7F41" w:rsidRPr="00256592" w:rsidRDefault="00316E76" w:rsidP="007F1F89">
      <w:pPr>
        <w:pStyle w:val="Caption"/>
        <w:jc w:val="center"/>
        <w:rPr>
          <w:lang w:eastAsia="ja-JP"/>
        </w:rPr>
      </w:pPr>
      <w:bookmarkStart w:id="143" w:name="_Toc135324648"/>
      <w:r w:rsidRPr="00256592">
        <w:t xml:space="preserve">Obrázek </w:t>
      </w:r>
      <w:fldSimple w:instr=" SEQ Obrázek \* ARABIC ">
        <w:r w:rsidR="008C45E6">
          <w:rPr>
            <w:noProof/>
          </w:rPr>
          <w:t>11</w:t>
        </w:r>
      </w:fldSimple>
      <w:r w:rsidRPr="00256592">
        <w:t xml:space="preserve">- bludiště reprezentované jako graf, převzato z </w:t>
      </w:r>
      <w:r w:rsidRPr="00256592">
        <w:rPr>
          <w:lang w:eastAsia="ja-JP"/>
        </w:rPr>
        <w:t>[</w:t>
      </w:r>
      <w:r w:rsidRPr="00256592">
        <w:rPr>
          <w:lang w:eastAsia="ja-JP"/>
        </w:rPr>
        <w:fldChar w:fldCharType="begin"/>
      </w:r>
      <w:r w:rsidRPr="00256592">
        <w:rPr>
          <w:lang w:eastAsia="ja-JP"/>
        </w:rPr>
        <w:instrText xml:space="preserve"> REF _Ref132584247 \r \h </w:instrText>
      </w:r>
      <w:r w:rsidRPr="00256592">
        <w:rPr>
          <w:lang w:eastAsia="ja-JP"/>
        </w:rPr>
      </w:r>
      <w:r w:rsidRPr="00256592">
        <w:rPr>
          <w:lang w:eastAsia="ja-JP"/>
        </w:rPr>
        <w:fldChar w:fldCharType="separate"/>
      </w:r>
      <w:r w:rsidR="008C45E6">
        <w:rPr>
          <w:lang w:eastAsia="ja-JP"/>
        </w:rPr>
        <w:t>5</w:t>
      </w:r>
      <w:r w:rsidRPr="00256592">
        <w:rPr>
          <w:lang w:eastAsia="ja-JP"/>
        </w:rPr>
        <w:fldChar w:fldCharType="end"/>
      </w:r>
      <w:r w:rsidRPr="00256592">
        <w:rPr>
          <w:lang w:eastAsia="ja-JP"/>
        </w:rPr>
        <w:t>]</w:t>
      </w:r>
      <w:bookmarkEnd w:id="143"/>
    </w:p>
    <w:p w14:paraId="74E7F7C8" w14:textId="355B1DE7" w:rsidR="00000617" w:rsidRPr="00256592" w:rsidRDefault="00000617" w:rsidP="00F91C64">
      <w:pPr>
        <w:pStyle w:val="NadpisB"/>
      </w:pPr>
      <w:bookmarkStart w:id="144" w:name="_Toc135329684"/>
      <w:r w:rsidRPr="00256592">
        <w:lastRenderedPageBreak/>
        <w:t>Vyplňování slepých konců</w:t>
      </w:r>
      <w:r w:rsidR="00614BD3" w:rsidRPr="00256592">
        <w:t xml:space="preserve"> </w:t>
      </w:r>
      <w:r w:rsidR="00614BD3" w:rsidRPr="00256592">
        <w:rPr>
          <w:lang w:eastAsia="ja-JP"/>
        </w:rPr>
        <w:t>(</w:t>
      </w:r>
      <w:proofErr w:type="spellStart"/>
      <w:r w:rsidR="00614BD3" w:rsidRPr="00256592">
        <w:t>breadth-first</w:t>
      </w:r>
      <w:proofErr w:type="spellEnd"/>
      <w:r w:rsidR="00614BD3" w:rsidRPr="00256592">
        <w:t xml:space="preserve"> </w:t>
      </w:r>
      <w:proofErr w:type="spellStart"/>
      <w:r w:rsidR="00614BD3" w:rsidRPr="00256592">
        <w:t>search</w:t>
      </w:r>
      <w:proofErr w:type="spellEnd"/>
      <w:r w:rsidR="00614BD3" w:rsidRPr="00256592">
        <w:rPr>
          <w:lang w:eastAsia="ja-JP"/>
        </w:rPr>
        <w:t>)</w:t>
      </w:r>
      <w:bookmarkEnd w:id="144"/>
    </w:p>
    <w:p w14:paraId="0103B03A" w14:textId="55FAE3D6" w:rsidR="00000617" w:rsidRPr="00256592" w:rsidRDefault="00493FA8" w:rsidP="00000617">
      <w:pPr>
        <w:pStyle w:val="normlntext"/>
      </w:pPr>
      <w:r w:rsidRPr="00256592">
        <w:t>Algoritmus pracuje tak, že začne od vstupu do bludiště a postupně prochází jednotlivé chodby. Algoritmus označuje (vyplňuje) slepé cesty, které nevedou k cíli. Následně se vrací na poslední navštívenou křižovatku, ze které se na slepou cestu vydal. Poté pokračuje po jiné nevyzkoušené cestě a opakuje tento postup, dokud nenajde cestu k východu z bludiště.</w:t>
      </w:r>
      <w:r w:rsidR="004263C0" w:rsidRPr="00256592">
        <w:t xml:space="preserve"> [</w:t>
      </w:r>
      <w:r w:rsidR="00E47B49" w:rsidRPr="00256592">
        <w:fldChar w:fldCharType="begin"/>
      </w:r>
      <w:r w:rsidR="00E47B49" w:rsidRPr="00256592">
        <w:instrText xml:space="preserve"> REF _Ref132584247 \r \h </w:instrText>
      </w:r>
      <w:r w:rsidR="00E47B49" w:rsidRPr="00256592">
        <w:fldChar w:fldCharType="separate"/>
      </w:r>
      <w:r w:rsidR="008C45E6">
        <w:t>5</w:t>
      </w:r>
      <w:r w:rsidR="00E47B49" w:rsidRPr="00256592">
        <w:fldChar w:fldCharType="end"/>
      </w:r>
      <w:r w:rsidR="004263C0" w:rsidRPr="00256592">
        <w:t>]</w:t>
      </w:r>
    </w:p>
    <w:p w14:paraId="792F78F3" w14:textId="0BE915DB" w:rsidR="00581C64" w:rsidRPr="00256592" w:rsidRDefault="00581C64" w:rsidP="00000617">
      <w:pPr>
        <w:pStyle w:val="normlntext"/>
      </w:pPr>
      <w:r w:rsidRPr="00256592">
        <w:t>Jedná se o jednoduchý algoritmus, za jehož největší nevýhodu můžeme pokládat nutnost prohledat celé bludiště.</w:t>
      </w:r>
    </w:p>
    <w:p w14:paraId="7A3D0D9F" w14:textId="6332E766" w:rsidR="004263C0" w:rsidRPr="00256592" w:rsidRDefault="00581C64" w:rsidP="00000617">
      <w:pPr>
        <w:pStyle w:val="normlntext"/>
      </w:pPr>
      <w:r w:rsidRPr="00256592">
        <w:t>U tohoto algoritmu můžeme pozorovat podobnost s řádkovým semínkovým vyplňováním právě ve využití zapamatování křižovatky (kritického pixelu), ke kterému se algoritmus vrací.</w:t>
      </w:r>
      <w:r w:rsidR="009D507A" w:rsidRPr="00256592">
        <w:t xml:space="preserve"> Můžeme porovnat pseudokódy těchto dvou algoritmů:</w:t>
      </w:r>
    </w:p>
    <w:p w14:paraId="60B86BDF" w14:textId="77777777" w:rsidR="00A25EF6" w:rsidRPr="00256592" w:rsidRDefault="00A25EF6" w:rsidP="00000617">
      <w:pPr>
        <w:pStyle w:val="normlntext"/>
      </w:pPr>
    </w:p>
    <w:p w14:paraId="6BE39812" w14:textId="77777777" w:rsidR="009D507A" w:rsidRPr="00256592" w:rsidRDefault="009D507A" w:rsidP="009D507A">
      <w:pPr>
        <w:pStyle w:val="normlntext"/>
        <w:rPr>
          <w:sz w:val="23"/>
          <w:szCs w:val="23"/>
        </w:rPr>
      </w:pPr>
      <w:r w:rsidRPr="00256592">
        <w:rPr>
          <w:sz w:val="23"/>
          <w:szCs w:val="23"/>
        </w:rPr>
        <w:t>Pseudokód pro řádkové semínkové vyplňování:</w:t>
      </w:r>
    </w:p>
    <w:p w14:paraId="154DE6D9" w14:textId="77777777" w:rsidR="009D507A" w:rsidRPr="00256592" w:rsidRDefault="009D507A" w:rsidP="009D507A">
      <w:pPr>
        <w:pStyle w:val="normlntext"/>
        <w:spacing w:after="0" w:line="240" w:lineRule="auto"/>
        <w:ind w:right="1134"/>
        <w:rPr>
          <w:rFonts w:ascii="Courier New" w:hAnsi="Courier New" w:cs="Courier New"/>
          <w:sz w:val="20"/>
          <w:szCs w:val="20"/>
        </w:rPr>
      </w:pPr>
      <w:r w:rsidRPr="00256592">
        <w:rPr>
          <w:rFonts w:ascii="Courier New" w:hAnsi="Courier New" w:cs="Courier New"/>
          <w:sz w:val="20"/>
          <w:szCs w:val="20"/>
        </w:rPr>
        <w:t xml:space="preserve">funkce vyplň (x, y, </w:t>
      </w:r>
      <w:proofErr w:type="spellStart"/>
      <w:r w:rsidRPr="00256592">
        <w:rPr>
          <w:rFonts w:ascii="Courier New" w:eastAsia="FreeSerif" w:hAnsi="Courier New" w:cs="Courier New"/>
          <w:sz w:val="20"/>
          <w:szCs w:val="20"/>
        </w:rPr>
        <w:t>barva_vyplnění</w:t>
      </w:r>
      <w:proofErr w:type="spellEnd"/>
      <w:r w:rsidRPr="00256592">
        <w:rPr>
          <w:rFonts w:ascii="Courier New" w:eastAsia="FreeSerif" w:hAnsi="Courier New" w:cs="Courier New"/>
          <w:sz w:val="20"/>
          <w:szCs w:val="20"/>
        </w:rPr>
        <w:t xml:space="preserve">, </w:t>
      </w:r>
      <w:proofErr w:type="spellStart"/>
      <w:r w:rsidRPr="00256592">
        <w:rPr>
          <w:rFonts w:ascii="Courier New" w:eastAsia="FreeSerif" w:hAnsi="Courier New" w:cs="Courier New"/>
          <w:sz w:val="20"/>
          <w:szCs w:val="20"/>
        </w:rPr>
        <w:t>barva_hranice</w:t>
      </w:r>
      <w:proofErr w:type="spellEnd"/>
      <w:r w:rsidRPr="00256592">
        <w:rPr>
          <w:rFonts w:ascii="Courier New" w:hAnsi="Courier New" w:cs="Courier New"/>
          <w:sz w:val="20"/>
          <w:szCs w:val="20"/>
        </w:rPr>
        <w:t>):</w:t>
      </w:r>
    </w:p>
    <w:p w14:paraId="689DD37E" w14:textId="77777777" w:rsidR="009D507A" w:rsidRPr="00256592" w:rsidRDefault="009D507A" w:rsidP="009D507A">
      <w:pPr>
        <w:pStyle w:val="normlntext"/>
        <w:numPr>
          <w:ilvl w:val="0"/>
          <w:numId w:val="24"/>
        </w:numPr>
        <w:spacing w:after="0" w:line="240" w:lineRule="auto"/>
        <w:ind w:right="1134"/>
        <w:rPr>
          <w:rFonts w:ascii="Courier New" w:hAnsi="Courier New" w:cs="Courier New"/>
          <w:sz w:val="20"/>
          <w:szCs w:val="20"/>
        </w:rPr>
      </w:pPr>
      <w:r w:rsidRPr="00256592">
        <w:rPr>
          <w:rFonts w:ascii="Courier New" w:hAnsi="Courier New" w:cs="Courier New"/>
          <w:sz w:val="20"/>
          <w:szCs w:val="20"/>
        </w:rPr>
        <w:t>vytvoř nový zásobník</w:t>
      </w:r>
    </w:p>
    <w:p w14:paraId="09C77F9D" w14:textId="77777777" w:rsidR="009D507A" w:rsidRPr="00256592" w:rsidRDefault="009D507A" w:rsidP="009D507A">
      <w:pPr>
        <w:pStyle w:val="normlntext"/>
        <w:numPr>
          <w:ilvl w:val="0"/>
          <w:numId w:val="24"/>
        </w:numPr>
        <w:spacing w:after="0" w:line="240" w:lineRule="auto"/>
        <w:ind w:right="1134"/>
        <w:rPr>
          <w:rFonts w:ascii="Courier New" w:hAnsi="Courier New" w:cs="Courier New"/>
          <w:sz w:val="20"/>
          <w:szCs w:val="20"/>
        </w:rPr>
      </w:pPr>
      <w:r w:rsidRPr="00256592">
        <w:rPr>
          <w:rFonts w:ascii="Courier New" w:hAnsi="Courier New" w:cs="Courier New"/>
          <w:sz w:val="20"/>
          <w:szCs w:val="20"/>
        </w:rPr>
        <w:t xml:space="preserve">přidej do zásobníku </w:t>
      </w:r>
      <w:proofErr w:type="gramStart"/>
      <w:r w:rsidRPr="00256592">
        <w:rPr>
          <w:rFonts w:ascii="Courier New" w:hAnsi="Courier New" w:cs="Courier New"/>
          <w:sz w:val="20"/>
          <w:szCs w:val="20"/>
        </w:rPr>
        <w:t>pixel[</w:t>
      </w:r>
      <w:proofErr w:type="gramEnd"/>
      <w:r w:rsidRPr="00256592">
        <w:rPr>
          <w:rFonts w:ascii="Courier New" w:hAnsi="Courier New" w:cs="Courier New"/>
          <w:sz w:val="20"/>
          <w:szCs w:val="20"/>
        </w:rPr>
        <w:t>x, y]</w:t>
      </w:r>
    </w:p>
    <w:p w14:paraId="457760A8" w14:textId="77777777" w:rsidR="009D507A" w:rsidRPr="00256592" w:rsidRDefault="009D507A" w:rsidP="009D507A">
      <w:pPr>
        <w:pStyle w:val="normlntext"/>
        <w:numPr>
          <w:ilvl w:val="0"/>
          <w:numId w:val="24"/>
        </w:numPr>
        <w:spacing w:after="0" w:line="240" w:lineRule="auto"/>
        <w:ind w:right="1134"/>
        <w:rPr>
          <w:rFonts w:ascii="Courier New" w:eastAsia="FreeSerif" w:hAnsi="Courier New" w:cs="Courier New"/>
          <w:sz w:val="20"/>
          <w:szCs w:val="20"/>
        </w:rPr>
      </w:pPr>
      <w:r w:rsidRPr="00256592">
        <w:rPr>
          <w:rFonts w:ascii="Courier New" w:hAnsi="Courier New" w:cs="Courier New"/>
          <w:sz w:val="20"/>
          <w:szCs w:val="20"/>
        </w:rPr>
        <w:t>dokud není zásobník prázdný,</w:t>
      </w:r>
      <w:r w:rsidRPr="00256592">
        <w:rPr>
          <w:rFonts w:ascii="Courier New" w:eastAsia="FreeSerif" w:hAnsi="Courier New" w:cs="Courier New"/>
          <w:sz w:val="20"/>
          <w:szCs w:val="20"/>
        </w:rPr>
        <w:t xml:space="preserve"> proveď:</w:t>
      </w:r>
    </w:p>
    <w:p w14:paraId="0FC3F6D5" w14:textId="77777777" w:rsidR="009D507A" w:rsidRPr="00256592" w:rsidRDefault="009D507A" w:rsidP="009D507A">
      <w:pPr>
        <w:pStyle w:val="normlntext"/>
        <w:numPr>
          <w:ilvl w:val="1"/>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vyjmi z vrcholu zásobníku pixel</w:t>
      </w:r>
    </w:p>
    <w:p w14:paraId="6BE10F23" w14:textId="77777777" w:rsidR="009D507A" w:rsidRPr="00256592" w:rsidRDefault="009D507A" w:rsidP="009D507A">
      <w:pPr>
        <w:pStyle w:val="normlntext"/>
        <w:numPr>
          <w:ilvl w:val="1"/>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 xml:space="preserve">dokud </w:t>
      </w:r>
      <w:proofErr w:type="gramStart"/>
      <w:r w:rsidRPr="00256592">
        <w:rPr>
          <w:rFonts w:ascii="Courier New" w:eastAsia="FreeSerif" w:hAnsi="Courier New" w:cs="Courier New"/>
          <w:sz w:val="20"/>
          <w:szCs w:val="20"/>
        </w:rPr>
        <w:t>pixel[</w:t>
      </w:r>
      <w:proofErr w:type="gramEnd"/>
      <w:r w:rsidRPr="00256592">
        <w:rPr>
          <w:rFonts w:ascii="Courier New" w:eastAsia="FreeSerif" w:hAnsi="Courier New" w:cs="Courier New"/>
          <w:sz w:val="20"/>
          <w:szCs w:val="20"/>
        </w:rPr>
        <w:t>x-1, y] leží uvnitř oblasti, proveď:</w:t>
      </w:r>
    </w:p>
    <w:p w14:paraId="340E8FAD" w14:textId="77777777" w:rsidR="009D507A" w:rsidRPr="00256592" w:rsidRDefault="009D507A" w:rsidP="009D507A">
      <w:pPr>
        <w:pStyle w:val="normlntext"/>
        <w:numPr>
          <w:ilvl w:val="2"/>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x--</w:t>
      </w:r>
    </w:p>
    <w:p w14:paraId="2DAAB14C" w14:textId="77777777" w:rsidR="009D507A" w:rsidRPr="00256592" w:rsidRDefault="009D507A" w:rsidP="009D507A">
      <w:pPr>
        <w:pStyle w:val="normlntext"/>
        <w:numPr>
          <w:ilvl w:val="1"/>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přidej do zásobníku horní nebo spodní pixel, pokud se nachází v oblasti, je nevybarvený a levý sousední pixel není hraniční</w:t>
      </w:r>
    </w:p>
    <w:p w14:paraId="08607519" w14:textId="77777777" w:rsidR="009D507A" w:rsidRPr="00256592" w:rsidRDefault="009D507A" w:rsidP="009D507A">
      <w:pPr>
        <w:pStyle w:val="normlntext"/>
        <w:numPr>
          <w:ilvl w:val="1"/>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dokud se pixel nachází uvnitř oblasti:</w:t>
      </w:r>
    </w:p>
    <w:p w14:paraId="7778F44E" w14:textId="77777777" w:rsidR="009D507A" w:rsidRPr="00256592" w:rsidRDefault="009D507A" w:rsidP="009D507A">
      <w:pPr>
        <w:pStyle w:val="normlntext"/>
        <w:numPr>
          <w:ilvl w:val="2"/>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 xml:space="preserve">vybarvi </w:t>
      </w:r>
      <w:proofErr w:type="gramStart"/>
      <w:r w:rsidRPr="00256592">
        <w:rPr>
          <w:rFonts w:ascii="Courier New" w:eastAsia="FreeSerif" w:hAnsi="Courier New" w:cs="Courier New"/>
          <w:sz w:val="20"/>
          <w:szCs w:val="20"/>
        </w:rPr>
        <w:t>pixel[</w:t>
      </w:r>
      <w:proofErr w:type="gramEnd"/>
      <w:r w:rsidRPr="00256592">
        <w:rPr>
          <w:rFonts w:ascii="Courier New" w:eastAsia="FreeSerif" w:hAnsi="Courier New" w:cs="Courier New"/>
          <w:sz w:val="20"/>
          <w:szCs w:val="20"/>
        </w:rPr>
        <w:t>x, y]</w:t>
      </w:r>
    </w:p>
    <w:p w14:paraId="76414553" w14:textId="77777777" w:rsidR="009D507A" w:rsidRPr="00256592" w:rsidRDefault="009D507A" w:rsidP="009D507A">
      <w:pPr>
        <w:pStyle w:val="normlntext"/>
        <w:numPr>
          <w:ilvl w:val="2"/>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přidej do zásobníku horní nebo spodní pixel, pokud se nachází uvnitř oblasti, není vybarvený a levý sousední pixel je hraniční</w:t>
      </w:r>
    </w:p>
    <w:p w14:paraId="410D7E0F" w14:textId="77777777" w:rsidR="009D507A" w:rsidRPr="00256592" w:rsidRDefault="009D507A" w:rsidP="009D507A">
      <w:pPr>
        <w:pStyle w:val="normlntext"/>
        <w:numPr>
          <w:ilvl w:val="2"/>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x++</w:t>
      </w:r>
    </w:p>
    <w:p w14:paraId="747C9EC3" w14:textId="77777777" w:rsidR="009D507A" w:rsidRPr="00256592" w:rsidRDefault="009D507A" w:rsidP="00000617">
      <w:pPr>
        <w:pStyle w:val="normlntext"/>
      </w:pPr>
    </w:p>
    <w:p w14:paraId="0BBD2DD2" w14:textId="30610B7E" w:rsidR="009D507A" w:rsidRPr="00256592" w:rsidRDefault="009D507A" w:rsidP="00000617">
      <w:pPr>
        <w:pStyle w:val="normlntext"/>
      </w:pPr>
      <w:r w:rsidRPr="00256592">
        <w:t xml:space="preserve">Pseudokód pro </w:t>
      </w:r>
      <w:proofErr w:type="spellStart"/>
      <w:r w:rsidRPr="00256592">
        <w:t>breadth-first</w:t>
      </w:r>
      <w:proofErr w:type="spellEnd"/>
      <w:r w:rsidR="00300274" w:rsidRPr="00256592">
        <w:t xml:space="preserve"> </w:t>
      </w:r>
      <w:proofErr w:type="spellStart"/>
      <w:r w:rsidR="00300274" w:rsidRPr="00256592">
        <w:t>search</w:t>
      </w:r>
      <w:proofErr w:type="spellEnd"/>
      <w:r w:rsidRPr="00256592">
        <w:t xml:space="preserve"> algoritmus:</w:t>
      </w:r>
    </w:p>
    <w:p w14:paraId="09BBC08D" w14:textId="40FE9BBA" w:rsidR="009D507A" w:rsidRPr="00256592" w:rsidRDefault="00300274" w:rsidP="009D507A">
      <w:pPr>
        <w:pStyle w:val="HTMLPreformatted"/>
      </w:pPr>
      <w:r w:rsidRPr="00256592">
        <w:t>funkce</w:t>
      </w:r>
      <w:r w:rsidR="009D507A" w:rsidRPr="00256592">
        <w:t xml:space="preserve"> BFS</w:t>
      </w:r>
      <w:r w:rsidR="001B2914" w:rsidRPr="00256592">
        <w:t xml:space="preserve"> </w:t>
      </w:r>
      <w:r w:rsidR="009D507A" w:rsidRPr="00256592">
        <w:t xml:space="preserve">(G, </w:t>
      </w:r>
      <w:r w:rsidR="001B2914" w:rsidRPr="00256592">
        <w:t>zdroj</w:t>
      </w:r>
      <w:r w:rsidR="009D507A" w:rsidRPr="00256592">
        <w:t>)</w:t>
      </w:r>
      <w:r w:rsidR="001B2914" w:rsidRPr="00256592">
        <w:t>:</w:t>
      </w:r>
    </w:p>
    <w:p w14:paraId="02D6A3EA" w14:textId="5B94EE67" w:rsidR="009D507A" w:rsidRPr="00256592" w:rsidRDefault="001B2914" w:rsidP="00300274">
      <w:pPr>
        <w:pStyle w:val="HTMLPreformatted"/>
        <w:numPr>
          <w:ilvl w:val="0"/>
          <w:numId w:val="34"/>
        </w:numPr>
      </w:pPr>
      <w:r w:rsidRPr="00256592">
        <w:t>vytvoř novou frontu Q</w:t>
      </w:r>
    </w:p>
    <w:p w14:paraId="7F5AEE71" w14:textId="3AA12865" w:rsidR="009D507A" w:rsidRPr="00256592" w:rsidRDefault="001B2914" w:rsidP="00300274">
      <w:pPr>
        <w:pStyle w:val="HTMLPreformatted"/>
        <w:numPr>
          <w:ilvl w:val="0"/>
          <w:numId w:val="34"/>
        </w:numPr>
      </w:pPr>
      <w:r w:rsidRPr="00256592">
        <w:t>označ zdroj jako navštívený</w:t>
      </w:r>
    </w:p>
    <w:p w14:paraId="5E7A6C39" w14:textId="2878EC6A" w:rsidR="009D507A" w:rsidRPr="00256592" w:rsidRDefault="001B2914" w:rsidP="00300274">
      <w:pPr>
        <w:pStyle w:val="HTMLPreformatted"/>
        <w:numPr>
          <w:ilvl w:val="0"/>
          <w:numId w:val="34"/>
        </w:numPr>
      </w:pPr>
      <w:r w:rsidRPr="00256592">
        <w:t>vlož zdroj do fronty Q</w:t>
      </w:r>
    </w:p>
    <w:p w14:paraId="1996AB57" w14:textId="603F7B78" w:rsidR="009D507A" w:rsidRPr="00256592" w:rsidRDefault="001B2914" w:rsidP="00300274">
      <w:pPr>
        <w:pStyle w:val="HTMLPreformatted"/>
        <w:numPr>
          <w:ilvl w:val="0"/>
          <w:numId w:val="34"/>
        </w:numPr>
      </w:pPr>
      <w:r w:rsidRPr="00256592">
        <w:t>dokud není fronta prázdná, proveď:</w:t>
      </w:r>
    </w:p>
    <w:p w14:paraId="4437D9E9" w14:textId="12A5C06B" w:rsidR="009D507A" w:rsidRPr="00256592" w:rsidRDefault="009D507A" w:rsidP="00300274">
      <w:pPr>
        <w:pStyle w:val="HTMLPreformatted"/>
        <w:numPr>
          <w:ilvl w:val="1"/>
          <w:numId w:val="35"/>
        </w:numPr>
      </w:pPr>
      <w:r w:rsidRPr="00256592">
        <w:t>v </w:t>
      </w:r>
      <w:r w:rsidR="001B2914" w:rsidRPr="00256592">
        <w:t>= následující prvek z Q</w:t>
      </w:r>
    </w:p>
    <w:p w14:paraId="2DAF870D" w14:textId="6183DBFD" w:rsidR="009D507A" w:rsidRPr="00256592" w:rsidRDefault="001B2914" w:rsidP="00300274">
      <w:pPr>
        <w:pStyle w:val="HTMLPreformatted"/>
        <w:numPr>
          <w:ilvl w:val="1"/>
          <w:numId w:val="35"/>
        </w:numPr>
      </w:pPr>
      <w:r w:rsidRPr="00256592">
        <w:t>pokud v je cíl, proveď:</w:t>
      </w:r>
    </w:p>
    <w:p w14:paraId="41DCDB88" w14:textId="5E5F41A7" w:rsidR="009D507A" w:rsidRPr="00256592" w:rsidRDefault="001B2914" w:rsidP="009D507A">
      <w:pPr>
        <w:pStyle w:val="HTMLPreformatted"/>
        <w:numPr>
          <w:ilvl w:val="2"/>
          <w:numId w:val="35"/>
        </w:numPr>
      </w:pPr>
      <w:r w:rsidRPr="00256592">
        <w:t>vrať v</w:t>
      </w:r>
    </w:p>
    <w:p w14:paraId="50DEDA21" w14:textId="1ADECB31" w:rsidR="009D507A" w:rsidRPr="00256592" w:rsidRDefault="00114A04" w:rsidP="00300274">
      <w:pPr>
        <w:pStyle w:val="HTMLPreformatted"/>
        <w:numPr>
          <w:ilvl w:val="1"/>
          <w:numId w:val="35"/>
        </w:numPr>
      </w:pPr>
      <w:r w:rsidRPr="00256592">
        <w:t>pro všechny hrany od</w:t>
      </w:r>
      <w:r w:rsidR="009D507A" w:rsidRPr="00256592">
        <w:t xml:space="preserve"> v </w:t>
      </w:r>
      <w:r w:rsidRPr="00256592">
        <w:t>po</w:t>
      </w:r>
      <w:r w:rsidR="009D507A" w:rsidRPr="00256592">
        <w:t xml:space="preserve"> w</w:t>
      </w:r>
      <w:r w:rsidRPr="00256592">
        <w:t> sousedních hran v, proveď:</w:t>
      </w:r>
    </w:p>
    <w:p w14:paraId="10630925" w14:textId="39A93864" w:rsidR="009D507A" w:rsidRPr="00256592" w:rsidRDefault="00114A04" w:rsidP="00300274">
      <w:pPr>
        <w:pStyle w:val="HTMLPreformatted"/>
        <w:numPr>
          <w:ilvl w:val="2"/>
          <w:numId w:val="35"/>
        </w:numPr>
      </w:pPr>
      <w:r w:rsidRPr="00256592">
        <w:t>pokud w není označený jako navštívený, proveď:</w:t>
      </w:r>
    </w:p>
    <w:p w14:paraId="42628C29" w14:textId="5E2C9DD7" w:rsidR="009D507A" w:rsidRPr="00256592" w:rsidRDefault="00114A04" w:rsidP="00300274">
      <w:pPr>
        <w:pStyle w:val="HTMLPreformatted"/>
        <w:numPr>
          <w:ilvl w:val="3"/>
          <w:numId w:val="37"/>
        </w:numPr>
      </w:pPr>
      <w:r w:rsidRPr="00256592">
        <w:t>označ w jako navštívený</w:t>
      </w:r>
    </w:p>
    <w:p w14:paraId="59A7D1D1" w14:textId="09D7E0A4" w:rsidR="009D507A" w:rsidRPr="00256592" w:rsidRDefault="00114A04" w:rsidP="00300274">
      <w:pPr>
        <w:pStyle w:val="HTMLPreformatted"/>
        <w:numPr>
          <w:ilvl w:val="3"/>
          <w:numId w:val="37"/>
        </w:numPr>
      </w:pPr>
      <w:r w:rsidRPr="00256592">
        <w:t>uveď v jako rodiče pro w</w:t>
      </w:r>
    </w:p>
    <w:p w14:paraId="16291F5D" w14:textId="6271A8CD" w:rsidR="009D507A" w:rsidRPr="00256592" w:rsidRDefault="00114A04" w:rsidP="00300274">
      <w:pPr>
        <w:pStyle w:val="HTMLPreformatted"/>
        <w:numPr>
          <w:ilvl w:val="3"/>
          <w:numId w:val="37"/>
        </w:numPr>
      </w:pPr>
      <w:r w:rsidRPr="00256592">
        <w:t>vlož w do fronty Q</w:t>
      </w:r>
    </w:p>
    <w:p w14:paraId="240B9539" w14:textId="6B6861F4" w:rsidR="00594A0D" w:rsidRPr="00256592" w:rsidRDefault="00594A0D">
      <w:pPr>
        <w:rPr>
          <w:rFonts w:ascii="Times New Roman" w:hAnsi="Times New Roman"/>
        </w:rPr>
      </w:pPr>
      <w:r w:rsidRPr="00256592">
        <w:br w:type="page"/>
      </w:r>
    </w:p>
    <w:p w14:paraId="449F3E48" w14:textId="77777777" w:rsidR="00594A0D" w:rsidRPr="00256592" w:rsidRDefault="00594A0D" w:rsidP="00000617">
      <w:pPr>
        <w:pStyle w:val="normlntext"/>
      </w:pPr>
      <w:r w:rsidRPr="00256592">
        <w:lastRenderedPageBreak/>
        <w:t>Můžeme vidět, že řádkové semínkové vyplňování pracuje se zásobníkem, místo fronty. Fronta je specifická pro prohledávání do šířky, a naopak halda pro hledání do hloubky. Je tedy hned patrné, že v tomhle ohledu je naše vyplňování bližší k prohledávání do hloubky.</w:t>
      </w:r>
    </w:p>
    <w:p w14:paraId="1E82BAF7" w14:textId="1A3EF634" w:rsidR="00594A0D" w:rsidRPr="00256592" w:rsidRDefault="00594A0D" w:rsidP="00000617">
      <w:pPr>
        <w:pStyle w:val="normlntext"/>
      </w:pPr>
      <w:r w:rsidRPr="00256592">
        <w:t>Podobnost můžeme vidět v kontrole sousedních struktur, tedy pixelů u řádkového vyplňování a vrcholů u prohledávání do šířky v grafu.</w:t>
      </w:r>
    </w:p>
    <w:p w14:paraId="29B44066" w14:textId="130534BD" w:rsidR="004263C0" w:rsidRPr="00256592" w:rsidRDefault="001647D8" w:rsidP="004263C0">
      <w:pPr>
        <w:keepNext/>
        <w:jc w:val="center"/>
      </w:pPr>
      <w:r w:rsidRPr="00256592">
        <w:rPr>
          <w:rFonts w:ascii="Times New Roman" w:hAnsi="Times New Roman" w:cs="Times New Roman"/>
          <w:noProof/>
        </w:rPr>
        <w:drawing>
          <wp:inline distT="0" distB="0" distL="0" distR="0" wp14:anchorId="3771F441" wp14:editId="4DAF78D8">
            <wp:extent cx="3530514" cy="1914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b="-13615"/>
                    <a:stretch>
                      <a:fillRect/>
                    </a:stretch>
                  </pic:blipFill>
                  <pic:spPr bwMode="auto">
                    <a:xfrm>
                      <a:off x="0" y="0"/>
                      <a:ext cx="3591011" cy="1947331"/>
                    </a:xfrm>
                    <a:prstGeom prst="rect">
                      <a:avLst/>
                    </a:prstGeom>
                    <a:noFill/>
                    <a:ln>
                      <a:noFill/>
                    </a:ln>
                  </pic:spPr>
                </pic:pic>
              </a:graphicData>
            </a:graphic>
          </wp:inline>
        </w:drawing>
      </w:r>
    </w:p>
    <w:p w14:paraId="5707FB6F" w14:textId="5072CA34" w:rsidR="009C1395" w:rsidRPr="00256592" w:rsidRDefault="004263C0" w:rsidP="000B7F41">
      <w:pPr>
        <w:pStyle w:val="Caption"/>
        <w:jc w:val="center"/>
      </w:pPr>
      <w:bookmarkStart w:id="145" w:name="_Toc135324649"/>
      <w:r w:rsidRPr="00256592">
        <w:t xml:space="preserve">Obrázek </w:t>
      </w:r>
      <w:fldSimple w:instr=" SEQ Obrázek \* ARABIC ">
        <w:r w:rsidR="008C45E6">
          <w:rPr>
            <w:noProof/>
          </w:rPr>
          <w:t>12</w:t>
        </w:r>
      </w:fldSimple>
      <w:r w:rsidRPr="00256592">
        <w:t>- průběh algoritmu slepých konců, převzato z [</w:t>
      </w:r>
      <w:r w:rsidR="00E47B49" w:rsidRPr="00256592">
        <w:fldChar w:fldCharType="begin"/>
      </w:r>
      <w:r w:rsidR="00E47B49" w:rsidRPr="00256592">
        <w:instrText xml:space="preserve"> REF _Ref132584247 \r \h </w:instrText>
      </w:r>
      <w:r w:rsidR="00E47B49" w:rsidRPr="00256592">
        <w:fldChar w:fldCharType="separate"/>
      </w:r>
      <w:r w:rsidR="008C45E6">
        <w:t>5</w:t>
      </w:r>
      <w:r w:rsidR="00E47B49" w:rsidRPr="00256592">
        <w:fldChar w:fldCharType="end"/>
      </w:r>
      <w:r w:rsidRPr="00256592">
        <w:t>]</w:t>
      </w:r>
      <w:bookmarkEnd w:id="145"/>
    </w:p>
    <w:p w14:paraId="41271A6A" w14:textId="64DD8C55" w:rsidR="00A25EF6" w:rsidRPr="00256592" w:rsidRDefault="00A25EF6" w:rsidP="00A25EF6"/>
    <w:p w14:paraId="3853CD4F" w14:textId="30D23166" w:rsidR="00E76369" w:rsidRPr="00256592" w:rsidRDefault="0048509D" w:rsidP="00F91C64">
      <w:pPr>
        <w:pStyle w:val="NadpisB"/>
      </w:pPr>
      <w:bookmarkStart w:id="146" w:name="_Toc135329685"/>
      <w:r w:rsidRPr="00256592">
        <w:t>Prohledávání do hloubky</w:t>
      </w:r>
      <w:r w:rsidR="00614BD3" w:rsidRPr="00256592">
        <w:t xml:space="preserve"> (</w:t>
      </w:r>
      <w:proofErr w:type="spellStart"/>
      <w:r w:rsidR="00614BD3" w:rsidRPr="00256592">
        <w:t>depth-first</w:t>
      </w:r>
      <w:proofErr w:type="spellEnd"/>
      <w:r w:rsidR="00614BD3" w:rsidRPr="00256592">
        <w:t xml:space="preserve"> </w:t>
      </w:r>
      <w:proofErr w:type="spellStart"/>
      <w:r w:rsidR="00614BD3" w:rsidRPr="00256592">
        <w:t>search</w:t>
      </w:r>
      <w:proofErr w:type="spellEnd"/>
      <w:r w:rsidR="00614BD3" w:rsidRPr="00256592">
        <w:t>)</w:t>
      </w:r>
      <w:bookmarkEnd w:id="146"/>
    </w:p>
    <w:p w14:paraId="2C2D9C80" w14:textId="21F3EBF7" w:rsidR="00F91C64" w:rsidRPr="00256592" w:rsidRDefault="0048509D" w:rsidP="0048509D">
      <w:pPr>
        <w:pStyle w:val="normlntext"/>
      </w:pPr>
      <w:r w:rsidRPr="00256592">
        <w:t>Prohledávání do hloubky prohledává graf postupně podle jednotlivých větví, tedy prochází do hloubky jednu větev, dokud nenarazí na uzel bez nezpracovaných sousedů. Poté se vrací zpět k poslednímu uzlu, u kterého existuje nezpracovaný soused a opakuje</w:t>
      </w:r>
      <w:r w:rsidR="00F91C64" w:rsidRPr="00256592">
        <w:t xml:space="preserve"> tento</w:t>
      </w:r>
      <w:r w:rsidRPr="00256592">
        <w:t xml:space="preserve"> proces </w:t>
      </w:r>
      <w:r w:rsidR="00F91C64" w:rsidRPr="00256592">
        <w:t>znovu</w:t>
      </w:r>
      <w:r w:rsidRPr="00256592">
        <w:t>.</w:t>
      </w:r>
    </w:p>
    <w:p w14:paraId="5DF9E203" w14:textId="240EC568" w:rsidR="0048509D" w:rsidRPr="00256592" w:rsidRDefault="0048509D" w:rsidP="0048509D">
      <w:pPr>
        <w:pStyle w:val="normlntext"/>
      </w:pPr>
      <w:r w:rsidRPr="00256592">
        <w:t xml:space="preserve">Prohledávání do hloubky nemusí najít nejkratší cestu k cílovému uzlu, ale může najít řešení rychleji než </w:t>
      </w:r>
      <w:r w:rsidR="00614BD3" w:rsidRPr="00256592">
        <w:t>vyplňování slepých konců</w:t>
      </w:r>
      <w:r w:rsidRPr="00256592">
        <w:t>, pokud je cílový uzel hlouběji v grafu.</w:t>
      </w:r>
      <w:r w:rsidR="00CE4E2B" w:rsidRPr="00256592">
        <w:t xml:space="preserve"> [</w:t>
      </w:r>
      <w:r w:rsidR="00CE4E2B" w:rsidRPr="00256592">
        <w:fldChar w:fldCharType="begin"/>
      </w:r>
      <w:r w:rsidR="00CE4E2B" w:rsidRPr="00256592">
        <w:instrText xml:space="preserve"> REF _Ref132584247 \r \h </w:instrText>
      </w:r>
      <w:r w:rsidR="00CE4E2B" w:rsidRPr="00256592">
        <w:fldChar w:fldCharType="separate"/>
      </w:r>
      <w:r w:rsidR="008C45E6">
        <w:t>5</w:t>
      </w:r>
      <w:r w:rsidR="00CE4E2B" w:rsidRPr="00256592">
        <w:fldChar w:fldCharType="end"/>
      </w:r>
      <w:r w:rsidR="00CE4E2B" w:rsidRPr="00256592">
        <w:t>]</w:t>
      </w:r>
    </w:p>
    <w:p w14:paraId="61014C96" w14:textId="46399710" w:rsidR="00614BD3" w:rsidRPr="00256592" w:rsidRDefault="00CE4E2B" w:rsidP="006E6511">
      <w:pPr>
        <w:pStyle w:val="normlntext"/>
        <w:keepNext/>
        <w:jc w:val="center"/>
      </w:pPr>
      <w:r w:rsidRPr="00256592">
        <w:rPr>
          <w:noProof/>
        </w:rPr>
        <w:drawing>
          <wp:inline distT="0" distB="0" distL="0" distR="0" wp14:anchorId="2A65276E" wp14:editId="231A6BBB">
            <wp:extent cx="3408401" cy="1971675"/>
            <wp:effectExtent l="0" t="0" r="1905"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24"/>
                    <a:stretch>
                      <a:fillRect/>
                    </a:stretch>
                  </pic:blipFill>
                  <pic:spPr>
                    <a:xfrm>
                      <a:off x="0" y="0"/>
                      <a:ext cx="3440356" cy="1990160"/>
                    </a:xfrm>
                    <a:prstGeom prst="rect">
                      <a:avLst/>
                    </a:prstGeom>
                  </pic:spPr>
                </pic:pic>
              </a:graphicData>
            </a:graphic>
          </wp:inline>
        </w:drawing>
      </w:r>
    </w:p>
    <w:p w14:paraId="62D302CE" w14:textId="075897D5" w:rsidR="00614BD3" w:rsidRPr="00256592" w:rsidRDefault="00614BD3" w:rsidP="00614BD3">
      <w:pPr>
        <w:pStyle w:val="Caption"/>
        <w:jc w:val="center"/>
      </w:pPr>
      <w:bookmarkStart w:id="147" w:name="_Toc135324650"/>
      <w:r w:rsidRPr="00256592">
        <w:t xml:space="preserve">Obrázek </w:t>
      </w:r>
      <w:fldSimple w:instr=" SEQ Obrázek \* ARABIC ">
        <w:r w:rsidR="008C45E6">
          <w:rPr>
            <w:noProof/>
          </w:rPr>
          <w:t>13</w:t>
        </w:r>
      </w:fldSimple>
      <w:r w:rsidRPr="00256592">
        <w:t>- Postup prohledávání do hloubky, převzato z</w:t>
      </w:r>
      <w:bookmarkEnd w:id="147"/>
      <w:r w:rsidRPr="00256592">
        <w:t xml:space="preserve"> </w:t>
      </w:r>
    </w:p>
    <w:p w14:paraId="79E97A35" w14:textId="2A41B0EC" w:rsidR="000B7F41" w:rsidRPr="00256592" w:rsidRDefault="00000000" w:rsidP="009D7AE9">
      <w:pPr>
        <w:pStyle w:val="Caption"/>
        <w:jc w:val="center"/>
        <w:rPr>
          <w:rStyle w:val="Hyperlink"/>
        </w:rPr>
      </w:pPr>
      <w:hyperlink r:id="rId25" w:history="1">
        <w:r w:rsidR="00614BD3" w:rsidRPr="00256592">
          <w:rPr>
            <w:rStyle w:val="Hyperlink"/>
          </w:rPr>
          <w:t>https://www.simplilearn.com/tutorials/data-structure-tutorial/dfs-algorithm</w:t>
        </w:r>
      </w:hyperlink>
    </w:p>
    <w:p w14:paraId="79541A38" w14:textId="77777777" w:rsidR="009D7AE9" w:rsidRPr="00256592" w:rsidRDefault="009D7AE9" w:rsidP="009D7AE9">
      <w:pPr>
        <w:pStyle w:val="normlntext"/>
      </w:pPr>
      <w:r w:rsidRPr="00256592">
        <w:lastRenderedPageBreak/>
        <w:t>Algoritmus hledání do hloubky je prakticky shodný s algoritmem hledání do šířky, akorát místo fronty využívá zásobník.</w:t>
      </w:r>
    </w:p>
    <w:p w14:paraId="2A7EBC8C" w14:textId="397C3EBD" w:rsidR="009D7AE9" w:rsidRPr="00256592" w:rsidRDefault="009D7AE9" w:rsidP="009D7AE9">
      <w:pPr>
        <w:pStyle w:val="normlntext"/>
      </w:pPr>
      <w:r w:rsidRPr="00256592">
        <w:t xml:space="preserve">Dá se tedy říct, že z těchto zkoumaných algoritmů prohledávání bludiště je k vyplňování bližší právě </w:t>
      </w:r>
      <w:r w:rsidR="00790274">
        <w:t xml:space="preserve">algoritmus </w:t>
      </w:r>
      <w:r w:rsidRPr="00256592">
        <w:t>hledání do hloubky.</w:t>
      </w:r>
    </w:p>
    <w:p w14:paraId="6A824129" w14:textId="77777777" w:rsidR="009D7AE9" w:rsidRPr="00256592" w:rsidRDefault="009D7AE9" w:rsidP="009D7AE9"/>
    <w:p w14:paraId="6ACA21F7" w14:textId="0B6FCC25" w:rsidR="003532C7" w:rsidRPr="00256592" w:rsidRDefault="003532C7" w:rsidP="000B7F41">
      <w:pPr>
        <w:pStyle w:val="NadpisB"/>
      </w:pPr>
      <w:bookmarkStart w:id="148" w:name="_Toc135329686"/>
      <w:r w:rsidRPr="00256592">
        <w:t>Podobnost mezi algoritmy vyplňování a řešení bludiště</w:t>
      </w:r>
      <w:bookmarkEnd w:id="148"/>
    </w:p>
    <w:p w14:paraId="6785EAD4" w14:textId="77777777" w:rsidR="003532C7" w:rsidRPr="00256592" w:rsidRDefault="003532C7" w:rsidP="003532C7">
      <w:pPr>
        <w:pStyle w:val="normlntext"/>
      </w:pPr>
      <w:r w:rsidRPr="00256592">
        <w:t>Oba algoritmy, řešení bludiště i výplně vybrané oblasti, zahrnují průchod dvourozměrným prostorem a prozkoumávání sousedních buněk nebo pixelů. Oba také zahrnují použití datových struktur, jako jsou zásobníky nebo fronty, pro udržování navštívených buněk nebo pixelů a pro řízení procesu prohledávání nebo výplně.</w:t>
      </w:r>
    </w:p>
    <w:p w14:paraId="6E6A1AE9" w14:textId="71A7BDB2" w:rsidR="00B35441" w:rsidRPr="00256592" w:rsidRDefault="003532C7" w:rsidP="003532C7">
      <w:pPr>
        <w:pStyle w:val="normlntext"/>
      </w:pPr>
      <w:r w:rsidRPr="00256592">
        <w:t>Existují však také některé klíčové rozdíly mezi algoritmy řešení bludiště a výplně vybrané oblasti. Algoritmy řešení bludiště se obvykle zaměřují na nalezení jediné cesty z počátečního bodu do koncového bodu, zatímco algoritmy výplně vybrané oblasti se zaměřují na vyplnění celé oblasti zájmu.</w:t>
      </w:r>
    </w:p>
    <w:p w14:paraId="5F05217E" w14:textId="62E2B8E9" w:rsidR="00B978EA" w:rsidRPr="00256592" w:rsidRDefault="009D7AE9" w:rsidP="003532C7">
      <w:pPr>
        <w:pStyle w:val="normlntext"/>
      </w:pPr>
      <w:r w:rsidRPr="00256592">
        <w:t>Časová složitost algoritmu prohledávání do šířky</w:t>
      </w:r>
      <w:r w:rsidR="00662B5F" w:rsidRPr="00256592">
        <w:t xml:space="preserve"> je závislá na počtu vrcholů a hran grafu.</w:t>
      </w:r>
    </w:p>
    <w:p w14:paraId="3974429C" w14:textId="7A3AD821" w:rsidR="00B35C75" w:rsidRPr="00256592" w:rsidRDefault="009D7AE9" w:rsidP="007E0E60">
      <w:pPr>
        <w:pStyle w:val="normlntext"/>
        <w:jc w:val="center"/>
        <w:rPr>
          <w:i/>
        </w:rPr>
      </w:pPr>
      <m:oMath>
        <m:r>
          <w:rPr>
            <w:rFonts w:ascii="Cambria Math" w:hAnsi="Cambria Math"/>
          </w:rPr>
          <m:t>O(</m:t>
        </m:r>
        <m:d>
          <m:dPr>
            <m:begChr m:val="|"/>
            <m:endChr m:val="|"/>
            <m:ctrlPr>
              <w:rPr>
                <w:rFonts w:ascii="Cambria Math" w:hAnsi="Cambria Math"/>
                <w:i/>
                <w:lang w:eastAsia="ja-JP"/>
              </w:rPr>
            </m:ctrlPr>
          </m:dPr>
          <m:e>
            <m:r>
              <w:rPr>
                <w:rFonts w:ascii="Cambria Math" w:hAnsi="Cambria Math"/>
                <w:lang w:eastAsia="ja-JP"/>
              </w:rPr>
              <m:t>V</m:t>
            </m:r>
          </m:e>
        </m:d>
        <m:r>
          <w:rPr>
            <w:rFonts w:ascii="Cambria Math" w:hAnsi="Cambria Math"/>
          </w:rPr>
          <m:t>+|E|)</m:t>
        </m:r>
      </m:oMath>
      <w:r w:rsidR="007E0E60" w:rsidRPr="00256592">
        <w:rPr>
          <w:i/>
        </w:rPr>
        <w:t xml:space="preserve"> </w:t>
      </w:r>
    </w:p>
    <w:p w14:paraId="636010B4" w14:textId="77777777" w:rsidR="00B978EA" w:rsidRPr="00256592" w:rsidRDefault="00B978EA" w:rsidP="007E0E60">
      <w:pPr>
        <w:pStyle w:val="normlntext"/>
        <w:jc w:val="center"/>
        <w:rPr>
          <w:iCs/>
        </w:rPr>
      </w:pPr>
    </w:p>
    <w:p w14:paraId="2BA6B1C2" w14:textId="77777777" w:rsidR="008A7E8C" w:rsidRPr="00256592" w:rsidRDefault="007E0E60" w:rsidP="007E0E60">
      <w:pPr>
        <w:pStyle w:val="normlntext"/>
        <w:jc w:val="left"/>
        <w:rPr>
          <w:iCs/>
        </w:rPr>
      </w:pPr>
      <w:r w:rsidRPr="00256592">
        <w:rPr>
          <w:iCs/>
        </w:rPr>
        <w:t xml:space="preserve">V nejhorším případě může dojít k prozkoumání každého vrcholu a každé hrany. </w:t>
      </w:r>
      <m:oMath>
        <m:d>
          <m:dPr>
            <m:begChr m:val="|"/>
            <m:endChr m:val="|"/>
            <m:ctrlPr>
              <w:rPr>
                <w:rFonts w:ascii="Cambria Math" w:hAnsi="Cambria Math"/>
                <w:i/>
                <w:lang w:eastAsia="ja-JP"/>
              </w:rPr>
            </m:ctrlPr>
          </m:dPr>
          <m:e>
            <m:r>
              <w:rPr>
                <w:rFonts w:ascii="Cambria Math" w:hAnsi="Cambria Math"/>
                <w:lang w:eastAsia="ja-JP"/>
              </w:rPr>
              <m:t>V</m:t>
            </m:r>
          </m:e>
        </m:d>
      </m:oMath>
      <w:r w:rsidRPr="00256592">
        <w:rPr>
          <w:iCs/>
        </w:rPr>
        <w:t xml:space="preserve"> je počet vrcholů a </w:t>
      </w:r>
      <m:oMath>
        <m:r>
          <w:rPr>
            <w:rFonts w:ascii="Cambria Math" w:hAnsi="Cambria Math"/>
          </w:rPr>
          <m:t>|E|</m:t>
        </m:r>
      </m:oMath>
      <w:r w:rsidRPr="00256592">
        <w:rPr>
          <w:iCs/>
        </w:rPr>
        <w:t xml:space="preserve"> je počet hran. </w:t>
      </w:r>
      <w:r w:rsidR="00C640E0" w:rsidRPr="00256592">
        <w:rPr>
          <w:iCs/>
        </w:rPr>
        <w:t>Tento vztah platí také pro hledání do hloubky.</w:t>
      </w:r>
    </w:p>
    <w:p w14:paraId="30D8C31E" w14:textId="776DBF79" w:rsidR="00B978EA" w:rsidRPr="00256592" w:rsidRDefault="008A7E8C" w:rsidP="008A7E8C">
      <w:pPr>
        <w:pStyle w:val="normlntext"/>
      </w:pPr>
      <w:r w:rsidRPr="00256592">
        <w:t>Prostorová složitost je závislá na počtu vrcholů:</w:t>
      </w:r>
    </w:p>
    <w:p w14:paraId="1409F6B8" w14:textId="77777777" w:rsidR="008A7E8C" w:rsidRPr="00256592" w:rsidRDefault="008A7E8C" w:rsidP="008A7E8C">
      <w:pPr>
        <w:pStyle w:val="normlntext"/>
        <w:jc w:val="center"/>
        <w:rPr>
          <w:i/>
        </w:rPr>
      </w:pPr>
      <m:oMath>
        <m:r>
          <w:rPr>
            <w:rFonts w:ascii="Cambria Math" w:hAnsi="Cambria Math"/>
          </w:rPr>
          <m:t>O(</m:t>
        </m:r>
        <m:d>
          <m:dPr>
            <m:begChr m:val="|"/>
            <m:endChr m:val="|"/>
            <m:ctrlPr>
              <w:rPr>
                <w:rFonts w:ascii="Cambria Math" w:hAnsi="Cambria Math"/>
                <w:i/>
                <w:lang w:eastAsia="ja-JP"/>
              </w:rPr>
            </m:ctrlPr>
          </m:dPr>
          <m:e>
            <m:r>
              <w:rPr>
                <w:rFonts w:ascii="Cambria Math" w:hAnsi="Cambria Math"/>
                <w:lang w:eastAsia="ja-JP"/>
              </w:rPr>
              <m:t>V</m:t>
            </m:r>
          </m:e>
        </m:d>
        <m:r>
          <w:rPr>
            <w:rFonts w:ascii="Cambria Math" w:hAnsi="Cambria Math"/>
          </w:rPr>
          <m:t>)</m:t>
        </m:r>
      </m:oMath>
      <w:r w:rsidRPr="00256592">
        <w:rPr>
          <w:i/>
        </w:rPr>
        <w:t xml:space="preserve"> </w:t>
      </w:r>
    </w:p>
    <w:p w14:paraId="5D322156" w14:textId="70D7A199" w:rsidR="008B5A91" w:rsidRPr="00256592" w:rsidRDefault="007E0E60" w:rsidP="007E0E60">
      <w:pPr>
        <w:pStyle w:val="normlntext"/>
        <w:jc w:val="left"/>
        <w:rPr>
          <w:iCs/>
        </w:rPr>
      </w:pPr>
      <w:r w:rsidRPr="00256592">
        <w:rPr>
          <w:iCs/>
        </w:rPr>
        <w:t>[</w:t>
      </w:r>
      <w:r w:rsidRPr="00256592">
        <w:rPr>
          <w:iCs/>
        </w:rPr>
        <w:fldChar w:fldCharType="begin"/>
      </w:r>
      <w:r w:rsidRPr="00256592">
        <w:rPr>
          <w:iCs/>
        </w:rPr>
        <w:instrText xml:space="preserve"> REF _Ref135220740 \r \h  \* MERGEFORMAT </w:instrText>
      </w:r>
      <w:r w:rsidRPr="00256592">
        <w:rPr>
          <w:iCs/>
        </w:rPr>
      </w:r>
      <w:r w:rsidRPr="00256592">
        <w:rPr>
          <w:iCs/>
        </w:rPr>
        <w:fldChar w:fldCharType="separate"/>
      </w:r>
      <w:r w:rsidR="008C45E6">
        <w:rPr>
          <w:iCs/>
        </w:rPr>
        <w:t>6</w:t>
      </w:r>
      <w:r w:rsidRPr="00256592">
        <w:rPr>
          <w:iCs/>
        </w:rPr>
        <w:fldChar w:fldCharType="end"/>
      </w:r>
      <w:r w:rsidRPr="00256592">
        <w:rPr>
          <w:iCs/>
        </w:rPr>
        <w:t>]</w:t>
      </w:r>
    </w:p>
    <w:p w14:paraId="50CB4D53" w14:textId="0F679847" w:rsidR="00B978EA" w:rsidRPr="00256592" w:rsidRDefault="008A7E8C" w:rsidP="008A7E8C">
      <w:pPr>
        <w:pStyle w:val="normlntext"/>
        <w:rPr>
          <w:lang w:eastAsia="ja-JP"/>
        </w:rPr>
      </w:pPr>
      <w:r w:rsidRPr="00256592">
        <w:t>Oproti tomu časová složitost řádkového semínkového vyplňování závisí na počtu</w:t>
      </w:r>
      <w:r w:rsidR="005F0E1B" w:rsidRPr="00256592">
        <w:t xml:space="preserve"> pixelů</w:t>
      </w:r>
      <w:r w:rsidR="00352D57" w:rsidRPr="00256592">
        <w:t xml:space="preserve"> n</w:t>
      </w:r>
      <w:r w:rsidR="005F0E1B" w:rsidRPr="00256592">
        <w:t>, které mají být vyplněny.</w:t>
      </w:r>
      <w:r w:rsidR="00FD670B" w:rsidRPr="00256592">
        <w:rPr>
          <w:lang w:eastAsia="ja-JP"/>
        </w:rPr>
        <w:t xml:space="preserve"> </w:t>
      </w:r>
      <w:r w:rsidR="00352D57" w:rsidRPr="00256592">
        <w:rPr>
          <w:lang w:eastAsia="ja-JP"/>
        </w:rPr>
        <w:t>jelikož každý pixel můžeme navštívit nejvýše jednou, je složitost tohoto algoritmu následující:</w:t>
      </w:r>
    </w:p>
    <w:p w14:paraId="4B253FD6" w14:textId="4FAEE5B5" w:rsidR="003532C7" w:rsidRPr="00256592" w:rsidRDefault="00352D57" w:rsidP="003532C7">
      <w:pPr>
        <w:pStyle w:val="normlntext"/>
      </w:pPr>
      <m:oMathPara>
        <m:oMath>
          <m:r>
            <w:rPr>
              <w:rFonts w:ascii="Cambria Math" w:hAnsi="Cambria Math"/>
            </w:rPr>
            <m:t>O(n)</m:t>
          </m:r>
        </m:oMath>
      </m:oMathPara>
    </w:p>
    <w:p w14:paraId="10338B24" w14:textId="4BDB89B0" w:rsidR="001C2A53" w:rsidRPr="00256592" w:rsidRDefault="009C1395" w:rsidP="009C1395">
      <w:pPr>
        <w:pStyle w:val="NadpisA"/>
      </w:pPr>
      <w:bookmarkStart w:id="149" w:name="_Toc135329687"/>
      <w:r w:rsidRPr="00256592">
        <w:lastRenderedPageBreak/>
        <w:t>Kvalita propustnosti</w:t>
      </w:r>
      <w:bookmarkEnd w:id="149"/>
    </w:p>
    <w:p w14:paraId="457F31DA" w14:textId="08A63BB2" w:rsidR="009D1024" w:rsidRPr="00256592" w:rsidRDefault="009C1395" w:rsidP="009D1024">
      <w:pPr>
        <w:pStyle w:val="normlntext"/>
      </w:pPr>
      <w:r w:rsidRPr="00256592">
        <w:t>Pod otázkou kvality propustnosti permeabilního materiálu si představíme především výskyt kritických míst, a jak silná je propustnost</w:t>
      </w:r>
      <w:r w:rsidR="009D1024" w:rsidRPr="00256592">
        <w:t xml:space="preserve">, respektive velikost kritického místa. Pro vyřešení těchto problémů využijeme </w:t>
      </w:r>
      <w:r w:rsidR="0073153B" w:rsidRPr="00256592">
        <w:t>přístupy využívané v matematické morfologii.</w:t>
      </w:r>
    </w:p>
    <w:p w14:paraId="243DAF83" w14:textId="77777777" w:rsidR="009D1024" w:rsidRPr="00256592" w:rsidRDefault="009D1024" w:rsidP="009D1024">
      <w:pPr>
        <w:pStyle w:val="normlntext"/>
      </w:pPr>
    </w:p>
    <w:p w14:paraId="44C18509" w14:textId="41F2BFC8" w:rsidR="009D1024" w:rsidRPr="00256592" w:rsidRDefault="009D1024" w:rsidP="009D1024">
      <w:pPr>
        <w:pStyle w:val="NadpisB"/>
      </w:pPr>
      <w:bookmarkStart w:id="150" w:name="_Toc135329688"/>
      <w:r w:rsidRPr="00256592">
        <w:t>Matematická morfologie</w:t>
      </w:r>
      <w:bookmarkEnd w:id="150"/>
    </w:p>
    <w:p w14:paraId="798C0A7C" w14:textId="05626D74" w:rsidR="009D1024" w:rsidRPr="00256592" w:rsidRDefault="001C2A53" w:rsidP="009D1024">
      <w:pPr>
        <w:pStyle w:val="normlntext"/>
        <w:rPr>
          <w:lang w:eastAsia="ja-JP"/>
        </w:rPr>
      </w:pPr>
      <w:r w:rsidRPr="00256592">
        <w:t xml:space="preserve">Matematická morfologie je matematická teorie, která se zabývá analýzou geometrických transformací, jako jsou eroze, dilatace, otevření a uzavření, aplikovaných na obrazy nebo jiné geometrické objekty. Tato teorie byla poprvé navržena Georgesem </w:t>
      </w:r>
      <w:proofErr w:type="spellStart"/>
      <w:r w:rsidRPr="00256592">
        <w:t>Matheronem</w:t>
      </w:r>
      <w:proofErr w:type="spellEnd"/>
      <w:r w:rsidRPr="00256592">
        <w:t xml:space="preserve"> v roce 1962 a později rozvinuta Jeanem </w:t>
      </w:r>
      <w:proofErr w:type="spellStart"/>
      <w:r w:rsidRPr="00256592">
        <w:t>Serra</w:t>
      </w:r>
      <w:proofErr w:type="spellEnd"/>
      <w:r w:rsidRPr="00256592">
        <w:t xml:space="preserve"> v 70. letech 20. století.</w:t>
      </w:r>
    </w:p>
    <w:p w14:paraId="75E8ABF8" w14:textId="40768152" w:rsidR="001C2A53" w:rsidRPr="00256592" w:rsidRDefault="001C2A53" w:rsidP="009D1024">
      <w:pPr>
        <w:pStyle w:val="normlntext"/>
        <w:rPr>
          <w:lang w:eastAsia="ja-JP"/>
        </w:rPr>
      </w:pPr>
      <w:r w:rsidRPr="00256592">
        <w:t xml:space="preserve">Základní myšlenkou matematické morfologie je aplikace geometrických transformací na obrazová data za účelem získání informací o struktuře, tvaru a topologii objektů v obraze. Eroze a dilatace jsou základními operacemi matematické morfologie, které </w:t>
      </w:r>
      <w:proofErr w:type="gramStart"/>
      <w:r w:rsidRPr="00256592">
        <w:t>slouží</w:t>
      </w:r>
      <w:proofErr w:type="gramEnd"/>
      <w:r w:rsidRPr="00256592">
        <w:t xml:space="preserve"> k úpravě tvaru objektů v obraze.</w:t>
      </w:r>
    </w:p>
    <w:p w14:paraId="21AA3295" w14:textId="4FB2B004" w:rsidR="00190EF2" w:rsidRPr="00256592" w:rsidRDefault="00190EF2" w:rsidP="009D1024">
      <w:pPr>
        <w:pStyle w:val="normlntext"/>
        <w:rPr>
          <w:lang w:eastAsia="ja-JP"/>
        </w:rPr>
      </w:pPr>
      <w:r w:rsidRPr="00256592">
        <w:rPr>
          <w:lang w:eastAsia="ja-JP"/>
        </w:rPr>
        <w:t>Morfologické operace vychází z myšlenky, že binární obraz můžeme vyjádřit jako množinu 2D bodů.</w:t>
      </w:r>
      <w:r w:rsidR="006060EA" w:rsidRPr="00256592">
        <w:rPr>
          <w:lang w:eastAsia="ja-JP"/>
        </w:rPr>
        <w:t xml:space="preserve"> Této množině říkejme X. Každý bod v této množině reprezentuje pixel v obraze s hodnotou jedna. Jako příklad uveďme následující množinu X = {(1, 1), (1, 2), (2, 1),</w:t>
      </w:r>
      <w:r w:rsidR="006060EA" w:rsidRPr="00256592">
        <w:rPr>
          <w:lang w:eastAsia="ja-JP"/>
        </w:rPr>
        <w:br/>
        <w:t>(2, 2)}.</w:t>
      </w:r>
    </w:p>
    <w:p w14:paraId="1691A35F" w14:textId="31EA684F" w:rsidR="006060EA" w:rsidRPr="00256592" w:rsidRDefault="006060EA" w:rsidP="009D1024">
      <w:pPr>
        <w:pStyle w:val="normlntext"/>
      </w:pPr>
      <w:r w:rsidRPr="00256592">
        <w:t>Transformace obrazu je relace mezi dvěma takovými množinami bodů, kde ta druhá je obvykle menší a nazývá se strukturní element.</w:t>
      </w:r>
      <w:r w:rsidR="00674FDC" w:rsidRPr="00256592">
        <w:t xml:space="preserve"> Transformace můžeme provádět jak na </w:t>
      </w:r>
      <w:proofErr w:type="gramStart"/>
      <w:r w:rsidR="00674FDC" w:rsidRPr="00256592">
        <w:t>2D</w:t>
      </w:r>
      <w:proofErr w:type="gramEnd"/>
      <w:r w:rsidR="00674FDC" w:rsidRPr="00256592">
        <w:t xml:space="preserve"> tak i 3D obraze.</w:t>
      </w:r>
      <w:r w:rsidR="00A861CA" w:rsidRPr="00256592">
        <w:t xml:space="preserve"> </w:t>
      </w:r>
      <w:r w:rsidR="00A861CA" w:rsidRPr="00256592">
        <w:rPr>
          <w:lang w:eastAsia="ja-JP"/>
        </w:rPr>
        <w:t>[</w:t>
      </w:r>
      <w:r w:rsidR="00A861CA" w:rsidRPr="00256592">
        <w:rPr>
          <w:lang w:eastAsia="ja-JP"/>
        </w:rPr>
        <w:fldChar w:fldCharType="begin"/>
      </w:r>
      <w:r w:rsidR="00A861CA" w:rsidRPr="00256592">
        <w:rPr>
          <w:lang w:eastAsia="ja-JP"/>
        </w:rPr>
        <w:instrText xml:space="preserve"> REF _Ref132776697 \r \h </w:instrText>
      </w:r>
      <w:r w:rsidR="00A861CA" w:rsidRPr="00256592">
        <w:rPr>
          <w:lang w:eastAsia="ja-JP"/>
        </w:rPr>
      </w:r>
      <w:r w:rsidR="00A861CA" w:rsidRPr="00256592">
        <w:rPr>
          <w:lang w:eastAsia="ja-JP"/>
        </w:rPr>
        <w:fldChar w:fldCharType="separate"/>
      </w:r>
      <w:r w:rsidR="008C45E6">
        <w:rPr>
          <w:lang w:eastAsia="ja-JP"/>
        </w:rPr>
        <w:t>7</w:t>
      </w:r>
      <w:r w:rsidR="00A861CA" w:rsidRPr="00256592">
        <w:rPr>
          <w:lang w:eastAsia="ja-JP"/>
        </w:rPr>
        <w:fldChar w:fldCharType="end"/>
      </w:r>
      <w:r w:rsidR="00A861CA" w:rsidRPr="00256592">
        <w:rPr>
          <w:lang w:eastAsia="ja-JP"/>
        </w:rPr>
        <w:t>]</w:t>
      </w:r>
    </w:p>
    <w:p w14:paraId="3B0FE4EE" w14:textId="77777777" w:rsidR="00C2750D" w:rsidRPr="00256592" w:rsidRDefault="00C2750D" w:rsidP="009D1024">
      <w:pPr>
        <w:pStyle w:val="normlntext"/>
      </w:pPr>
    </w:p>
    <w:p w14:paraId="53A5CA9B" w14:textId="1C832E43" w:rsidR="001C2A53" w:rsidRPr="00256592" w:rsidRDefault="001647D8" w:rsidP="009D1024">
      <w:pPr>
        <w:keepNext/>
        <w:pBdr>
          <w:top w:val="nil"/>
          <w:left w:val="nil"/>
          <w:bottom w:val="nil"/>
          <w:right w:val="nil"/>
          <w:between w:val="nil"/>
        </w:pBdr>
        <w:spacing w:before="360" w:after="240" w:line="360" w:lineRule="auto"/>
        <w:jc w:val="center"/>
      </w:pPr>
      <w:r w:rsidRPr="00256592">
        <w:rPr>
          <w:noProof/>
        </w:rPr>
        <w:drawing>
          <wp:inline distT="0" distB="0" distL="0" distR="0" wp14:anchorId="4CE0EF32" wp14:editId="5CBC335F">
            <wp:extent cx="3345000" cy="859790"/>
            <wp:effectExtent l="0" t="0" r="8255" b="0"/>
            <wp:docPr id="9"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shap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8115" cy="860591"/>
                    </a:xfrm>
                    <a:prstGeom prst="rect">
                      <a:avLst/>
                    </a:prstGeom>
                    <a:noFill/>
                    <a:ln>
                      <a:noFill/>
                    </a:ln>
                  </pic:spPr>
                </pic:pic>
              </a:graphicData>
            </a:graphic>
          </wp:inline>
        </w:drawing>
      </w:r>
    </w:p>
    <w:p w14:paraId="1A5A903A" w14:textId="147FE4AB" w:rsidR="001C2A53" w:rsidRPr="00256592" w:rsidRDefault="001C2A53" w:rsidP="009D1024">
      <w:pPr>
        <w:pStyle w:val="Caption"/>
        <w:jc w:val="center"/>
        <w:rPr>
          <w:lang w:eastAsia="ja-JP"/>
        </w:rPr>
      </w:pPr>
      <w:bookmarkStart w:id="151" w:name="_Toc135324651"/>
      <w:r w:rsidRPr="00256592">
        <w:t xml:space="preserve">Obrázek </w:t>
      </w:r>
      <w:fldSimple w:instr=" SEQ Obrázek \* ARABIC ">
        <w:r w:rsidR="008C45E6">
          <w:rPr>
            <w:noProof/>
          </w:rPr>
          <w:t>14</w:t>
        </w:r>
      </w:fldSimple>
      <w:r w:rsidRPr="00256592">
        <w:t xml:space="preserve"> - příklad strukturních elementů</w:t>
      </w:r>
      <w:r w:rsidR="0059780E" w:rsidRPr="00256592">
        <w:t>, převzato z</w:t>
      </w:r>
      <w:r w:rsidRPr="00256592">
        <w:t xml:space="preserve"> </w:t>
      </w:r>
      <w:r w:rsidRPr="00256592">
        <w:rPr>
          <w:lang w:eastAsia="ja-JP"/>
        </w:rPr>
        <w:t>[</w:t>
      </w:r>
      <w:r w:rsidR="00AD7584" w:rsidRPr="00256592">
        <w:rPr>
          <w:lang w:eastAsia="ja-JP"/>
        </w:rPr>
        <w:fldChar w:fldCharType="begin"/>
      </w:r>
      <w:r w:rsidR="00AD7584" w:rsidRPr="00256592">
        <w:rPr>
          <w:lang w:eastAsia="ja-JP"/>
        </w:rPr>
        <w:instrText xml:space="preserve"> REF _Ref132776697 \r \h </w:instrText>
      </w:r>
      <w:r w:rsidR="00AD7584" w:rsidRPr="00256592">
        <w:rPr>
          <w:lang w:eastAsia="ja-JP"/>
        </w:rPr>
      </w:r>
      <w:r w:rsidR="00AD7584" w:rsidRPr="00256592">
        <w:rPr>
          <w:lang w:eastAsia="ja-JP"/>
        </w:rPr>
        <w:fldChar w:fldCharType="separate"/>
      </w:r>
      <w:r w:rsidR="008C45E6">
        <w:rPr>
          <w:lang w:eastAsia="ja-JP"/>
        </w:rPr>
        <w:t>7</w:t>
      </w:r>
      <w:r w:rsidR="00AD7584" w:rsidRPr="00256592">
        <w:rPr>
          <w:lang w:eastAsia="ja-JP"/>
        </w:rPr>
        <w:fldChar w:fldCharType="end"/>
      </w:r>
      <w:r w:rsidRPr="00256592">
        <w:rPr>
          <w:lang w:eastAsia="ja-JP"/>
        </w:rPr>
        <w:t>]</w:t>
      </w:r>
      <w:bookmarkEnd w:id="151"/>
    </w:p>
    <w:p w14:paraId="0EB0BA2B" w14:textId="2CE2B2D4" w:rsidR="009D1024" w:rsidRPr="00256592" w:rsidRDefault="009D1024" w:rsidP="009D1024">
      <w:pPr>
        <w:rPr>
          <w:lang w:eastAsia="ja-JP"/>
        </w:rPr>
      </w:pPr>
    </w:p>
    <w:p w14:paraId="0FF33321" w14:textId="6B07077A" w:rsidR="009D1024" w:rsidRPr="00256592" w:rsidRDefault="009D1024" w:rsidP="009D1024">
      <w:pPr>
        <w:pStyle w:val="NadpisC"/>
        <w:rPr>
          <w:lang w:eastAsia="ja-JP"/>
        </w:rPr>
      </w:pPr>
      <w:bookmarkStart w:id="152" w:name="_Toc135329689"/>
      <w:r w:rsidRPr="00256592">
        <w:rPr>
          <w:lang w:eastAsia="ja-JP"/>
        </w:rPr>
        <w:lastRenderedPageBreak/>
        <w:t>Dilatace</w:t>
      </w:r>
      <w:bookmarkEnd w:id="152"/>
    </w:p>
    <w:p w14:paraId="638E217D" w14:textId="49A9B889" w:rsidR="00674FDC" w:rsidRPr="00256592" w:rsidRDefault="00674FDC" w:rsidP="00851C1E">
      <w:pPr>
        <w:pStyle w:val="normlntext"/>
        <w:rPr>
          <w:lang w:eastAsia="ja-JP"/>
        </w:rPr>
      </w:pPr>
      <w:r w:rsidRPr="00256592">
        <w:rPr>
          <w:lang w:eastAsia="ja-JP"/>
        </w:rPr>
        <w:t>Pro tuto práci je dilatace nejužitečnější operace matematické morfologie</w:t>
      </w:r>
      <w:r w:rsidR="00851C1E" w:rsidRPr="00256592">
        <w:rPr>
          <w:lang w:eastAsia="ja-JP"/>
        </w:rPr>
        <w:t xml:space="preserve">. Za pomocí vektorového součtu </w:t>
      </w:r>
      <w:r w:rsidR="006750FC" w:rsidRPr="00256592">
        <w:rPr>
          <w:lang w:eastAsia="ja-JP"/>
        </w:rPr>
        <w:t>mezi množinami X a B</w:t>
      </w:r>
      <w:r w:rsidR="00851C1E" w:rsidRPr="00256592">
        <w:rPr>
          <w:lang w:eastAsia="ja-JP"/>
        </w:rPr>
        <w:t xml:space="preserve"> </w:t>
      </w:r>
      <w:r w:rsidR="006750FC" w:rsidRPr="00256592">
        <w:rPr>
          <w:lang w:eastAsia="ja-JP"/>
        </w:rPr>
        <w:t>expandujeme objekty v obraze</w:t>
      </w:r>
      <w:r w:rsidR="00851C1E" w:rsidRPr="00256592">
        <w:rPr>
          <w:lang w:eastAsia="ja-JP"/>
        </w:rPr>
        <w:t>.</w:t>
      </w:r>
      <w:r w:rsidR="00A861CA" w:rsidRPr="00256592">
        <w:rPr>
          <w:lang w:eastAsia="ja-JP"/>
        </w:rPr>
        <w:t xml:space="preserve"> [</w:t>
      </w:r>
      <w:r w:rsidR="00A861CA" w:rsidRPr="00256592">
        <w:rPr>
          <w:lang w:eastAsia="ja-JP"/>
        </w:rPr>
        <w:fldChar w:fldCharType="begin"/>
      </w:r>
      <w:r w:rsidR="00A861CA" w:rsidRPr="00256592">
        <w:rPr>
          <w:lang w:eastAsia="ja-JP"/>
        </w:rPr>
        <w:instrText xml:space="preserve"> REF _Ref132776697 \r \h </w:instrText>
      </w:r>
      <w:r w:rsidR="00A861CA" w:rsidRPr="00256592">
        <w:rPr>
          <w:lang w:eastAsia="ja-JP"/>
        </w:rPr>
      </w:r>
      <w:r w:rsidR="00A861CA" w:rsidRPr="00256592">
        <w:rPr>
          <w:lang w:eastAsia="ja-JP"/>
        </w:rPr>
        <w:fldChar w:fldCharType="separate"/>
      </w:r>
      <w:r w:rsidR="008C45E6">
        <w:rPr>
          <w:lang w:eastAsia="ja-JP"/>
        </w:rPr>
        <w:t>7</w:t>
      </w:r>
      <w:r w:rsidR="00A861CA" w:rsidRPr="00256592">
        <w:rPr>
          <w:lang w:eastAsia="ja-JP"/>
        </w:rPr>
        <w:fldChar w:fldCharType="end"/>
      </w:r>
      <w:r w:rsidR="00A861CA" w:rsidRPr="00256592">
        <w:rPr>
          <w:lang w:eastAsia="ja-JP"/>
        </w:rPr>
        <w:t>]</w:t>
      </w:r>
      <w:r w:rsidR="00A1049C" w:rsidRPr="00256592">
        <w:rPr>
          <w:lang w:eastAsia="ja-JP"/>
        </w:rPr>
        <w:t xml:space="preserve"> </w:t>
      </w:r>
      <w:r w:rsidR="00EF6BAC" w:rsidRPr="00256592">
        <w:rPr>
          <w:lang w:eastAsia="ja-JP"/>
        </w:rPr>
        <w:br/>
      </w:r>
      <w:r w:rsidR="00A1049C" w:rsidRPr="00256592">
        <w:rPr>
          <w:lang w:eastAsia="ja-JP"/>
        </w:rPr>
        <w:t>Předpis dilatace je následující:</w:t>
      </w:r>
    </w:p>
    <w:p w14:paraId="4B4CD8B7" w14:textId="77777777" w:rsidR="00A01837" w:rsidRPr="00256592" w:rsidRDefault="00A01837" w:rsidP="00851C1E">
      <w:pPr>
        <w:pStyle w:val="normlntext"/>
        <w:rPr>
          <w:lang w:eastAsia="ja-JP"/>
        </w:rPr>
      </w:pPr>
    </w:p>
    <w:p w14:paraId="3DDA49D7" w14:textId="001B0784" w:rsidR="00851C1E" w:rsidRPr="00256592" w:rsidRDefault="006750FC" w:rsidP="00851C1E">
      <w:pPr>
        <w:pStyle w:val="normlntext"/>
      </w:pPr>
      <m:oMathPara>
        <m:oMathParaPr>
          <m:jc m:val="center"/>
        </m:oMathParaPr>
        <m:oMath>
          <m:r>
            <w:rPr>
              <w:rFonts w:ascii="Cambria Math" w:hAnsi="Cambria Math"/>
            </w:rPr>
            <m:t xml:space="preserve">X ⊕ B = {p ∈ </m:t>
          </m:r>
          <m:sSup>
            <m:sSupPr>
              <m:ctrlPr>
                <w:rPr>
                  <w:rFonts w:ascii="Cambria Math" w:hAnsi="Cambria Math"/>
                  <w:i/>
                </w:rPr>
              </m:ctrlPr>
            </m:sSupPr>
            <m:e>
              <m:r>
                <w:rPr>
                  <w:rFonts w:ascii="Cambria Math" w:hAnsi="Cambria Math"/>
                </w:rPr>
                <m:t>ℇ</m:t>
              </m:r>
            </m:e>
            <m:sup>
              <m:r>
                <w:rPr>
                  <w:rFonts w:ascii="Cambria Math" w:hAnsi="Cambria Math"/>
                </w:rPr>
                <m:t>2</m:t>
              </m:r>
            </m:sup>
          </m:sSup>
          <m:r>
            <w:rPr>
              <w:rFonts w:ascii="Cambria Math" w:hAnsi="Cambria Math"/>
            </w:rPr>
            <m:t xml:space="preserve"> :p=x+b,  x ϵ X, b ϵ B}</m:t>
          </m:r>
        </m:oMath>
      </m:oMathPara>
    </w:p>
    <w:p w14:paraId="0CEA83E0" w14:textId="77777777" w:rsidR="006750FC" w:rsidRPr="00256592" w:rsidRDefault="006750FC" w:rsidP="00851C1E">
      <w:pPr>
        <w:pStyle w:val="normlntext"/>
      </w:pPr>
    </w:p>
    <w:p w14:paraId="60949938" w14:textId="77777777" w:rsidR="006750FC" w:rsidRPr="00256592" w:rsidRDefault="006750FC" w:rsidP="006750FC">
      <w:pPr>
        <w:pStyle w:val="normlntext"/>
        <w:keepNext/>
        <w:jc w:val="center"/>
      </w:pPr>
      <w:r w:rsidRPr="00256592">
        <w:rPr>
          <w:noProof/>
          <w:lang w:eastAsia="ja-JP"/>
        </w:rPr>
        <w:drawing>
          <wp:inline distT="0" distB="0" distL="0" distR="0" wp14:anchorId="7BD9EA2F" wp14:editId="71FA0807">
            <wp:extent cx="2724530" cy="1343212"/>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4530" cy="1343212"/>
                    </a:xfrm>
                    <a:prstGeom prst="rect">
                      <a:avLst/>
                    </a:prstGeom>
                  </pic:spPr>
                </pic:pic>
              </a:graphicData>
            </a:graphic>
          </wp:inline>
        </w:drawing>
      </w:r>
    </w:p>
    <w:p w14:paraId="12312560" w14:textId="71932E92" w:rsidR="006750FC" w:rsidRPr="00256592" w:rsidRDefault="006750FC" w:rsidP="006750FC">
      <w:pPr>
        <w:pStyle w:val="Caption"/>
        <w:jc w:val="center"/>
        <w:rPr>
          <w:lang w:eastAsia="ja-JP"/>
        </w:rPr>
      </w:pPr>
      <w:bookmarkStart w:id="153" w:name="_Toc135324652"/>
      <w:r w:rsidRPr="00256592">
        <w:t xml:space="preserve">Obrázek </w:t>
      </w:r>
      <w:fldSimple w:instr=" SEQ Obrázek \* ARABIC ">
        <w:r w:rsidR="008C45E6">
          <w:rPr>
            <w:noProof/>
          </w:rPr>
          <w:t>15</w:t>
        </w:r>
      </w:fldSimple>
      <w:r w:rsidRPr="00256592">
        <w:t xml:space="preserve">- Příklad dilatace, převzato z </w:t>
      </w:r>
      <w:r w:rsidRPr="00256592">
        <w:rPr>
          <w:lang w:eastAsia="ja-JP"/>
        </w:rPr>
        <w:t>[</w:t>
      </w:r>
      <w:r w:rsidRPr="00256592">
        <w:rPr>
          <w:lang w:eastAsia="ja-JP"/>
        </w:rPr>
        <w:fldChar w:fldCharType="begin"/>
      </w:r>
      <w:r w:rsidRPr="00256592">
        <w:rPr>
          <w:lang w:eastAsia="ja-JP"/>
        </w:rPr>
        <w:instrText xml:space="preserve"> REF _Ref132776697 \r \h  \* MERGEFORMAT </w:instrText>
      </w:r>
      <w:r w:rsidRPr="00256592">
        <w:rPr>
          <w:lang w:eastAsia="ja-JP"/>
        </w:rPr>
      </w:r>
      <w:r w:rsidRPr="00256592">
        <w:rPr>
          <w:lang w:eastAsia="ja-JP"/>
        </w:rPr>
        <w:fldChar w:fldCharType="separate"/>
      </w:r>
      <w:r w:rsidR="008C45E6">
        <w:rPr>
          <w:lang w:eastAsia="ja-JP"/>
        </w:rPr>
        <w:t>7</w:t>
      </w:r>
      <w:r w:rsidRPr="00256592">
        <w:rPr>
          <w:lang w:eastAsia="ja-JP"/>
        </w:rPr>
        <w:fldChar w:fldCharType="end"/>
      </w:r>
      <w:r w:rsidRPr="00256592">
        <w:rPr>
          <w:lang w:eastAsia="ja-JP"/>
        </w:rPr>
        <w:t>]</w:t>
      </w:r>
      <w:bookmarkEnd w:id="153"/>
    </w:p>
    <w:p w14:paraId="4C73CC7A" w14:textId="77777777" w:rsidR="00C059F1" w:rsidRPr="00256592" w:rsidRDefault="00C059F1" w:rsidP="00C059F1">
      <w:pPr>
        <w:rPr>
          <w:lang w:eastAsia="ja-JP"/>
        </w:rPr>
      </w:pPr>
    </w:p>
    <w:p w14:paraId="57E2D665" w14:textId="7371203A" w:rsidR="006E4134" w:rsidRPr="00256592" w:rsidRDefault="009D1024" w:rsidP="006E4134">
      <w:pPr>
        <w:pStyle w:val="NadpisC"/>
        <w:rPr>
          <w:lang w:eastAsia="ja-JP"/>
        </w:rPr>
      </w:pPr>
      <w:bookmarkStart w:id="154" w:name="_Toc135329690"/>
      <w:r w:rsidRPr="00256592">
        <w:rPr>
          <w:lang w:eastAsia="ja-JP"/>
        </w:rPr>
        <w:t>Eroze</w:t>
      </w:r>
      <w:bookmarkEnd w:id="154"/>
    </w:p>
    <w:p w14:paraId="6800B95B" w14:textId="47D8C372" w:rsidR="0019010C" w:rsidRPr="00256592" w:rsidRDefault="006E4134" w:rsidP="006750FC">
      <w:pPr>
        <w:pStyle w:val="normlntext"/>
        <w:rPr>
          <w:lang w:eastAsia="ja-JP"/>
        </w:rPr>
      </w:pPr>
      <w:r w:rsidRPr="00256592">
        <w:rPr>
          <w:lang w:eastAsia="ja-JP"/>
        </w:rPr>
        <w:t xml:space="preserve">Eroze je duální operace k dilataci. Eroze způsobuje ztenčování objektů v obraze. </w:t>
      </w:r>
      <w:r w:rsidRPr="00256592">
        <w:rPr>
          <w:lang w:eastAsia="ja-JP"/>
        </w:rPr>
        <w:br/>
        <w:t xml:space="preserve">Dilatace a eroze ale nejsou </w:t>
      </w:r>
      <w:proofErr w:type="spellStart"/>
      <w:r w:rsidRPr="00256592">
        <w:rPr>
          <w:lang w:eastAsia="ja-JP"/>
        </w:rPr>
        <w:t>invertovatelné</w:t>
      </w:r>
      <w:proofErr w:type="spellEnd"/>
      <w:r w:rsidRPr="00256592">
        <w:rPr>
          <w:lang w:eastAsia="ja-JP"/>
        </w:rPr>
        <w:t xml:space="preserve">, tzn. eroze se nedá považovat za opak dilatace. </w:t>
      </w:r>
      <w:r w:rsidR="00193F3F" w:rsidRPr="00256592">
        <w:rPr>
          <w:lang w:eastAsia="ja-JP"/>
        </w:rPr>
        <w:t>[</w:t>
      </w:r>
      <w:r w:rsidR="00193F3F" w:rsidRPr="00256592">
        <w:rPr>
          <w:lang w:eastAsia="ja-JP"/>
        </w:rPr>
        <w:fldChar w:fldCharType="begin"/>
      </w:r>
      <w:r w:rsidR="00193F3F" w:rsidRPr="00256592">
        <w:rPr>
          <w:lang w:eastAsia="ja-JP"/>
        </w:rPr>
        <w:instrText xml:space="preserve"> REF _Ref132776697 \r \h </w:instrText>
      </w:r>
      <w:r w:rsidR="00193F3F" w:rsidRPr="00256592">
        <w:rPr>
          <w:lang w:eastAsia="ja-JP"/>
        </w:rPr>
      </w:r>
      <w:r w:rsidR="00193F3F" w:rsidRPr="00256592">
        <w:rPr>
          <w:lang w:eastAsia="ja-JP"/>
        </w:rPr>
        <w:fldChar w:fldCharType="separate"/>
      </w:r>
      <w:r w:rsidR="008C45E6">
        <w:rPr>
          <w:lang w:eastAsia="ja-JP"/>
        </w:rPr>
        <w:t>7</w:t>
      </w:r>
      <w:r w:rsidR="00193F3F" w:rsidRPr="00256592">
        <w:rPr>
          <w:lang w:eastAsia="ja-JP"/>
        </w:rPr>
        <w:fldChar w:fldCharType="end"/>
      </w:r>
      <w:r w:rsidR="00193F3F" w:rsidRPr="00256592">
        <w:rPr>
          <w:lang w:eastAsia="ja-JP"/>
        </w:rPr>
        <w:t xml:space="preserve">] </w:t>
      </w:r>
      <w:r w:rsidRPr="00256592">
        <w:rPr>
          <w:lang w:eastAsia="ja-JP"/>
        </w:rPr>
        <w:t>Předpis pro erozi:</w:t>
      </w:r>
    </w:p>
    <w:p w14:paraId="62A9E093" w14:textId="77777777" w:rsidR="00193F3F" w:rsidRPr="00256592" w:rsidRDefault="00193F3F" w:rsidP="006750FC">
      <w:pPr>
        <w:pStyle w:val="normlntext"/>
        <w:rPr>
          <w:lang w:eastAsia="ja-JP"/>
        </w:rPr>
      </w:pPr>
    </w:p>
    <w:p w14:paraId="22F6FB63" w14:textId="69FFCE46" w:rsidR="00193F3F" w:rsidRPr="00256592" w:rsidRDefault="006750FC" w:rsidP="00193F3F">
      <w:pPr>
        <w:pStyle w:val="normlntext"/>
        <w:keepNext/>
        <w:jc w:val="center"/>
        <w:rPr>
          <w:noProof/>
        </w:rPr>
      </w:pPr>
      <w:r w:rsidRPr="00256592">
        <w:rPr>
          <w:rFonts w:ascii="Cambria Math" w:hAnsi="Cambria Math"/>
          <w:i/>
        </w:rPr>
        <w:t xml:space="preserve"> </w:t>
      </w:r>
      <m:oMath>
        <m:r>
          <w:rPr>
            <w:rFonts w:ascii="Cambria Math" w:hAnsi="Cambria Math"/>
            <w:lang w:eastAsia="ja-JP"/>
          </w:rPr>
          <m:t>X ⊝</m:t>
        </m:r>
        <m:r>
          <m:rPr>
            <m:sty m:val="p"/>
          </m:rPr>
          <w:rPr>
            <w:rFonts w:ascii="Cambria Math" w:hAnsi="Cambria Math"/>
            <w:lang w:eastAsia="ja-JP"/>
          </w:rPr>
          <m:t xml:space="preserve"> B </m:t>
        </m:r>
        <m:r>
          <w:rPr>
            <w:rFonts w:ascii="Cambria Math" w:hAnsi="Cambria Math"/>
            <w:lang w:eastAsia="ja-JP"/>
          </w:rPr>
          <m:t>=</m:t>
        </m:r>
        <m:r>
          <m:rPr>
            <m:sty m:val="p"/>
          </m:rPr>
          <w:rPr>
            <w:rFonts w:ascii="Cambria Math" w:hAnsi="Cambria Math"/>
            <w:lang w:eastAsia="ja-JP"/>
          </w:rPr>
          <m:t xml:space="preserve"> </m:t>
        </m:r>
        <m:r>
          <w:rPr>
            <w:rFonts w:ascii="Cambria Math" w:hAnsi="Cambria Math"/>
          </w:rPr>
          <m:t xml:space="preserve">{p ∈ </m:t>
        </m:r>
        <m:sSup>
          <m:sSupPr>
            <m:ctrlPr>
              <w:rPr>
                <w:rFonts w:ascii="Cambria Math" w:hAnsi="Cambria Math"/>
                <w:i/>
              </w:rPr>
            </m:ctrlPr>
          </m:sSupPr>
          <m:e>
            <m:r>
              <w:rPr>
                <w:rFonts w:ascii="Cambria Math" w:hAnsi="Cambria Math"/>
              </w:rPr>
              <m:t>ℇ</m:t>
            </m:r>
          </m:e>
          <m:sup>
            <m:r>
              <w:rPr>
                <w:rFonts w:ascii="Cambria Math" w:hAnsi="Cambria Math"/>
              </w:rPr>
              <m:t>2</m:t>
            </m:r>
          </m:sup>
        </m:sSup>
        <m:r>
          <w:rPr>
            <w:rFonts w:ascii="Cambria Math" w:hAnsi="Cambria Math"/>
          </w:rPr>
          <m:t xml:space="preserve"> :p+b ϵ X pro každé b ϵ B</m:t>
        </m:r>
        <m:r>
          <w:rPr>
            <w:rFonts w:ascii="Cambria Math" w:hAnsi="Cambria Math"/>
            <w:lang w:eastAsia="ja-JP"/>
          </w:rPr>
          <m:t>}</m:t>
        </m:r>
      </m:oMath>
      <w:r w:rsidR="00612D00" w:rsidRPr="00256592">
        <w:rPr>
          <w:noProof/>
        </w:rPr>
        <w:t xml:space="preserve"> </w:t>
      </w:r>
    </w:p>
    <w:p w14:paraId="17805B83" w14:textId="77777777" w:rsidR="00193F3F" w:rsidRPr="00256592" w:rsidRDefault="00193F3F" w:rsidP="00193F3F">
      <w:pPr>
        <w:pStyle w:val="normlntext"/>
        <w:keepNext/>
        <w:jc w:val="center"/>
        <w:rPr>
          <w:noProof/>
        </w:rPr>
      </w:pPr>
    </w:p>
    <w:p w14:paraId="1E6E6F13" w14:textId="0BB873FB" w:rsidR="00193F3F" w:rsidRPr="00256592" w:rsidRDefault="000F472F" w:rsidP="00193F3F">
      <w:pPr>
        <w:pStyle w:val="normlntext"/>
        <w:rPr>
          <w:noProof/>
        </w:rPr>
      </w:pPr>
      <w:r w:rsidRPr="00256592">
        <w:rPr>
          <w:noProof/>
        </w:rPr>
        <w:t>To, že se eroze nedá považovat za opak dilatace znamená, že po aplikaci eroze na obraz, který jsme předtím dilatovali, nemůžeme očekávat jako výstup původní obraz. Tuto skutečnost si definujme následujícími nerovnostmi:</w:t>
      </w:r>
    </w:p>
    <w:p w14:paraId="2641D530" w14:textId="77777777" w:rsidR="00193F3F" w:rsidRPr="00256592" w:rsidRDefault="00193F3F" w:rsidP="00193F3F">
      <w:pPr>
        <w:pStyle w:val="normlntext"/>
        <w:rPr>
          <w:noProof/>
        </w:rPr>
      </w:pPr>
    </w:p>
    <w:p w14:paraId="4140274D" w14:textId="46ADC7B4" w:rsidR="00193F3F" w:rsidRPr="00256592" w:rsidRDefault="00193F3F" w:rsidP="00193F3F">
      <w:pPr>
        <w:pStyle w:val="normlntext"/>
        <w:jc w:val="center"/>
      </w:pPr>
      <m:oMathPara>
        <m:oMath>
          <m:r>
            <w:rPr>
              <w:rFonts w:ascii="Cambria Math" w:hAnsi="Cambria Math"/>
            </w:rPr>
            <m:t xml:space="preserve">X ⊕ B </m:t>
          </m:r>
          <m:r>
            <w:rPr>
              <w:rFonts w:ascii="Cambria Math" w:hAnsi="Cambria Math"/>
              <w:lang w:eastAsia="ja-JP"/>
            </w:rPr>
            <m:t>⊝ B ≠X,</m:t>
          </m:r>
        </m:oMath>
      </m:oMathPara>
    </w:p>
    <w:p w14:paraId="1C475D44" w14:textId="6A8A3B7D" w:rsidR="00193F3F" w:rsidRPr="00256592" w:rsidRDefault="00193F3F" w:rsidP="00193F3F">
      <w:pPr>
        <w:pStyle w:val="normlntext"/>
        <w:jc w:val="center"/>
      </w:pPr>
      <m:oMathPara>
        <m:oMath>
          <m:r>
            <w:rPr>
              <w:rFonts w:ascii="Cambria Math" w:hAnsi="Cambria Math"/>
            </w:rPr>
            <m:t xml:space="preserve">X </m:t>
          </m:r>
          <m:r>
            <w:rPr>
              <w:rFonts w:ascii="Cambria Math" w:hAnsi="Cambria Math"/>
              <w:lang w:eastAsia="ja-JP"/>
            </w:rPr>
            <m:t>⊝</m:t>
          </m:r>
          <m:r>
            <w:rPr>
              <w:rFonts w:ascii="Cambria Math" w:hAnsi="Cambria Math"/>
            </w:rPr>
            <m:t xml:space="preserve"> B ⊕ </m:t>
          </m:r>
          <m:r>
            <w:rPr>
              <w:rFonts w:ascii="Cambria Math" w:hAnsi="Cambria Math"/>
              <w:lang w:eastAsia="ja-JP"/>
            </w:rPr>
            <m:t xml:space="preserve">B </m:t>
          </m:r>
          <m:r>
            <w:rPr>
              <w:rFonts w:ascii="Cambria Math" w:hAnsi="Cambria Math"/>
            </w:rPr>
            <m:t>≠X</m:t>
          </m:r>
        </m:oMath>
      </m:oMathPara>
    </w:p>
    <w:tbl>
      <w:tblPr>
        <w:tblStyle w:val="TableGrid"/>
        <w:tblW w:w="0" w:type="auto"/>
        <w:jc w:val="center"/>
        <w:tblLook w:val="04A0" w:firstRow="1" w:lastRow="0" w:firstColumn="1" w:lastColumn="0" w:noHBand="0" w:noVBand="1"/>
      </w:tblPr>
      <w:tblGrid>
        <w:gridCol w:w="2925"/>
        <w:gridCol w:w="2926"/>
        <w:gridCol w:w="2926"/>
      </w:tblGrid>
      <w:tr w:rsidR="00CE7DBA" w:rsidRPr="00256592" w14:paraId="68731AF2" w14:textId="77777777" w:rsidTr="00CE7DBA">
        <w:trPr>
          <w:jc w:val="center"/>
        </w:trPr>
        <w:tc>
          <w:tcPr>
            <w:tcW w:w="2925" w:type="dxa"/>
            <w:tcBorders>
              <w:top w:val="nil"/>
              <w:left w:val="nil"/>
              <w:bottom w:val="nil"/>
              <w:right w:val="nil"/>
            </w:tcBorders>
            <w:shd w:val="clear" w:color="auto" w:fill="auto"/>
          </w:tcPr>
          <w:p w14:paraId="512BC267" w14:textId="77777777" w:rsidR="00CE7DBA" w:rsidRPr="00256592" w:rsidRDefault="00CE7DBA" w:rsidP="00CE7DBA">
            <w:pPr>
              <w:pStyle w:val="normlntext"/>
              <w:jc w:val="center"/>
            </w:pPr>
            <w:r w:rsidRPr="00256592">
              <w:rPr>
                <w:noProof/>
              </w:rPr>
              <w:lastRenderedPageBreak/>
              <w:drawing>
                <wp:inline distT="0" distB="0" distL="0" distR="0" wp14:anchorId="61128D1A" wp14:editId="6802C370">
                  <wp:extent cx="956178" cy="9525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75958" cy="972204"/>
                          </a:xfrm>
                          <a:prstGeom prst="rect">
                            <a:avLst/>
                          </a:prstGeom>
                        </pic:spPr>
                      </pic:pic>
                    </a:graphicData>
                  </a:graphic>
                </wp:inline>
              </w:drawing>
            </w:r>
          </w:p>
          <w:p w14:paraId="73B6B02E" w14:textId="6E1094EC" w:rsidR="00CE7DBA" w:rsidRPr="00256592" w:rsidRDefault="00CE7DBA" w:rsidP="00CE7DBA">
            <w:pPr>
              <w:pStyle w:val="normlntext"/>
              <w:jc w:val="center"/>
            </w:pPr>
            <w:r w:rsidRPr="00256592">
              <w:t>a)</w:t>
            </w:r>
          </w:p>
        </w:tc>
        <w:tc>
          <w:tcPr>
            <w:tcW w:w="2926" w:type="dxa"/>
            <w:tcBorders>
              <w:top w:val="nil"/>
              <w:left w:val="nil"/>
              <w:bottom w:val="nil"/>
              <w:right w:val="nil"/>
            </w:tcBorders>
          </w:tcPr>
          <w:p w14:paraId="62CFE0FC" w14:textId="77777777" w:rsidR="00CE7DBA" w:rsidRPr="00256592" w:rsidRDefault="00CE7DBA" w:rsidP="00CE7DBA">
            <w:pPr>
              <w:pStyle w:val="normlntext"/>
              <w:jc w:val="center"/>
            </w:pPr>
            <w:r w:rsidRPr="00256592">
              <w:rPr>
                <w:noProof/>
              </w:rPr>
              <w:drawing>
                <wp:inline distT="0" distB="0" distL="0" distR="0" wp14:anchorId="0A6BC006" wp14:editId="6E87A9CE">
                  <wp:extent cx="1247775" cy="949633"/>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4903" cy="962668"/>
                          </a:xfrm>
                          <a:prstGeom prst="rect">
                            <a:avLst/>
                          </a:prstGeom>
                        </pic:spPr>
                      </pic:pic>
                    </a:graphicData>
                  </a:graphic>
                </wp:inline>
              </w:drawing>
            </w:r>
          </w:p>
          <w:p w14:paraId="4291CDA5" w14:textId="2DC82C1D" w:rsidR="00CE7DBA" w:rsidRPr="00256592" w:rsidRDefault="00CE7DBA" w:rsidP="00CE7DBA">
            <w:pPr>
              <w:pStyle w:val="normlntext"/>
              <w:jc w:val="center"/>
            </w:pPr>
            <w:r w:rsidRPr="00256592">
              <w:t>b)</w:t>
            </w:r>
          </w:p>
        </w:tc>
        <w:tc>
          <w:tcPr>
            <w:tcW w:w="2926" w:type="dxa"/>
            <w:tcBorders>
              <w:top w:val="nil"/>
              <w:left w:val="nil"/>
              <w:bottom w:val="nil"/>
              <w:right w:val="nil"/>
            </w:tcBorders>
          </w:tcPr>
          <w:p w14:paraId="07FD7DA2" w14:textId="77777777" w:rsidR="00CE7DBA" w:rsidRPr="00256592" w:rsidRDefault="00CE7DBA" w:rsidP="00CE7DBA">
            <w:pPr>
              <w:pStyle w:val="normlntext"/>
              <w:jc w:val="center"/>
            </w:pPr>
            <w:r w:rsidRPr="00256592">
              <w:rPr>
                <w:noProof/>
              </w:rPr>
              <w:drawing>
                <wp:inline distT="0" distB="0" distL="0" distR="0" wp14:anchorId="6F86C47B" wp14:editId="667A643C">
                  <wp:extent cx="1239355" cy="952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59380" cy="967890"/>
                          </a:xfrm>
                          <a:prstGeom prst="rect">
                            <a:avLst/>
                          </a:prstGeom>
                        </pic:spPr>
                      </pic:pic>
                    </a:graphicData>
                  </a:graphic>
                </wp:inline>
              </w:drawing>
            </w:r>
          </w:p>
          <w:p w14:paraId="6E8B135F" w14:textId="25614341" w:rsidR="00CE7DBA" w:rsidRPr="00256592" w:rsidRDefault="00CE7DBA" w:rsidP="007C13DD">
            <w:pPr>
              <w:pStyle w:val="normlntext"/>
              <w:keepNext/>
              <w:jc w:val="center"/>
            </w:pPr>
            <w:r w:rsidRPr="00256592">
              <w:t>c)</w:t>
            </w:r>
          </w:p>
        </w:tc>
      </w:tr>
    </w:tbl>
    <w:p w14:paraId="19734E52" w14:textId="1FFE110C" w:rsidR="00CE7DBA" w:rsidRPr="00256592" w:rsidRDefault="007C13DD" w:rsidP="007C13DD">
      <w:pPr>
        <w:pStyle w:val="Caption"/>
        <w:jc w:val="center"/>
      </w:pPr>
      <w:bookmarkStart w:id="155" w:name="_Toc135324653"/>
      <w:r w:rsidRPr="00256592">
        <w:t xml:space="preserve">Obrázek </w:t>
      </w:r>
      <w:fldSimple w:instr=" SEQ Obrázek \* ARABIC ">
        <w:r w:rsidR="008C45E6">
          <w:rPr>
            <w:noProof/>
          </w:rPr>
          <w:t>16</w:t>
        </w:r>
      </w:fldSimple>
      <w:r w:rsidRPr="00256592">
        <w:t>- dilatace jednoduché oblasti</w:t>
      </w:r>
      <w:bookmarkEnd w:id="155"/>
    </w:p>
    <w:p w14:paraId="73F0641E" w14:textId="77777777" w:rsidR="007C13DD" w:rsidRPr="00256592" w:rsidRDefault="007C13DD" w:rsidP="007C13DD"/>
    <w:tbl>
      <w:tblPr>
        <w:tblStyle w:val="TableGrid"/>
        <w:tblW w:w="0" w:type="auto"/>
        <w:jc w:val="center"/>
        <w:tblLook w:val="04A0" w:firstRow="1" w:lastRow="0" w:firstColumn="1" w:lastColumn="0" w:noHBand="0" w:noVBand="1"/>
      </w:tblPr>
      <w:tblGrid>
        <w:gridCol w:w="2925"/>
        <w:gridCol w:w="2926"/>
        <w:gridCol w:w="2926"/>
      </w:tblGrid>
      <w:tr w:rsidR="00CE7DBA" w:rsidRPr="00256592" w14:paraId="0966A867" w14:textId="77777777" w:rsidTr="00CE7DBA">
        <w:trPr>
          <w:jc w:val="center"/>
        </w:trPr>
        <w:tc>
          <w:tcPr>
            <w:tcW w:w="2925" w:type="dxa"/>
            <w:tcBorders>
              <w:top w:val="nil"/>
              <w:left w:val="nil"/>
              <w:bottom w:val="nil"/>
              <w:right w:val="nil"/>
            </w:tcBorders>
          </w:tcPr>
          <w:p w14:paraId="00B5E0E1" w14:textId="77777777" w:rsidR="00CE7DBA" w:rsidRPr="00256592" w:rsidRDefault="00CE7DBA" w:rsidP="00CE7DBA">
            <w:pPr>
              <w:pStyle w:val="normlntext"/>
              <w:jc w:val="center"/>
            </w:pPr>
            <w:r w:rsidRPr="00256592">
              <w:rPr>
                <w:noProof/>
              </w:rPr>
              <w:drawing>
                <wp:inline distT="0" distB="0" distL="0" distR="0" wp14:anchorId="35C64728" wp14:editId="596BEBB5">
                  <wp:extent cx="1220350" cy="9239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32194" cy="932892"/>
                          </a:xfrm>
                          <a:prstGeom prst="rect">
                            <a:avLst/>
                          </a:prstGeom>
                        </pic:spPr>
                      </pic:pic>
                    </a:graphicData>
                  </a:graphic>
                </wp:inline>
              </w:drawing>
            </w:r>
          </w:p>
          <w:p w14:paraId="0D9FF27C" w14:textId="530C79A5" w:rsidR="00C36AD4" w:rsidRPr="00256592" w:rsidRDefault="00C36AD4" w:rsidP="00CE7DBA">
            <w:pPr>
              <w:pStyle w:val="normlntext"/>
              <w:jc w:val="center"/>
            </w:pPr>
            <w:r w:rsidRPr="00256592">
              <w:t>d)</w:t>
            </w:r>
          </w:p>
        </w:tc>
        <w:tc>
          <w:tcPr>
            <w:tcW w:w="2926" w:type="dxa"/>
            <w:tcBorders>
              <w:top w:val="nil"/>
              <w:left w:val="nil"/>
              <w:bottom w:val="nil"/>
              <w:right w:val="nil"/>
            </w:tcBorders>
          </w:tcPr>
          <w:p w14:paraId="3F2A56A7" w14:textId="77777777" w:rsidR="00CE7DBA" w:rsidRPr="00256592" w:rsidRDefault="00CE7DBA" w:rsidP="00CE7DBA">
            <w:pPr>
              <w:pStyle w:val="normlntext"/>
              <w:jc w:val="center"/>
            </w:pPr>
            <w:r w:rsidRPr="00256592">
              <w:rPr>
                <w:noProof/>
              </w:rPr>
              <w:drawing>
                <wp:inline distT="0" distB="0" distL="0" distR="0" wp14:anchorId="4598663B" wp14:editId="384A97B8">
                  <wp:extent cx="1180063" cy="895350"/>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93349" cy="905430"/>
                          </a:xfrm>
                          <a:prstGeom prst="rect">
                            <a:avLst/>
                          </a:prstGeom>
                        </pic:spPr>
                      </pic:pic>
                    </a:graphicData>
                  </a:graphic>
                </wp:inline>
              </w:drawing>
            </w:r>
          </w:p>
          <w:p w14:paraId="4C26366B" w14:textId="1ADE32E7" w:rsidR="00C36AD4" w:rsidRPr="00256592" w:rsidRDefault="00C36AD4" w:rsidP="00CE7DBA">
            <w:pPr>
              <w:pStyle w:val="normlntext"/>
              <w:jc w:val="center"/>
            </w:pPr>
            <w:r w:rsidRPr="00256592">
              <w:t>e)</w:t>
            </w:r>
          </w:p>
        </w:tc>
        <w:tc>
          <w:tcPr>
            <w:tcW w:w="2926" w:type="dxa"/>
            <w:tcBorders>
              <w:top w:val="nil"/>
              <w:left w:val="nil"/>
              <w:bottom w:val="nil"/>
              <w:right w:val="nil"/>
            </w:tcBorders>
          </w:tcPr>
          <w:p w14:paraId="72A06423" w14:textId="77777777" w:rsidR="00CE7DBA" w:rsidRPr="00256592" w:rsidRDefault="00CE7DBA" w:rsidP="00CE7DBA">
            <w:pPr>
              <w:pStyle w:val="normlntext"/>
              <w:jc w:val="center"/>
            </w:pPr>
            <w:r w:rsidRPr="00256592">
              <w:rPr>
                <w:noProof/>
              </w:rPr>
              <w:drawing>
                <wp:inline distT="0" distB="0" distL="0" distR="0" wp14:anchorId="6E45B11C" wp14:editId="65D3BA86">
                  <wp:extent cx="874798" cy="885825"/>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8273" cy="899470"/>
                          </a:xfrm>
                          <a:prstGeom prst="rect">
                            <a:avLst/>
                          </a:prstGeom>
                        </pic:spPr>
                      </pic:pic>
                    </a:graphicData>
                  </a:graphic>
                </wp:inline>
              </w:drawing>
            </w:r>
          </w:p>
          <w:p w14:paraId="710289A0" w14:textId="29AAAB6F" w:rsidR="00C36AD4" w:rsidRPr="00256592" w:rsidRDefault="00C36AD4" w:rsidP="007C13DD">
            <w:pPr>
              <w:pStyle w:val="normlntext"/>
              <w:keepNext/>
              <w:jc w:val="center"/>
            </w:pPr>
            <w:r w:rsidRPr="00256592">
              <w:t>f)</w:t>
            </w:r>
          </w:p>
        </w:tc>
      </w:tr>
    </w:tbl>
    <w:p w14:paraId="0C798607" w14:textId="150A4B61" w:rsidR="00CE7DBA" w:rsidRPr="00256592" w:rsidRDefault="007C13DD" w:rsidP="007C13DD">
      <w:pPr>
        <w:pStyle w:val="Caption"/>
        <w:jc w:val="center"/>
      </w:pPr>
      <w:bookmarkStart w:id="156" w:name="_Toc135324654"/>
      <w:r w:rsidRPr="00256592">
        <w:t xml:space="preserve">Obrázek </w:t>
      </w:r>
      <w:fldSimple w:instr=" SEQ Obrázek \* ARABIC ">
        <w:r w:rsidR="008C45E6">
          <w:rPr>
            <w:noProof/>
          </w:rPr>
          <w:t>17</w:t>
        </w:r>
      </w:fldSimple>
      <w:r w:rsidRPr="00256592">
        <w:t>- eroze jednoduché oblasti</w:t>
      </w:r>
      <w:bookmarkEnd w:id="156"/>
    </w:p>
    <w:p w14:paraId="4E21AB73" w14:textId="77777777" w:rsidR="007C13DD" w:rsidRPr="00256592" w:rsidRDefault="007C13DD" w:rsidP="007C13DD"/>
    <w:p w14:paraId="5C863A35" w14:textId="77777777" w:rsidR="007C13DD" w:rsidRPr="00256592" w:rsidRDefault="007C13DD" w:rsidP="007C13DD">
      <w:pPr>
        <w:keepNext/>
        <w:jc w:val="center"/>
      </w:pPr>
      <w:r w:rsidRPr="00256592">
        <w:rPr>
          <w:noProof/>
        </w:rPr>
        <w:drawing>
          <wp:inline distT="0" distB="0" distL="0" distR="0" wp14:anchorId="7A139FD8" wp14:editId="44931909">
            <wp:extent cx="933450" cy="592144"/>
            <wp:effectExtent l="0" t="0" r="0" b="0"/>
            <wp:docPr id="89" name="Picture 89" descr="A picture containing picture frame, rectangle, squ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picture frame, rectangle, square, design&#10;&#10;Description automatically generated"/>
                    <pic:cNvPicPr/>
                  </pic:nvPicPr>
                  <pic:blipFill>
                    <a:blip r:embed="rId34"/>
                    <a:stretch>
                      <a:fillRect/>
                    </a:stretch>
                  </pic:blipFill>
                  <pic:spPr>
                    <a:xfrm>
                      <a:off x="0" y="0"/>
                      <a:ext cx="949486" cy="602317"/>
                    </a:xfrm>
                    <a:prstGeom prst="rect">
                      <a:avLst/>
                    </a:prstGeom>
                  </pic:spPr>
                </pic:pic>
              </a:graphicData>
            </a:graphic>
          </wp:inline>
        </w:drawing>
      </w:r>
    </w:p>
    <w:p w14:paraId="20B5A2D1" w14:textId="591F3C2A" w:rsidR="007C13DD" w:rsidRPr="00256592" w:rsidRDefault="007C13DD" w:rsidP="007C13DD">
      <w:pPr>
        <w:pStyle w:val="Caption"/>
        <w:jc w:val="center"/>
      </w:pPr>
      <w:bookmarkStart w:id="157" w:name="_Toc135324655"/>
      <w:r w:rsidRPr="00256592">
        <w:t xml:space="preserve">Obrázek </w:t>
      </w:r>
      <w:fldSimple w:instr=" SEQ Obrázek \* ARABIC ">
        <w:r w:rsidR="008C45E6">
          <w:rPr>
            <w:noProof/>
          </w:rPr>
          <w:t>18</w:t>
        </w:r>
      </w:fldSimple>
      <w:r w:rsidRPr="00256592">
        <w:t>- strukturní element použitý pro předchozí dilataci a erozi</w:t>
      </w:r>
      <w:bookmarkEnd w:id="157"/>
    </w:p>
    <w:p w14:paraId="510B1562" w14:textId="77777777" w:rsidR="00036445" w:rsidRPr="00256592" w:rsidRDefault="00036445" w:rsidP="00036445"/>
    <w:p w14:paraId="6611140C" w14:textId="1302E5A9" w:rsidR="007C13DD" w:rsidRPr="00256592" w:rsidRDefault="00036445" w:rsidP="00036445">
      <w:pPr>
        <w:pStyle w:val="normlntext"/>
      </w:pPr>
      <w:r w:rsidRPr="00256592">
        <w:t>Jako jednoduchý důkaz toho, že eroze není opačnou operací pro dilataci (a dilatace není opakem eroze), si vytvoříme oblast, která prokáže toto tvrzení.</w:t>
      </w:r>
    </w:p>
    <w:p w14:paraId="4AB84FD9" w14:textId="38398CCF" w:rsidR="007C13DD" w:rsidRPr="00256592" w:rsidRDefault="00E00206" w:rsidP="00036445">
      <w:pPr>
        <w:pStyle w:val="normlntext"/>
      </w:pPr>
      <w:r w:rsidRPr="00256592">
        <w:t>Mějme oblast a), na které provedeme dilataci za pomocí strukturního elementu z obr. 18</w:t>
      </w:r>
      <w:r w:rsidR="00036445" w:rsidRPr="00256592">
        <w:t>.</w:t>
      </w:r>
      <w:r w:rsidRPr="00256592">
        <w:t xml:space="preserve"> Výstupem je oblast c). Nyní vezmeme oblast c) a provedeme na ní erozi, za pomocí identického strukturního elementu.</w:t>
      </w:r>
      <w:r w:rsidR="00036445" w:rsidRPr="00256592">
        <w:t xml:space="preserve"> Pokud by eroze</w:t>
      </w:r>
      <w:r w:rsidRPr="00256592">
        <w:t xml:space="preserve"> skutečně</w:t>
      </w:r>
      <w:r w:rsidR="00036445" w:rsidRPr="00256592">
        <w:t xml:space="preserve"> byla opakem dilatace, tak výstup</w:t>
      </w:r>
      <w:r w:rsidRPr="00256592">
        <w:t>em</w:t>
      </w:r>
      <w:r w:rsidR="00036445" w:rsidRPr="00256592">
        <w:t xml:space="preserve"> by byla oblast a), nikoliv oblast f).</w:t>
      </w:r>
    </w:p>
    <w:p w14:paraId="4CFB9BB6" w14:textId="77777777" w:rsidR="00036445" w:rsidRPr="00256592" w:rsidRDefault="00036445" w:rsidP="00036445">
      <w:pPr>
        <w:pStyle w:val="normlntext"/>
      </w:pPr>
    </w:p>
    <w:p w14:paraId="658222B1" w14:textId="519F30AE" w:rsidR="00612D00" w:rsidRPr="00256592" w:rsidRDefault="00612D00" w:rsidP="00612D00">
      <w:pPr>
        <w:pStyle w:val="normlntext"/>
        <w:keepNext/>
        <w:jc w:val="center"/>
      </w:pPr>
      <w:r w:rsidRPr="00256592">
        <w:rPr>
          <w:noProof/>
          <w:lang w:eastAsia="ja-JP"/>
        </w:rPr>
        <w:drawing>
          <wp:inline distT="0" distB="0" distL="0" distR="0" wp14:anchorId="58E37328" wp14:editId="28C5B148">
            <wp:extent cx="2734057" cy="1333686"/>
            <wp:effectExtent l="0" t="0" r="9525" b="0"/>
            <wp:docPr id="72" name="Picture 7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ext, clipart&#10;&#10;Description automatically generated"/>
                    <pic:cNvPicPr/>
                  </pic:nvPicPr>
                  <pic:blipFill>
                    <a:blip r:embed="rId35"/>
                    <a:stretch>
                      <a:fillRect/>
                    </a:stretch>
                  </pic:blipFill>
                  <pic:spPr>
                    <a:xfrm>
                      <a:off x="0" y="0"/>
                      <a:ext cx="2734057" cy="1333686"/>
                    </a:xfrm>
                    <a:prstGeom prst="rect">
                      <a:avLst/>
                    </a:prstGeom>
                  </pic:spPr>
                </pic:pic>
              </a:graphicData>
            </a:graphic>
          </wp:inline>
        </w:drawing>
      </w:r>
    </w:p>
    <w:p w14:paraId="495DE322" w14:textId="133C81D6" w:rsidR="005A4F91" w:rsidRPr="00256592" w:rsidRDefault="00612D00" w:rsidP="00A51F47">
      <w:pPr>
        <w:pStyle w:val="Caption"/>
        <w:jc w:val="center"/>
        <w:rPr>
          <w:lang w:eastAsia="ja-JP"/>
        </w:rPr>
      </w:pPr>
      <w:bookmarkStart w:id="158" w:name="_Toc135324656"/>
      <w:r w:rsidRPr="00256592">
        <w:t xml:space="preserve">Obrázek </w:t>
      </w:r>
      <w:fldSimple w:instr=" SEQ Obrázek \* ARABIC ">
        <w:r w:rsidR="008C45E6">
          <w:rPr>
            <w:noProof/>
          </w:rPr>
          <w:t>19</w:t>
        </w:r>
      </w:fldSimple>
      <w:r w:rsidRPr="00256592">
        <w:t xml:space="preserve">- </w:t>
      </w:r>
      <w:r w:rsidR="00036445" w:rsidRPr="00256592">
        <w:t>názorný p</w:t>
      </w:r>
      <w:r w:rsidRPr="00256592">
        <w:t xml:space="preserve">říklad eroze, převzato z </w:t>
      </w:r>
      <w:r w:rsidRPr="00256592">
        <w:rPr>
          <w:lang w:eastAsia="ja-JP"/>
        </w:rPr>
        <w:t>[</w:t>
      </w:r>
      <w:r w:rsidRPr="00256592">
        <w:rPr>
          <w:lang w:eastAsia="ja-JP"/>
        </w:rPr>
        <w:fldChar w:fldCharType="begin"/>
      </w:r>
      <w:r w:rsidRPr="00256592">
        <w:rPr>
          <w:lang w:eastAsia="ja-JP"/>
        </w:rPr>
        <w:instrText xml:space="preserve"> REF _Ref132776697 \r \h  \* MERGEFORMAT </w:instrText>
      </w:r>
      <w:r w:rsidRPr="00256592">
        <w:rPr>
          <w:lang w:eastAsia="ja-JP"/>
        </w:rPr>
      </w:r>
      <w:r w:rsidRPr="00256592">
        <w:rPr>
          <w:lang w:eastAsia="ja-JP"/>
        </w:rPr>
        <w:fldChar w:fldCharType="separate"/>
      </w:r>
      <w:r w:rsidR="008C45E6">
        <w:rPr>
          <w:lang w:eastAsia="ja-JP"/>
        </w:rPr>
        <w:t>7</w:t>
      </w:r>
      <w:r w:rsidRPr="00256592">
        <w:rPr>
          <w:lang w:eastAsia="ja-JP"/>
        </w:rPr>
        <w:fldChar w:fldCharType="end"/>
      </w:r>
      <w:r w:rsidRPr="00256592">
        <w:rPr>
          <w:lang w:eastAsia="ja-JP"/>
        </w:rPr>
        <w:t>]</w:t>
      </w:r>
      <w:bookmarkEnd w:id="124"/>
      <w:bookmarkEnd w:id="158"/>
    </w:p>
    <w:p w14:paraId="153B1611" w14:textId="0E1883E9" w:rsidR="00EB7AF5" w:rsidRPr="00256592" w:rsidRDefault="00C9492F" w:rsidP="00EB7AF5">
      <w:pPr>
        <w:pStyle w:val="NadpisA"/>
      </w:pPr>
      <w:bookmarkStart w:id="159" w:name="_Toc135329691"/>
      <w:r w:rsidRPr="00256592">
        <w:lastRenderedPageBreak/>
        <w:t>Další</w:t>
      </w:r>
      <w:r w:rsidR="00834674" w:rsidRPr="00256592">
        <w:t xml:space="preserve"> způsoby</w:t>
      </w:r>
      <w:r w:rsidR="005A4F91" w:rsidRPr="00256592">
        <w:t> řešení propustnosti</w:t>
      </w:r>
      <w:r w:rsidRPr="00256592">
        <w:t xml:space="preserve"> </w:t>
      </w:r>
      <w:r w:rsidR="005A4F91" w:rsidRPr="00256592">
        <w:t>materiálu</w:t>
      </w:r>
      <w:bookmarkEnd w:id="159"/>
    </w:p>
    <w:p w14:paraId="46A2B296" w14:textId="4942C287" w:rsidR="00EB7AF5" w:rsidRPr="00256592" w:rsidRDefault="00EB7AF5" w:rsidP="00EB7AF5">
      <w:pPr>
        <w:pStyle w:val="normlntext"/>
      </w:pPr>
      <w:r w:rsidRPr="00256592">
        <w:t xml:space="preserve">Problém propustnosti materiálu je ve vědecké komunitě většinou řešen </w:t>
      </w:r>
      <w:r w:rsidR="00F5107B" w:rsidRPr="00256592">
        <w:t>odlišnými</w:t>
      </w:r>
      <w:r w:rsidRPr="00256592">
        <w:t xml:space="preserve"> způsoby. Konkrétně je nejčastější laboratorní</w:t>
      </w:r>
      <w:r w:rsidR="00F5107B" w:rsidRPr="00256592">
        <w:t>, či fyzikální</w:t>
      </w:r>
      <w:r w:rsidRPr="00256592">
        <w:t xml:space="preserve"> přístup</w:t>
      </w:r>
      <w:r w:rsidR="0059780E" w:rsidRPr="00256592">
        <w:t>.</w:t>
      </w:r>
      <w:r w:rsidRPr="00256592">
        <w:t xml:space="preserve"> </w:t>
      </w:r>
      <w:r w:rsidR="0059780E" w:rsidRPr="00256592">
        <w:t>P</w:t>
      </w:r>
      <w:r w:rsidRPr="00256592">
        <w:t>řípadně modelování chování proudění kapaliny v propustném materiále.</w:t>
      </w:r>
    </w:p>
    <w:p w14:paraId="0E2B1A89" w14:textId="12253DE3" w:rsidR="00EB7AF5" w:rsidRPr="00256592" w:rsidRDefault="00EB7AF5" w:rsidP="00EB7AF5">
      <w:pPr>
        <w:pStyle w:val="normlntext"/>
      </w:pPr>
      <w:r w:rsidRPr="00256592">
        <w:t>Jedna z prací, kter</w:t>
      </w:r>
      <w:r w:rsidR="00F5107B" w:rsidRPr="00256592">
        <w:t>ou</w:t>
      </w:r>
      <w:r w:rsidRPr="00256592">
        <w:t xml:space="preserve"> můžeme na toto téma nalézt, kombinuje laboratorní přístup s</w:t>
      </w:r>
      <w:r w:rsidR="00F5107B" w:rsidRPr="00256592">
        <w:t> modelováním.</w:t>
      </w:r>
    </w:p>
    <w:p w14:paraId="501EA988" w14:textId="77777777" w:rsidR="00834674" w:rsidRPr="00256592" w:rsidRDefault="00834674" w:rsidP="00EB7AF5">
      <w:pPr>
        <w:pStyle w:val="normlntext"/>
      </w:pPr>
    </w:p>
    <w:p w14:paraId="42FF8CA1" w14:textId="6AAA3E5D" w:rsidR="00834674" w:rsidRPr="00256592" w:rsidRDefault="00834674" w:rsidP="00834674">
      <w:pPr>
        <w:pStyle w:val="NadpisB"/>
      </w:pPr>
      <w:bookmarkStart w:id="160" w:name="_Toc135329692"/>
      <w:r w:rsidRPr="00256592">
        <w:t>Laboratorně-modelový přístup</w:t>
      </w:r>
      <w:bookmarkEnd w:id="160"/>
    </w:p>
    <w:p w14:paraId="4CBC51DD" w14:textId="281804B1" w:rsidR="00EB7AF5" w:rsidRPr="00256592" w:rsidRDefault="00EB7AF5" w:rsidP="00EB7AF5">
      <w:pPr>
        <w:pStyle w:val="normlntext"/>
      </w:pPr>
      <w:r w:rsidRPr="00256592">
        <w:t>Uveďme si zde, o čem se</w:t>
      </w:r>
      <w:r w:rsidR="00E90D25" w:rsidRPr="00256592">
        <w:t xml:space="preserve"> vědecký článek</w:t>
      </w:r>
      <w:r w:rsidRPr="00256592">
        <w:t xml:space="preserve"> </w:t>
      </w:r>
      <w:r w:rsidR="0059780E" w:rsidRPr="00256592">
        <w:rPr>
          <w:lang w:eastAsia="ja-JP"/>
        </w:rPr>
        <w:t>[</w:t>
      </w:r>
      <w:r w:rsidR="0059780E" w:rsidRPr="00256592">
        <w:rPr>
          <w:lang w:eastAsia="ja-JP"/>
        </w:rPr>
        <w:fldChar w:fldCharType="begin"/>
      </w:r>
      <w:r w:rsidR="0059780E" w:rsidRPr="00256592">
        <w:rPr>
          <w:lang w:eastAsia="ja-JP"/>
        </w:rPr>
        <w:instrText xml:space="preserve"> REF _Ref133375303 \r \h </w:instrText>
      </w:r>
      <w:r w:rsidR="0059780E" w:rsidRPr="00256592">
        <w:rPr>
          <w:lang w:eastAsia="ja-JP"/>
        </w:rPr>
      </w:r>
      <w:r w:rsidR="0059780E" w:rsidRPr="00256592">
        <w:rPr>
          <w:lang w:eastAsia="ja-JP"/>
        </w:rPr>
        <w:fldChar w:fldCharType="separate"/>
      </w:r>
      <w:r w:rsidR="008C45E6">
        <w:rPr>
          <w:lang w:eastAsia="ja-JP"/>
        </w:rPr>
        <w:t>8</w:t>
      </w:r>
      <w:r w:rsidR="0059780E" w:rsidRPr="00256592">
        <w:rPr>
          <w:lang w:eastAsia="ja-JP"/>
        </w:rPr>
        <w:fldChar w:fldCharType="end"/>
      </w:r>
      <w:r w:rsidR="0059780E" w:rsidRPr="00256592">
        <w:rPr>
          <w:lang w:eastAsia="ja-JP"/>
        </w:rPr>
        <w:t xml:space="preserve">] </w:t>
      </w:r>
      <w:r w:rsidRPr="00256592">
        <w:t>zabývá:</w:t>
      </w:r>
    </w:p>
    <w:p w14:paraId="21B59BDF" w14:textId="2ECD556E" w:rsidR="00EB7AF5" w:rsidRPr="00256592" w:rsidRDefault="00EB7AF5" w:rsidP="00EB7AF5">
      <w:pPr>
        <w:pStyle w:val="normlntext"/>
        <w:rPr>
          <w:lang w:eastAsia="ja-JP"/>
        </w:rPr>
      </w:pPr>
      <w:r w:rsidRPr="00256592">
        <w:t>Autoři kombinovali pokročilé techniky charakterizace a modelování k analýze mikrostruktury</w:t>
      </w:r>
      <w:r w:rsidR="00460690" w:rsidRPr="00256592">
        <w:t xml:space="preserve"> materiálu</w:t>
      </w:r>
      <w:r w:rsidRPr="00256592">
        <w:t xml:space="preserve"> </w:t>
      </w:r>
      <w:r w:rsidR="00460690" w:rsidRPr="00256592">
        <w:t>porézních pásek, litých ve velmi tenké vrstvě ve tvaru desky z keramické kaše,</w:t>
      </w:r>
      <w:r w:rsidRPr="00256592">
        <w:t xml:space="preserve"> a jejich vlivu na propustnost. Byly vyrobeny čtyři vzorky s různým obsahem </w:t>
      </w:r>
      <w:proofErr w:type="spellStart"/>
      <w:r w:rsidR="00A914D5" w:rsidRPr="00256592">
        <w:t>porogenu</w:t>
      </w:r>
      <w:proofErr w:type="spellEnd"/>
      <w:r w:rsidRPr="00256592">
        <w:t>. Následné vypalování vyrobených zelených pásek umožnilo získat otevřeně porézní struktury s porozitou v rozmezí 45–50%.</w:t>
      </w:r>
    </w:p>
    <w:p w14:paraId="0670A285" w14:textId="3DBB49B8" w:rsidR="00EB7AF5" w:rsidRPr="00256592" w:rsidRDefault="00EB7AF5" w:rsidP="00EB7AF5">
      <w:pPr>
        <w:pStyle w:val="normlntext"/>
      </w:pPr>
      <w:r w:rsidRPr="00256592">
        <w:t>Byla provedena kvantitativní analýza obrazu 3D mikro-počítačové tomografie a byly získány podrobné charakteristiky porézní mikrostruktury. Na základě získaných dat byl vyvinut reprezentativní model otevřeně porézní mikrostruktury. Metoda konečných objemů byla použita k výpočtu propustnosti různých scénářů mikrostruktury.</w:t>
      </w:r>
    </w:p>
    <w:p w14:paraId="2021FBB8" w14:textId="02721AA0" w:rsidR="000B7F41" w:rsidRPr="00256592" w:rsidRDefault="00EB7AF5" w:rsidP="00EB7AF5">
      <w:pPr>
        <w:pStyle w:val="normlntext"/>
        <w:rPr>
          <w:lang w:eastAsia="ja-JP"/>
        </w:rPr>
      </w:pPr>
      <w:r w:rsidRPr="00256592">
        <w:t xml:space="preserve">Získané výsledky ukazují, že porozita, průměrná velikost pórů a </w:t>
      </w:r>
      <w:proofErr w:type="spellStart"/>
      <w:r w:rsidRPr="00256592">
        <w:t>konstriktivita</w:t>
      </w:r>
      <w:proofErr w:type="spellEnd"/>
      <w:r w:rsidRPr="00256592">
        <w:t xml:space="preserve"> přímo ovlivňují vlastnosti proudění kapalin. Významné změny v </w:t>
      </w:r>
      <w:proofErr w:type="spellStart"/>
      <w:r w:rsidRPr="00256592">
        <w:t>konstriktivitě</w:t>
      </w:r>
      <w:proofErr w:type="spellEnd"/>
      <w:r w:rsidRPr="00256592">
        <w:t xml:space="preserve"> a výsledné propustnosti mohou být způsobeny významným přídavkem </w:t>
      </w:r>
      <w:proofErr w:type="spellStart"/>
      <w:r w:rsidRPr="00256592">
        <w:t>porogenu</w:t>
      </w:r>
      <w:proofErr w:type="spellEnd"/>
      <w:r w:rsidRPr="00256592">
        <w:t>, pro který se mění propojení pórů a tvorba (nebo její absence) volných cest ovlivňuje proudění kapalin.</w:t>
      </w:r>
      <w:r w:rsidRPr="00256592">
        <w:rPr>
          <w:lang w:eastAsia="ja-JP"/>
        </w:rPr>
        <w:t xml:space="preserve"> </w:t>
      </w:r>
      <w:r w:rsidR="00AD7584" w:rsidRPr="00256592">
        <w:rPr>
          <w:lang w:eastAsia="ja-JP"/>
        </w:rPr>
        <w:t>[</w:t>
      </w:r>
      <w:r w:rsidR="00AD7584" w:rsidRPr="00256592">
        <w:rPr>
          <w:lang w:eastAsia="ja-JP"/>
        </w:rPr>
        <w:fldChar w:fldCharType="begin"/>
      </w:r>
      <w:r w:rsidR="00AD7584" w:rsidRPr="00256592">
        <w:rPr>
          <w:lang w:eastAsia="ja-JP"/>
        </w:rPr>
        <w:instrText xml:space="preserve"> REF _Ref133375303 \r \h </w:instrText>
      </w:r>
      <w:r w:rsidR="00AD7584" w:rsidRPr="00256592">
        <w:rPr>
          <w:lang w:eastAsia="ja-JP"/>
        </w:rPr>
      </w:r>
      <w:r w:rsidR="00AD7584" w:rsidRPr="00256592">
        <w:rPr>
          <w:lang w:eastAsia="ja-JP"/>
        </w:rPr>
        <w:fldChar w:fldCharType="separate"/>
      </w:r>
      <w:r w:rsidR="008C45E6">
        <w:rPr>
          <w:lang w:eastAsia="ja-JP"/>
        </w:rPr>
        <w:t>8</w:t>
      </w:r>
      <w:r w:rsidR="00AD7584" w:rsidRPr="00256592">
        <w:rPr>
          <w:lang w:eastAsia="ja-JP"/>
        </w:rPr>
        <w:fldChar w:fldCharType="end"/>
      </w:r>
      <w:r w:rsidR="00AD7584" w:rsidRPr="00256592">
        <w:rPr>
          <w:lang w:eastAsia="ja-JP"/>
        </w:rPr>
        <w:t>]</w:t>
      </w:r>
    </w:p>
    <w:p w14:paraId="7592A361" w14:textId="77777777" w:rsidR="00834674" w:rsidRPr="00256592" w:rsidRDefault="00E90D25" w:rsidP="00E90D25">
      <w:pPr>
        <w:pStyle w:val="normlntext"/>
        <w:rPr>
          <w:lang w:eastAsia="ja-JP"/>
        </w:rPr>
      </w:pPr>
      <w:r w:rsidRPr="00256592">
        <w:rPr>
          <w:lang w:eastAsia="ja-JP"/>
        </w:rPr>
        <w:t>Je tedy vidět, že přístupů pro zjištění permeability materiálu je více. Tato metoda je praktičtější a případně užitečnější pro použití v praxi, ovšem vyžaduje nestandardní výbavu jak softwarovou, tak laboratorní.</w:t>
      </w:r>
    </w:p>
    <w:p w14:paraId="361F0C91" w14:textId="77777777" w:rsidR="00834674" w:rsidRPr="00256592" w:rsidRDefault="00834674">
      <w:pPr>
        <w:rPr>
          <w:rFonts w:ascii="Times New Roman" w:hAnsi="Times New Roman"/>
          <w:lang w:eastAsia="ja-JP"/>
        </w:rPr>
      </w:pPr>
      <w:r w:rsidRPr="00256592">
        <w:rPr>
          <w:lang w:eastAsia="ja-JP"/>
        </w:rPr>
        <w:br w:type="page"/>
      </w:r>
    </w:p>
    <w:p w14:paraId="663A093B" w14:textId="67D3D625" w:rsidR="005A4F91" w:rsidRPr="00256592" w:rsidRDefault="00834674" w:rsidP="00834674">
      <w:pPr>
        <w:pStyle w:val="NadpisB"/>
        <w:rPr>
          <w:lang w:eastAsia="ja-JP"/>
        </w:rPr>
      </w:pPr>
      <w:bookmarkStart w:id="161" w:name="_Toc135329693"/>
      <w:r w:rsidRPr="00256592">
        <w:rPr>
          <w:lang w:eastAsia="ja-JP"/>
        </w:rPr>
        <w:lastRenderedPageBreak/>
        <w:t xml:space="preserve">Přístup za pomocí software </w:t>
      </w:r>
      <w:proofErr w:type="spellStart"/>
      <w:r w:rsidRPr="00256592">
        <w:rPr>
          <w:lang w:eastAsia="ja-JP"/>
        </w:rPr>
        <w:t>Comsol</w:t>
      </w:r>
      <w:bookmarkEnd w:id="161"/>
      <w:proofErr w:type="spellEnd"/>
    </w:p>
    <w:p w14:paraId="31636323" w14:textId="34C78562" w:rsidR="00F24D70" w:rsidRPr="00256592" w:rsidRDefault="00834674" w:rsidP="00834674">
      <w:pPr>
        <w:pStyle w:val="normlntext"/>
        <w:rPr>
          <w:lang w:eastAsia="ja-JP"/>
        </w:rPr>
      </w:pPr>
      <w:r w:rsidRPr="00256592">
        <w:rPr>
          <w:lang w:eastAsia="ja-JP"/>
        </w:rPr>
        <w:t>Tento způsob zpracování CT obrazu porézního prostředí se konkrétně zabývá výpočtem proudění</w:t>
      </w:r>
      <w:r w:rsidR="00250EC6" w:rsidRPr="00256592">
        <w:rPr>
          <w:lang w:eastAsia="ja-JP"/>
        </w:rPr>
        <w:t xml:space="preserve"> pro 2D simulaci</w:t>
      </w:r>
      <w:r w:rsidR="00355216" w:rsidRPr="00256592">
        <w:rPr>
          <w:lang w:eastAsia="ja-JP"/>
        </w:rPr>
        <w:t xml:space="preserve">. Model proudění využívá tzv. </w:t>
      </w:r>
      <w:proofErr w:type="spellStart"/>
      <w:r w:rsidR="00355216" w:rsidRPr="00256592">
        <w:rPr>
          <w:lang w:eastAsia="ja-JP"/>
        </w:rPr>
        <w:t>Brinkman</w:t>
      </w:r>
      <w:proofErr w:type="spellEnd"/>
      <w:r w:rsidR="00355216" w:rsidRPr="00256592">
        <w:rPr>
          <w:lang w:eastAsia="ja-JP"/>
        </w:rPr>
        <w:t xml:space="preserve"> </w:t>
      </w:r>
      <w:proofErr w:type="spellStart"/>
      <w:r w:rsidR="00355216" w:rsidRPr="00256592">
        <w:rPr>
          <w:lang w:eastAsia="ja-JP"/>
        </w:rPr>
        <w:t>flow</w:t>
      </w:r>
      <w:proofErr w:type="spellEnd"/>
      <w:r w:rsidR="00355216" w:rsidRPr="00256592">
        <w:rPr>
          <w:lang w:eastAsia="ja-JP"/>
        </w:rPr>
        <w:t xml:space="preserve">, což je kombinace </w:t>
      </w:r>
      <w:proofErr w:type="spellStart"/>
      <w:r w:rsidR="00355216" w:rsidRPr="00256592">
        <w:rPr>
          <w:lang w:eastAsia="ja-JP"/>
        </w:rPr>
        <w:t>creeping</w:t>
      </w:r>
      <w:proofErr w:type="spellEnd"/>
      <w:r w:rsidR="00355216" w:rsidRPr="00256592">
        <w:rPr>
          <w:lang w:eastAsia="ja-JP"/>
        </w:rPr>
        <w:t xml:space="preserve"> </w:t>
      </w:r>
      <w:proofErr w:type="spellStart"/>
      <w:r w:rsidR="00355216" w:rsidRPr="00256592">
        <w:rPr>
          <w:lang w:eastAsia="ja-JP"/>
        </w:rPr>
        <w:t>flow</w:t>
      </w:r>
      <w:proofErr w:type="spellEnd"/>
      <w:r w:rsidR="00355216" w:rsidRPr="00256592">
        <w:rPr>
          <w:lang w:eastAsia="ja-JP"/>
        </w:rPr>
        <w:t xml:space="preserve"> a </w:t>
      </w:r>
      <w:proofErr w:type="spellStart"/>
      <w:r w:rsidR="00355216" w:rsidRPr="00256592">
        <w:rPr>
          <w:lang w:eastAsia="ja-JP"/>
        </w:rPr>
        <w:t>Darcyho</w:t>
      </w:r>
      <w:proofErr w:type="spellEnd"/>
      <w:r w:rsidR="00355216" w:rsidRPr="00256592">
        <w:rPr>
          <w:lang w:eastAsia="ja-JP"/>
        </w:rPr>
        <w:t xml:space="preserve"> proudění.</w:t>
      </w:r>
    </w:p>
    <w:p w14:paraId="04722589" w14:textId="4308BC7D" w:rsidR="00250EC6" w:rsidRPr="00256592" w:rsidRDefault="00250EC6" w:rsidP="00834674">
      <w:pPr>
        <w:pStyle w:val="normlntext"/>
      </w:pPr>
      <w:proofErr w:type="spellStart"/>
      <w:r w:rsidRPr="00256592">
        <w:t>Brinkmanovy</w:t>
      </w:r>
      <w:proofErr w:type="spellEnd"/>
      <w:r w:rsidRPr="00256592">
        <w:t xml:space="preserve"> rovnice popisují rychle se hýbající kapaliny v porézním materiálu s kinetickým potenciálem způsobeným rychlostí, tlakem a gravitací kapaliny. </w:t>
      </w:r>
    </w:p>
    <w:p w14:paraId="3059812F" w14:textId="326B70FD" w:rsidR="00F24D70" w:rsidRPr="00256592" w:rsidRDefault="00F24D70" w:rsidP="00F24D70">
      <w:pPr>
        <w:pStyle w:val="normlntext"/>
        <w:jc w:val="center"/>
        <w:rPr>
          <w:lang w:eastAsia="ja-JP"/>
        </w:rPr>
      </w:pPr>
      <w:r w:rsidRPr="00256592">
        <w:rPr>
          <w:noProof/>
        </w:rPr>
        <w:drawing>
          <wp:inline distT="0" distB="0" distL="0" distR="0" wp14:anchorId="2EF01DBE" wp14:editId="51DE32BE">
            <wp:extent cx="3257550" cy="1739828"/>
            <wp:effectExtent l="0" t="0" r="0" b="0"/>
            <wp:docPr id="90" name="Picture 90"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text, screenshot, software, computer icon&#10;&#10;Description automatically generated"/>
                    <pic:cNvPicPr/>
                  </pic:nvPicPr>
                  <pic:blipFill rotWithShape="1">
                    <a:blip r:embed="rId36">
                      <a:extLst>
                        <a:ext uri="{28A0092B-C50C-407E-A947-70E740481C1C}">
                          <a14:useLocalDpi xmlns:a14="http://schemas.microsoft.com/office/drawing/2010/main" val="0"/>
                        </a:ext>
                      </a:extLst>
                    </a:blip>
                    <a:srcRect l="67641" t="23227" r="5420" b="26192"/>
                    <a:stretch/>
                  </pic:blipFill>
                  <pic:spPr bwMode="auto">
                    <a:xfrm>
                      <a:off x="0" y="0"/>
                      <a:ext cx="3274643" cy="1748957"/>
                    </a:xfrm>
                    <a:prstGeom prst="rect">
                      <a:avLst/>
                    </a:prstGeom>
                    <a:ln>
                      <a:noFill/>
                    </a:ln>
                    <a:extLst>
                      <a:ext uri="{53640926-AAD7-44D8-BBD7-CCE9431645EC}">
                        <a14:shadowObscured xmlns:a14="http://schemas.microsoft.com/office/drawing/2010/main"/>
                      </a:ext>
                    </a:extLst>
                  </pic:spPr>
                </pic:pic>
              </a:graphicData>
            </a:graphic>
          </wp:inline>
        </w:drawing>
      </w:r>
      <w:r w:rsidRPr="00256592">
        <w:rPr>
          <w:noProof/>
        </w:rPr>
        <mc:AlternateContent>
          <mc:Choice Requires="wps">
            <w:drawing>
              <wp:inline distT="0" distB="0" distL="0" distR="0" wp14:anchorId="5EDA5FD1" wp14:editId="7A9AC0D2">
                <wp:extent cx="4036060" cy="635"/>
                <wp:effectExtent l="0" t="0" r="2540" b="8255"/>
                <wp:docPr id="91" name="Text Box 91"/>
                <wp:cNvGraphicFramePr/>
                <a:graphic xmlns:a="http://schemas.openxmlformats.org/drawingml/2006/main">
                  <a:graphicData uri="http://schemas.microsoft.com/office/word/2010/wordprocessingShape">
                    <wps:wsp>
                      <wps:cNvSpPr txBox="1"/>
                      <wps:spPr>
                        <a:xfrm>
                          <a:off x="0" y="0"/>
                          <a:ext cx="4036060" cy="635"/>
                        </a:xfrm>
                        <a:prstGeom prst="rect">
                          <a:avLst/>
                        </a:prstGeom>
                        <a:solidFill>
                          <a:prstClr val="white"/>
                        </a:solidFill>
                        <a:ln>
                          <a:noFill/>
                        </a:ln>
                      </wps:spPr>
                      <wps:txbx>
                        <w:txbxContent>
                          <w:p w14:paraId="7C85C1DF" w14:textId="6314EF9F" w:rsidR="00F24D70" w:rsidRPr="00C55EE5" w:rsidRDefault="00F24D70" w:rsidP="00F24D70">
                            <w:pPr>
                              <w:pStyle w:val="Caption"/>
                              <w:jc w:val="center"/>
                              <w:rPr>
                                <w:rFonts w:ascii="Times New Roman" w:hAnsi="Times New Roman"/>
                                <w:noProof/>
                                <w:sz w:val="24"/>
                                <w:szCs w:val="24"/>
                              </w:rPr>
                            </w:pPr>
                            <w:bookmarkStart w:id="162" w:name="_Toc135324657"/>
                            <w:r>
                              <w:t xml:space="preserve">Obrázek </w:t>
                            </w:r>
                            <w:fldSimple w:instr=" SEQ Obrázek \* ARABIC ">
                              <w:r w:rsidR="00232CE2">
                                <w:rPr>
                                  <w:noProof/>
                                </w:rPr>
                                <w:t>20</w:t>
                              </w:r>
                            </w:fldSimple>
                            <w:r>
                              <w:t xml:space="preserve">- importovaný obrázek do </w:t>
                            </w:r>
                            <w:proofErr w:type="spellStart"/>
                            <w:r>
                              <w:t>Comsolu</w:t>
                            </w:r>
                            <w:bookmarkEnd w:id="1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EDA5FD1" id="Text Box 91" o:spid="_x0000_s1079" type="#_x0000_t202" style="width:317.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" stroked="f">
                <v:textbox style="mso-fit-shape-to-text:t" inset="0,0,0,0">
                  <w:txbxContent>
                    <w:p w14:paraId="7C85C1DF" w14:textId="6314EF9F" w:rsidR="00F24D70" w:rsidRPr="00C55EE5" w:rsidRDefault="00F24D70" w:rsidP="00F24D70">
                      <w:pPr>
                        <w:pStyle w:val="Caption"/>
                        <w:jc w:val="center"/>
                        <w:rPr>
                          <w:rFonts w:ascii="Times New Roman" w:hAnsi="Times New Roman"/>
                          <w:noProof/>
                          <w:sz w:val="24"/>
                          <w:szCs w:val="24"/>
                        </w:rPr>
                      </w:pPr>
                      <w:bookmarkStart w:id="163" w:name="_Toc135324657"/>
                      <w:r>
                        <w:t xml:space="preserve">Obrázek </w:t>
                      </w:r>
                      <w:fldSimple w:instr=" SEQ Obrázek \* ARABIC ">
                        <w:r w:rsidR="00232CE2">
                          <w:rPr>
                            <w:noProof/>
                          </w:rPr>
                          <w:t>20</w:t>
                        </w:r>
                      </w:fldSimple>
                      <w:r>
                        <w:t xml:space="preserve">- importovaný obrázek do </w:t>
                      </w:r>
                      <w:proofErr w:type="spellStart"/>
                      <w:r>
                        <w:t>Comsolu</w:t>
                      </w:r>
                      <w:bookmarkEnd w:id="163"/>
                      <w:proofErr w:type="spellEnd"/>
                    </w:p>
                  </w:txbxContent>
                </v:textbox>
                <w10:anchorlock/>
              </v:shape>
            </w:pict>
          </mc:Fallback>
        </mc:AlternateContent>
      </w:r>
    </w:p>
    <w:p w14:paraId="40ADF1DC" w14:textId="773DD081" w:rsidR="00232CE2" w:rsidRPr="00256592" w:rsidRDefault="00F24D70" w:rsidP="00F24D70">
      <w:pPr>
        <w:pStyle w:val="normlntext"/>
        <w:jc w:val="left"/>
        <w:rPr>
          <w:lang w:eastAsia="ja-JP"/>
        </w:rPr>
      </w:pPr>
      <w:r w:rsidRPr="00256592">
        <w:rPr>
          <w:lang w:eastAsia="ja-JP"/>
        </w:rPr>
        <w:t xml:space="preserve">Princip výpočtu – tam, kde je modrá barva, se nastaví velmi vysoká permeabilita, což způsobí zredukování </w:t>
      </w:r>
      <w:proofErr w:type="spellStart"/>
      <w:r w:rsidRPr="00256592">
        <w:rPr>
          <w:lang w:eastAsia="ja-JP"/>
        </w:rPr>
        <w:t>Brinkmana</w:t>
      </w:r>
      <w:proofErr w:type="spellEnd"/>
      <w:r w:rsidRPr="00256592">
        <w:rPr>
          <w:lang w:eastAsia="ja-JP"/>
        </w:rPr>
        <w:t xml:space="preserve"> na </w:t>
      </w:r>
      <w:proofErr w:type="spellStart"/>
      <w:r w:rsidRPr="00256592">
        <w:rPr>
          <w:lang w:eastAsia="ja-JP"/>
        </w:rPr>
        <w:t>Creeping</w:t>
      </w:r>
      <w:proofErr w:type="spellEnd"/>
      <w:r w:rsidRPr="00256592">
        <w:rPr>
          <w:lang w:eastAsia="ja-JP"/>
        </w:rPr>
        <w:t xml:space="preserve"> </w:t>
      </w:r>
      <w:proofErr w:type="spellStart"/>
      <w:r w:rsidRPr="00256592">
        <w:rPr>
          <w:lang w:eastAsia="ja-JP"/>
        </w:rPr>
        <w:t>flow</w:t>
      </w:r>
      <w:proofErr w:type="spellEnd"/>
      <w:r w:rsidRPr="00256592">
        <w:rPr>
          <w:lang w:eastAsia="ja-JP"/>
        </w:rPr>
        <w:t xml:space="preserve">. Pro nepropustné prostředí označené červenou barvou se nastaví velmi nízká permeabilita, což způsobí zredukování </w:t>
      </w:r>
      <w:proofErr w:type="spellStart"/>
      <w:r w:rsidRPr="00256592">
        <w:rPr>
          <w:lang w:eastAsia="ja-JP"/>
        </w:rPr>
        <w:t>Brinkmana</w:t>
      </w:r>
      <w:proofErr w:type="spellEnd"/>
      <w:r w:rsidRPr="00256592">
        <w:rPr>
          <w:lang w:eastAsia="ja-JP"/>
        </w:rPr>
        <w:t xml:space="preserve"> na </w:t>
      </w:r>
      <w:proofErr w:type="spellStart"/>
      <w:r w:rsidRPr="00256592">
        <w:rPr>
          <w:lang w:eastAsia="ja-JP"/>
        </w:rPr>
        <w:t>Darcyho</w:t>
      </w:r>
      <w:proofErr w:type="spellEnd"/>
      <w:r w:rsidRPr="00256592">
        <w:rPr>
          <w:lang w:eastAsia="ja-JP"/>
        </w:rPr>
        <w:t>, kde je v důsledku nízké permeability téměř nulový průtok. Pro celou oblast se nastaví mezerovitost na hodnotu 1.</w:t>
      </w:r>
      <w:r w:rsidR="008C45E6">
        <w:rPr>
          <w:lang w:eastAsia="ja-JP"/>
        </w:rPr>
        <w:t xml:space="preserve"> </w:t>
      </w:r>
      <w:r w:rsidR="008C45E6">
        <w:rPr>
          <w:rFonts w:hint="eastAsia"/>
          <w:lang w:eastAsia="ja-JP"/>
        </w:rPr>
        <w:t>[</w:t>
      </w:r>
      <w:r w:rsidR="008C45E6">
        <w:rPr>
          <w:lang w:eastAsia="ja-JP"/>
        </w:rPr>
        <w:fldChar w:fldCharType="begin"/>
      </w:r>
      <w:r w:rsidR="008C45E6">
        <w:rPr>
          <w:lang w:eastAsia="ja-JP"/>
        </w:rPr>
        <w:instrText xml:space="preserve"> </w:instrText>
      </w:r>
      <w:r w:rsidR="008C45E6">
        <w:rPr>
          <w:rFonts w:hint="eastAsia"/>
          <w:lang w:eastAsia="ja-JP"/>
        </w:rPr>
        <w:instrText>REF _Ref135281616 \r \h</w:instrText>
      </w:r>
      <w:r w:rsidR="008C45E6">
        <w:rPr>
          <w:lang w:eastAsia="ja-JP"/>
        </w:rPr>
        <w:instrText xml:space="preserve"> </w:instrText>
      </w:r>
      <w:r w:rsidR="008C45E6">
        <w:rPr>
          <w:lang w:eastAsia="ja-JP"/>
        </w:rPr>
      </w:r>
      <w:r w:rsidR="008C45E6">
        <w:rPr>
          <w:lang w:eastAsia="ja-JP"/>
        </w:rPr>
        <w:fldChar w:fldCharType="separate"/>
      </w:r>
      <w:r w:rsidR="008C45E6">
        <w:rPr>
          <w:lang w:eastAsia="ja-JP"/>
        </w:rPr>
        <w:t>9</w:t>
      </w:r>
      <w:r w:rsidR="008C45E6">
        <w:rPr>
          <w:lang w:eastAsia="ja-JP"/>
        </w:rPr>
        <w:fldChar w:fldCharType="end"/>
      </w:r>
      <w:r w:rsidR="008C45E6">
        <w:rPr>
          <w:lang w:eastAsia="ja-JP"/>
        </w:rPr>
        <w:t>]</w:t>
      </w:r>
    </w:p>
    <w:p w14:paraId="7FE1D412" w14:textId="77777777" w:rsidR="00250EC6" w:rsidRPr="00256592" w:rsidRDefault="00250EC6" w:rsidP="00F24D70">
      <w:pPr>
        <w:pStyle w:val="normlntext"/>
        <w:jc w:val="left"/>
        <w:rPr>
          <w:lang w:eastAsia="ja-JP"/>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F24D70" w:rsidRPr="00256592" w14:paraId="19CCA06D" w14:textId="77777777" w:rsidTr="00F24D70">
        <w:trPr>
          <w:jc w:val="center"/>
        </w:trPr>
        <w:tc>
          <w:tcPr>
            <w:tcW w:w="4388" w:type="dxa"/>
          </w:tcPr>
          <w:p w14:paraId="1948629F" w14:textId="77777777" w:rsidR="00F24D70" w:rsidRPr="00256592" w:rsidRDefault="00F24D70" w:rsidP="00232CE2">
            <w:pPr>
              <w:pStyle w:val="normlntext"/>
              <w:jc w:val="center"/>
              <w:rPr>
                <w:lang w:eastAsia="ja-JP"/>
              </w:rPr>
            </w:pPr>
            <w:r w:rsidRPr="00256592">
              <w:rPr>
                <w:noProof/>
              </w:rPr>
              <w:drawing>
                <wp:inline distT="0" distB="0" distL="0" distR="0" wp14:anchorId="0DFFAF35" wp14:editId="78B32913">
                  <wp:extent cx="2156795" cy="2019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9347" cy="2031052"/>
                          </a:xfrm>
                          <a:prstGeom prst="rect">
                            <a:avLst/>
                          </a:prstGeom>
                          <a:noFill/>
                          <a:ln>
                            <a:noFill/>
                          </a:ln>
                        </pic:spPr>
                      </pic:pic>
                    </a:graphicData>
                  </a:graphic>
                </wp:inline>
              </w:drawing>
            </w:r>
          </w:p>
          <w:p w14:paraId="36D2DE55" w14:textId="4E73D1B9" w:rsidR="00232CE2" w:rsidRPr="00256592" w:rsidRDefault="00232CE2" w:rsidP="00232CE2">
            <w:pPr>
              <w:pStyle w:val="normlntext"/>
              <w:jc w:val="center"/>
              <w:rPr>
                <w:lang w:eastAsia="ja-JP"/>
              </w:rPr>
            </w:pPr>
            <w:r w:rsidRPr="00256592">
              <w:rPr>
                <w:lang w:eastAsia="ja-JP"/>
              </w:rPr>
              <w:t>a)</w:t>
            </w:r>
          </w:p>
        </w:tc>
        <w:tc>
          <w:tcPr>
            <w:tcW w:w="4389" w:type="dxa"/>
          </w:tcPr>
          <w:p w14:paraId="0AA8BDB4" w14:textId="77777777" w:rsidR="00F24D70" w:rsidRPr="00256592" w:rsidRDefault="00F24D70" w:rsidP="00232CE2">
            <w:pPr>
              <w:pStyle w:val="normlntext"/>
              <w:jc w:val="center"/>
              <w:rPr>
                <w:lang w:eastAsia="ja-JP"/>
              </w:rPr>
            </w:pPr>
            <w:r w:rsidRPr="00256592">
              <w:rPr>
                <w:noProof/>
              </w:rPr>
              <w:drawing>
                <wp:inline distT="0" distB="0" distL="0" distR="0" wp14:anchorId="6FBBEA1D" wp14:editId="2187BE2B">
                  <wp:extent cx="2136447" cy="2000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0410" cy="2013323"/>
                          </a:xfrm>
                          <a:prstGeom prst="rect">
                            <a:avLst/>
                          </a:prstGeom>
                          <a:noFill/>
                          <a:ln>
                            <a:noFill/>
                          </a:ln>
                        </pic:spPr>
                      </pic:pic>
                    </a:graphicData>
                  </a:graphic>
                </wp:inline>
              </w:drawing>
            </w:r>
          </w:p>
          <w:p w14:paraId="52A83380" w14:textId="51E86E86" w:rsidR="00232CE2" w:rsidRPr="00256592" w:rsidRDefault="00232CE2" w:rsidP="00232CE2">
            <w:pPr>
              <w:pStyle w:val="normlntext"/>
              <w:keepNext/>
              <w:jc w:val="center"/>
              <w:rPr>
                <w:lang w:eastAsia="ja-JP"/>
              </w:rPr>
            </w:pPr>
            <w:r w:rsidRPr="00256592">
              <w:rPr>
                <w:lang w:eastAsia="ja-JP"/>
              </w:rPr>
              <w:t>b)</w:t>
            </w:r>
          </w:p>
        </w:tc>
      </w:tr>
    </w:tbl>
    <w:p w14:paraId="4D1F7F44" w14:textId="2F6EE27D" w:rsidR="00834674" w:rsidRPr="00256592" w:rsidRDefault="00232CE2" w:rsidP="005605FD">
      <w:pPr>
        <w:pStyle w:val="Caption"/>
        <w:jc w:val="center"/>
      </w:pPr>
      <w:bookmarkStart w:id="164" w:name="_Toc135324658"/>
      <w:r w:rsidRPr="00256592">
        <w:t xml:space="preserve">Obrázek </w:t>
      </w:r>
      <w:fldSimple w:instr=" SEQ Obrázek \* ARABIC ">
        <w:r w:rsidR="008C45E6">
          <w:rPr>
            <w:noProof/>
          </w:rPr>
          <w:t>21</w:t>
        </w:r>
      </w:fldSimple>
      <w:r w:rsidRPr="00256592">
        <w:t>- výstup</w:t>
      </w:r>
      <w:r w:rsidR="006977AE">
        <w:t xml:space="preserve"> simulace,</w:t>
      </w:r>
      <w:r w:rsidRPr="00256592">
        <w:t xml:space="preserve"> a) rozdíl tlaku, b) průběh rychlosti</w:t>
      </w:r>
      <w:bookmarkEnd w:id="164"/>
    </w:p>
    <w:p w14:paraId="612421DF" w14:textId="0B6A6806" w:rsidR="005A4F91" w:rsidRPr="00256592" w:rsidRDefault="005A4F91" w:rsidP="005A4F91">
      <w:pPr>
        <w:pStyle w:val="NadpisA"/>
      </w:pPr>
      <w:bookmarkStart w:id="165" w:name="_Toc135329694"/>
      <w:r w:rsidRPr="00256592">
        <w:lastRenderedPageBreak/>
        <w:t>Otázka</w:t>
      </w:r>
      <w:r w:rsidR="0060690A" w:rsidRPr="00256592">
        <w:t xml:space="preserve"> případné</w:t>
      </w:r>
      <w:r w:rsidRPr="00256592">
        <w:t xml:space="preserve"> grafické reprezentace</w:t>
      </w:r>
      <w:bookmarkEnd w:id="165"/>
    </w:p>
    <w:p w14:paraId="64072B20" w14:textId="2CBE2A61" w:rsidR="00C348BE" w:rsidRPr="00256592" w:rsidRDefault="00C348BE" w:rsidP="00C348BE">
      <w:pPr>
        <w:pStyle w:val="normlntext"/>
        <w:rPr>
          <w:lang w:eastAsia="ja-JP"/>
        </w:rPr>
      </w:pPr>
      <w:r w:rsidRPr="00256592">
        <w:t>Jelikož tato práce manipuluje s obrazovými daty, bylo by vhodné prozkoumat možnosti</w:t>
      </w:r>
      <w:r w:rsidR="00E90D25" w:rsidRPr="00256592">
        <w:t>,</w:t>
      </w:r>
      <w:r w:rsidRPr="00256592">
        <w:t xml:space="preserve"> </w:t>
      </w:r>
      <w:r w:rsidR="00E90D25" w:rsidRPr="00256592">
        <w:t>jak grafický výstup, v podobě vyplněné oblasti, rozumně uživateli zobrazit</w:t>
      </w:r>
      <w:r w:rsidRPr="00256592">
        <w:t>.</w:t>
      </w:r>
      <w:r w:rsidR="00E90D25" w:rsidRPr="00256592">
        <w:t xml:space="preserve"> Ideální by byl interaktivní 3D pohled na extrahovanou cestu materiálem. Do jisté míry řešila podobnou tématiku Petra Grossmanová ve své práci</w:t>
      </w:r>
      <w:r w:rsidRPr="00256592">
        <w:t xml:space="preserve"> </w:t>
      </w:r>
      <w:r w:rsidRPr="00256592">
        <w:rPr>
          <w:lang w:eastAsia="ja-JP"/>
        </w:rPr>
        <w:t>[</w:t>
      </w:r>
      <w:r w:rsidRPr="00256592">
        <w:rPr>
          <w:lang w:eastAsia="ja-JP"/>
        </w:rPr>
        <w:fldChar w:fldCharType="begin"/>
      </w:r>
      <w:r w:rsidRPr="00256592">
        <w:rPr>
          <w:lang w:eastAsia="ja-JP"/>
        </w:rPr>
        <w:instrText xml:space="preserve"> REF _Ref133725030 \r \h </w:instrText>
      </w:r>
      <w:r w:rsidRPr="00256592">
        <w:rPr>
          <w:lang w:eastAsia="ja-JP"/>
        </w:rPr>
      </w:r>
      <w:r w:rsidRPr="00256592">
        <w:rPr>
          <w:lang w:eastAsia="ja-JP"/>
        </w:rPr>
        <w:fldChar w:fldCharType="separate"/>
      </w:r>
      <w:r w:rsidR="008C45E6">
        <w:rPr>
          <w:lang w:eastAsia="ja-JP"/>
        </w:rPr>
        <w:t>10</w:t>
      </w:r>
      <w:r w:rsidRPr="00256592">
        <w:rPr>
          <w:lang w:eastAsia="ja-JP"/>
        </w:rPr>
        <w:fldChar w:fldCharType="end"/>
      </w:r>
      <w:r w:rsidRPr="00256592">
        <w:rPr>
          <w:lang w:eastAsia="ja-JP"/>
        </w:rPr>
        <w:t>]</w:t>
      </w:r>
      <w:r w:rsidR="00941590" w:rsidRPr="00256592">
        <w:rPr>
          <w:lang w:eastAsia="ja-JP"/>
        </w:rPr>
        <w:t>.</w:t>
      </w:r>
    </w:p>
    <w:p w14:paraId="4307EB9C" w14:textId="77777777" w:rsidR="00D2723A" w:rsidRPr="00256592" w:rsidRDefault="00D2723A" w:rsidP="00C348BE">
      <w:pPr>
        <w:pStyle w:val="normlntext"/>
        <w:rPr>
          <w:lang w:eastAsia="ja-JP"/>
        </w:rPr>
      </w:pPr>
      <w:r w:rsidRPr="00256592">
        <w:rPr>
          <w:lang w:eastAsia="ja-JP"/>
        </w:rPr>
        <w:t>Cílem práce je navržení vhodného počítačového modelu pro reprezentaci 3D prostoru. Autorka popisuje vytvoření aplikace, ve které by se měl být uživatel schopný pohybovat a orientovat.</w:t>
      </w:r>
    </w:p>
    <w:p w14:paraId="659E6F52" w14:textId="77777777" w:rsidR="00387092" w:rsidRPr="00256592" w:rsidRDefault="00A67887" w:rsidP="0015200D">
      <w:pPr>
        <w:pStyle w:val="normlntext"/>
        <w:rPr>
          <w:lang w:eastAsia="ja-JP"/>
        </w:rPr>
      </w:pPr>
      <w:r w:rsidRPr="00256592">
        <w:rPr>
          <w:lang w:eastAsia="ja-JP"/>
        </w:rPr>
        <w:t>V</w:t>
      </w:r>
      <w:r w:rsidR="00F90826" w:rsidRPr="00256592">
        <w:rPr>
          <w:lang w:eastAsia="ja-JP"/>
        </w:rPr>
        <w:t> </w:t>
      </w:r>
      <w:r w:rsidRPr="00256592">
        <w:rPr>
          <w:lang w:eastAsia="ja-JP"/>
        </w:rPr>
        <w:t>zásadě</w:t>
      </w:r>
      <w:r w:rsidR="00F90826" w:rsidRPr="00256592">
        <w:rPr>
          <w:lang w:eastAsia="ja-JP"/>
        </w:rPr>
        <w:t xml:space="preserve"> téměř každé řešení pro </w:t>
      </w:r>
      <w:r w:rsidR="00652DDF" w:rsidRPr="00256592">
        <w:rPr>
          <w:lang w:eastAsia="ja-JP"/>
        </w:rPr>
        <w:t>3D reprezentaci</w:t>
      </w:r>
      <w:r w:rsidR="00F90826" w:rsidRPr="00256592">
        <w:rPr>
          <w:lang w:eastAsia="ja-JP"/>
        </w:rPr>
        <w:t xml:space="preserve"> vede k vytvoření </w:t>
      </w:r>
      <w:r w:rsidR="00652DDF" w:rsidRPr="00256592">
        <w:rPr>
          <w:lang w:eastAsia="ja-JP"/>
        </w:rPr>
        <w:t xml:space="preserve">sítě trojúhelníkových polygonů. Nejzajímavějším z popisovaných přístupů </w:t>
      </w:r>
      <w:r w:rsidR="00523FF5" w:rsidRPr="00256592">
        <w:rPr>
          <w:lang w:eastAsia="ja-JP"/>
        </w:rPr>
        <w:t xml:space="preserve">je </w:t>
      </w:r>
      <w:r w:rsidR="00652DDF" w:rsidRPr="00256592">
        <w:rPr>
          <w:lang w:eastAsia="ja-JP"/>
        </w:rPr>
        <w:t xml:space="preserve">tzv. </w:t>
      </w:r>
      <w:proofErr w:type="spellStart"/>
      <w:r w:rsidR="00652DDF" w:rsidRPr="00256592">
        <w:rPr>
          <w:lang w:eastAsia="ja-JP"/>
        </w:rPr>
        <w:t>Marching</w:t>
      </w:r>
      <w:proofErr w:type="spellEnd"/>
      <w:r w:rsidR="00652DDF" w:rsidRPr="00256592">
        <w:rPr>
          <w:lang w:eastAsia="ja-JP"/>
        </w:rPr>
        <w:t xml:space="preserve"> </w:t>
      </w:r>
      <w:proofErr w:type="spellStart"/>
      <w:r w:rsidR="00652DDF" w:rsidRPr="00256592">
        <w:rPr>
          <w:lang w:eastAsia="ja-JP"/>
        </w:rPr>
        <w:t>cubes</w:t>
      </w:r>
      <w:proofErr w:type="spellEnd"/>
      <w:r w:rsidR="00652DDF" w:rsidRPr="00256592">
        <w:rPr>
          <w:lang w:eastAsia="ja-JP"/>
        </w:rPr>
        <w:t>.</w:t>
      </w:r>
    </w:p>
    <w:p w14:paraId="0B201F62" w14:textId="5C34996B" w:rsidR="00652DDF" w:rsidRPr="00256592" w:rsidRDefault="00652DDF" w:rsidP="0015200D">
      <w:pPr>
        <w:pStyle w:val="normlntext"/>
        <w:rPr>
          <w:lang w:eastAsia="ja-JP"/>
        </w:rPr>
      </w:pPr>
      <w:r w:rsidRPr="00256592">
        <w:rPr>
          <w:lang w:eastAsia="ja-JP"/>
        </w:rPr>
        <w:t>Tento velmi známý algoritmus</w:t>
      </w:r>
      <w:r w:rsidR="0015200D" w:rsidRPr="00256592">
        <w:rPr>
          <w:lang w:eastAsia="ja-JP"/>
        </w:rPr>
        <w:t xml:space="preserve"> s počátkem v roce 1987</w:t>
      </w:r>
      <w:r w:rsidRPr="00256592">
        <w:rPr>
          <w:lang w:eastAsia="ja-JP"/>
        </w:rPr>
        <w:t xml:space="preserve"> je hojně využíván </w:t>
      </w:r>
      <w:r w:rsidR="0015200D" w:rsidRPr="00256592">
        <w:rPr>
          <w:lang w:eastAsia="ja-JP"/>
        </w:rPr>
        <w:t xml:space="preserve">pro rekonstrukci povrchu z 3D objemových dat. Pro svou práci algoritmus využívá data strukturovaná v mřížce. </w:t>
      </w:r>
      <w:r w:rsidRPr="00256592">
        <w:rPr>
          <w:lang w:eastAsia="ja-JP"/>
        </w:rPr>
        <w:t xml:space="preserve"> </w:t>
      </w:r>
      <w:r w:rsidR="0015200D" w:rsidRPr="00256592">
        <w:rPr>
          <w:lang w:eastAsia="ja-JP"/>
        </w:rPr>
        <w:t xml:space="preserve">Body mřížky jsou ohodnoceny binárně čísly 0 a 1, kde 0 do tělesa </w:t>
      </w:r>
      <w:proofErr w:type="gramStart"/>
      <w:r w:rsidR="0015200D" w:rsidRPr="00256592">
        <w:rPr>
          <w:lang w:eastAsia="ja-JP"/>
        </w:rPr>
        <w:t>nepatří</w:t>
      </w:r>
      <w:proofErr w:type="gramEnd"/>
      <w:r w:rsidR="0015200D" w:rsidRPr="00256592">
        <w:rPr>
          <w:lang w:eastAsia="ja-JP"/>
        </w:rPr>
        <w:t xml:space="preserve"> a 1 patří. Pro každou osmici bodů v mřížce poté nastavuje algoritmus hodnotu, která určuje konfiguraci triangulací. Každá krychle má 15 různých kombinací</w:t>
      </w:r>
      <w:r w:rsidR="00AB57BA" w:rsidRPr="00256592">
        <w:rPr>
          <w:lang w:eastAsia="ja-JP"/>
        </w:rPr>
        <w:t>.</w:t>
      </w:r>
      <w:r w:rsidR="00C50954" w:rsidRPr="00256592">
        <w:rPr>
          <w:lang w:eastAsia="ja-JP"/>
        </w:rPr>
        <w:t xml:space="preserve"> [</w:t>
      </w:r>
      <w:r w:rsidR="00C50954" w:rsidRPr="00256592">
        <w:rPr>
          <w:lang w:eastAsia="ja-JP"/>
        </w:rPr>
        <w:fldChar w:fldCharType="begin"/>
      </w:r>
      <w:r w:rsidR="00C50954" w:rsidRPr="00256592">
        <w:rPr>
          <w:lang w:eastAsia="ja-JP"/>
        </w:rPr>
        <w:instrText xml:space="preserve"> REF _Ref133725030 \r \h </w:instrText>
      </w:r>
      <w:r w:rsidR="00C50954" w:rsidRPr="00256592">
        <w:rPr>
          <w:lang w:eastAsia="ja-JP"/>
        </w:rPr>
      </w:r>
      <w:r w:rsidR="00C50954" w:rsidRPr="00256592">
        <w:rPr>
          <w:lang w:eastAsia="ja-JP"/>
        </w:rPr>
        <w:fldChar w:fldCharType="separate"/>
      </w:r>
      <w:r w:rsidR="008C45E6">
        <w:rPr>
          <w:lang w:eastAsia="ja-JP"/>
        </w:rPr>
        <w:t>10</w:t>
      </w:r>
      <w:r w:rsidR="00C50954" w:rsidRPr="00256592">
        <w:rPr>
          <w:lang w:eastAsia="ja-JP"/>
        </w:rPr>
        <w:fldChar w:fldCharType="end"/>
      </w:r>
      <w:r w:rsidR="00C50954" w:rsidRPr="00256592">
        <w:rPr>
          <w:lang w:eastAsia="ja-JP"/>
        </w:rPr>
        <w:t>]</w:t>
      </w:r>
    </w:p>
    <w:p w14:paraId="5ACA5FCD" w14:textId="77777777" w:rsidR="0036257B" w:rsidRPr="00256592" w:rsidRDefault="0036257B" w:rsidP="0015200D">
      <w:pPr>
        <w:pStyle w:val="normlntext"/>
        <w:rPr>
          <w:lang w:eastAsia="ja-JP"/>
        </w:rPr>
      </w:pPr>
    </w:p>
    <w:p w14:paraId="137EBB4E" w14:textId="77777777" w:rsidR="0036257B" w:rsidRPr="00256592" w:rsidRDefault="0036257B" w:rsidP="0036257B">
      <w:pPr>
        <w:pStyle w:val="normlntext"/>
        <w:keepNext/>
        <w:jc w:val="center"/>
      </w:pPr>
      <w:r w:rsidRPr="00256592">
        <w:rPr>
          <w:noProof/>
          <w:lang w:eastAsia="ja-JP"/>
        </w:rPr>
        <w:drawing>
          <wp:inline distT="0" distB="0" distL="0" distR="0" wp14:anchorId="1DDEAC5F" wp14:editId="5979A561">
            <wp:extent cx="4630446" cy="253365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39"/>
                    <a:stretch>
                      <a:fillRect/>
                    </a:stretch>
                  </pic:blipFill>
                  <pic:spPr>
                    <a:xfrm>
                      <a:off x="0" y="0"/>
                      <a:ext cx="4651218" cy="2545016"/>
                    </a:xfrm>
                    <a:prstGeom prst="rect">
                      <a:avLst/>
                    </a:prstGeom>
                  </pic:spPr>
                </pic:pic>
              </a:graphicData>
            </a:graphic>
          </wp:inline>
        </w:drawing>
      </w:r>
    </w:p>
    <w:p w14:paraId="0FBCA446" w14:textId="2C861C09" w:rsidR="0036257B" w:rsidRPr="00256592" w:rsidRDefault="0036257B" w:rsidP="0036257B">
      <w:pPr>
        <w:pStyle w:val="Caption"/>
        <w:jc w:val="center"/>
        <w:rPr>
          <w:lang w:eastAsia="ja-JP"/>
        </w:rPr>
      </w:pPr>
      <w:bookmarkStart w:id="166" w:name="_Toc135324659"/>
      <w:r w:rsidRPr="00256592">
        <w:t xml:space="preserve">Obrázek </w:t>
      </w:r>
      <w:fldSimple w:instr=" SEQ Obrázek \* ARABIC ">
        <w:r w:rsidR="008C45E6">
          <w:rPr>
            <w:noProof/>
          </w:rPr>
          <w:t>22</w:t>
        </w:r>
      </w:fldSimple>
      <w:r w:rsidRPr="00256592">
        <w:t xml:space="preserve">- Triangulační tabulka, převzato z </w:t>
      </w:r>
      <w:r w:rsidRPr="00256592">
        <w:rPr>
          <w:lang w:eastAsia="ja-JP"/>
        </w:rPr>
        <w:t>[</w:t>
      </w:r>
      <w:r w:rsidRPr="00256592">
        <w:rPr>
          <w:lang w:eastAsia="ja-JP"/>
        </w:rPr>
        <w:fldChar w:fldCharType="begin"/>
      </w:r>
      <w:r w:rsidRPr="00256592">
        <w:rPr>
          <w:lang w:eastAsia="ja-JP"/>
        </w:rPr>
        <w:instrText xml:space="preserve"> REF _Ref133725030 \r \h  \* MERGEFORMAT </w:instrText>
      </w:r>
      <w:r w:rsidRPr="00256592">
        <w:rPr>
          <w:lang w:eastAsia="ja-JP"/>
        </w:rPr>
      </w:r>
      <w:r w:rsidRPr="00256592">
        <w:rPr>
          <w:lang w:eastAsia="ja-JP"/>
        </w:rPr>
        <w:fldChar w:fldCharType="separate"/>
      </w:r>
      <w:r w:rsidR="008C45E6">
        <w:rPr>
          <w:lang w:eastAsia="ja-JP"/>
        </w:rPr>
        <w:t>10</w:t>
      </w:r>
      <w:r w:rsidRPr="00256592">
        <w:rPr>
          <w:lang w:eastAsia="ja-JP"/>
        </w:rPr>
        <w:fldChar w:fldCharType="end"/>
      </w:r>
      <w:r w:rsidRPr="00256592">
        <w:rPr>
          <w:lang w:eastAsia="ja-JP"/>
        </w:rPr>
        <w:t>]</w:t>
      </w:r>
      <w:bookmarkEnd w:id="166"/>
    </w:p>
    <w:p w14:paraId="0E11E48B" w14:textId="5855A9E6" w:rsidR="00CD10A1" w:rsidRPr="00256592" w:rsidRDefault="00CD10A1" w:rsidP="00CD10A1">
      <w:pPr>
        <w:pStyle w:val="normlntext"/>
        <w:rPr>
          <w:lang w:eastAsia="ja-JP"/>
        </w:rPr>
      </w:pPr>
      <w:r w:rsidRPr="00256592">
        <w:rPr>
          <w:lang w:eastAsia="ja-JP"/>
        </w:rPr>
        <w:t xml:space="preserve">Po ohodnocení všech osmi bodů v mřížce, kdy bod do krychle buď </w:t>
      </w:r>
      <w:proofErr w:type="gramStart"/>
      <w:r w:rsidRPr="00256592">
        <w:rPr>
          <w:lang w:eastAsia="ja-JP"/>
        </w:rPr>
        <w:t>patří</w:t>
      </w:r>
      <w:proofErr w:type="gramEnd"/>
      <w:r w:rsidRPr="00256592">
        <w:rPr>
          <w:lang w:eastAsia="ja-JP"/>
        </w:rPr>
        <w:t>, nebo nepatří, se přechází k následující krychli.</w:t>
      </w:r>
    </w:p>
    <w:p w14:paraId="6963D38A" w14:textId="2E4F7728" w:rsidR="00F02411" w:rsidRPr="00256592" w:rsidRDefault="00F02411" w:rsidP="00CD10A1">
      <w:pPr>
        <w:pStyle w:val="normlntext"/>
        <w:rPr>
          <w:lang w:eastAsia="ja-JP"/>
        </w:rPr>
      </w:pPr>
      <w:r w:rsidRPr="00256592">
        <w:rPr>
          <w:lang w:eastAsia="ja-JP"/>
        </w:rPr>
        <w:lastRenderedPageBreak/>
        <w:t>K zjištění souřadnic vrcholů trojúhelníků se využívá lineární interpolace. Následně jsou vypočítány normály v těchto vrcholech. Postup je takový, že se nejdříve vypočítá hodnota normály pro každý trojúhelník, a následně je normála pro každý bod vypočítána jako průměr normál nejbližších</w:t>
      </w:r>
      <w:r w:rsidR="00523FF5" w:rsidRPr="00256592">
        <w:rPr>
          <w:lang w:eastAsia="ja-JP"/>
        </w:rPr>
        <w:t xml:space="preserve"> dotýkajících se</w:t>
      </w:r>
      <w:r w:rsidRPr="00256592">
        <w:rPr>
          <w:lang w:eastAsia="ja-JP"/>
        </w:rPr>
        <w:t xml:space="preserve"> trojúhelníků.</w:t>
      </w:r>
      <w:r w:rsidR="00523FF5" w:rsidRPr="00256592">
        <w:rPr>
          <w:lang w:eastAsia="ja-JP"/>
        </w:rPr>
        <w:t xml:space="preserve"> Po zjištění normál můžeme aplikovat libovolné stínování, jako je </w:t>
      </w:r>
      <w:proofErr w:type="spellStart"/>
      <w:r w:rsidR="00523FF5" w:rsidRPr="00256592">
        <w:rPr>
          <w:lang w:eastAsia="ja-JP"/>
        </w:rPr>
        <w:t>Gouraudovo</w:t>
      </w:r>
      <w:proofErr w:type="spellEnd"/>
      <w:r w:rsidR="00523FF5" w:rsidRPr="00256592">
        <w:rPr>
          <w:lang w:eastAsia="ja-JP"/>
        </w:rPr>
        <w:t>, nebo konstantní.</w:t>
      </w:r>
    </w:p>
    <w:p w14:paraId="399B11CC" w14:textId="42B4B6F3" w:rsidR="00523FF5" w:rsidRPr="00256592" w:rsidRDefault="00523FF5" w:rsidP="00CD10A1">
      <w:pPr>
        <w:pStyle w:val="normlntext"/>
        <w:rPr>
          <w:lang w:eastAsia="ja-JP"/>
        </w:rPr>
      </w:pPr>
      <w:r w:rsidRPr="00256592">
        <w:rPr>
          <w:lang w:eastAsia="ja-JP"/>
        </w:rPr>
        <w:t xml:space="preserve">Je třeba si uvědomit slabá místa tohoto algoritmu. První problém je značně velký počet vytvořených trojúhelníků, neboť každá krychle může obsahovat až 4 trojúhelníky. Druhým problémem je vytváření děr, za což může nejednoznačnost při zvolení triangulace sousedních krychlí. Pro první problém existuje několik řešení, které počet polygonů dokáže snížit, a přesto zachovat původní tvar objektu. Problém děr řešíme jejich zalepením, případně odstraněním pravidla reflexivní symetrie. </w:t>
      </w:r>
    </w:p>
    <w:p w14:paraId="29DB65DD" w14:textId="66B5277D" w:rsidR="00631E30" w:rsidRPr="00256592" w:rsidRDefault="00631E30" w:rsidP="00CD10A1">
      <w:pPr>
        <w:pStyle w:val="normlntext"/>
        <w:rPr>
          <w:lang w:eastAsia="ja-JP"/>
        </w:rPr>
      </w:pPr>
      <w:r w:rsidRPr="00256592">
        <w:rPr>
          <w:lang w:eastAsia="ja-JP"/>
        </w:rPr>
        <w:t xml:space="preserve">Existují ještě další možnosti reprezentace 3D obrazu, jako je reprezentace pomocí ploch, kde se využívá řídících bodů a bázových funkcí. </w:t>
      </w:r>
      <w:r w:rsidR="00C50954" w:rsidRPr="00256592">
        <w:rPr>
          <w:lang w:eastAsia="ja-JP"/>
        </w:rPr>
        <w:t>Náleží</w:t>
      </w:r>
      <w:r w:rsidRPr="00256592">
        <w:rPr>
          <w:lang w:eastAsia="ja-JP"/>
        </w:rPr>
        <w:t xml:space="preserve"> zde například NURBS plochy</w:t>
      </w:r>
      <w:r w:rsidR="00C50954" w:rsidRPr="00256592">
        <w:rPr>
          <w:lang w:eastAsia="ja-JP"/>
        </w:rPr>
        <w:t>,</w:t>
      </w:r>
      <w:r w:rsidRPr="00256592">
        <w:rPr>
          <w:lang w:eastAsia="ja-JP"/>
        </w:rPr>
        <w:t xml:space="preserve"> nebo </w:t>
      </w:r>
      <w:proofErr w:type="spellStart"/>
      <w:r w:rsidRPr="00256592">
        <w:rPr>
          <w:lang w:eastAsia="ja-JP"/>
        </w:rPr>
        <w:t>Beziérovy</w:t>
      </w:r>
      <w:proofErr w:type="spellEnd"/>
      <w:r w:rsidRPr="00256592">
        <w:rPr>
          <w:lang w:eastAsia="ja-JP"/>
        </w:rPr>
        <w:t xml:space="preserve"> plochy. Tyto metody se </w:t>
      </w:r>
      <w:r w:rsidR="00C50954" w:rsidRPr="00256592">
        <w:rPr>
          <w:lang w:eastAsia="ja-JP"/>
        </w:rPr>
        <w:t>odlišují</w:t>
      </w:r>
      <w:r w:rsidRPr="00256592">
        <w:rPr>
          <w:lang w:eastAsia="ja-JP"/>
        </w:rPr>
        <w:t xml:space="preserve"> hlavně tím, jak velký vliv má změna jednoho bodu na tvar okolní plochy. </w:t>
      </w:r>
      <w:r w:rsidR="00C50954" w:rsidRPr="00256592">
        <w:rPr>
          <w:lang w:eastAsia="ja-JP"/>
        </w:rPr>
        <w:t>[</w:t>
      </w:r>
      <w:r w:rsidR="00C50954" w:rsidRPr="00256592">
        <w:rPr>
          <w:lang w:eastAsia="ja-JP"/>
        </w:rPr>
        <w:fldChar w:fldCharType="begin"/>
      </w:r>
      <w:r w:rsidR="00C50954" w:rsidRPr="00256592">
        <w:rPr>
          <w:lang w:eastAsia="ja-JP"/>
        </w:rPr>
        <w:instrText xml:space="preserve"> REF _Ref133725030 \r \h </w:instrText>
      </w:r>
      <w:r w:rsidR="00C50954" w:rsidRPr="00256592">
        <w:rPr>
          <w:lang w:eastAsia="ja-JP"/>
        </w:rPr>
      </w:r>
      <w:r w:rsidR="00C50954" w:rsidRPr="00256592">
        <w:rPr>
          <w:lang w:eastAsia="ja-JP"/>
        </w:rPr>
        <w:fldChar w:fldCharType="separate"/>
      </w:r>
      <w:r w:rsidR="008C45E6">
        <w:rPr>
          <w:lang w:eastAsia="ja-JP"/>
        </w:rPr>
        <w:t>10</w:t>
      </w:r>
      <w:r w:rsidR="00C50954" w:rsidRPr="00256592">
        <w:rPr>
          <w:lang w:eastAsia="ja-JP"/>
        </w:rPr>
        <w:fldChar w:fldCharType="end"/>
      </w:r>
      <w:r w:rsidR="00C50954" w:rsidRPr="00256592">
        <w:rPr>
          <w:lang w:eastAsia="ja-JP"/>
        </w:rPr>
        <w:t>]</w:t>
      </w:r>
    </w:p>
    <w:p w14:paraId="2DF52B15" w14:textId="7FB080DB" w:rsidR="001C2A53" w:rsidRPr="00256592" w:rsidRDefault="001C2A53" w:rsidP="001C2A53">
      <w:pPr>
        <w:pStyle w:val="NadpisA"/>
      </w:pPr>
      <w:r w:rsidRPr="00256592">
        <w:br w:type="page"/>
      </w:r>
      <w:bookmarkStart w:id="167" w:name="_Hlk130411304"/>
      <w:bookmarkStart w:id="168" w:name="_Toc135329695"/>
      <w:r w:rsidR="00053BF6" w:rsidRPr="00256592">
        <w:lastRenderedPageBreak/>
        <w:t>analýza kritických míst v materiálu</w:t>
      </w:r>
      <w:bookmarkEnd w:id="168"/>
    </w:p>
    <w:p w14:paraId="4985E555" w14:textId="41135A00" w:rsidR="00053BF6" w:rsidRPr="00256592" w:rsidRDefault="001C2A53" w:rsidP="002F0179">
      <w:pPr>
        <w:pStyle w:val="normlntext"/>
      </w:pPr>
      <w:bookmarkStart w:id="169" w:name="_heading=h.35nkun2" w:colFirst="0" w:colLast="0"/>
      <w:bookmarkEnd w:id="169"/>
      <w:r w:rsidRPr="00256592">
        <w:t xml:space="preserve">Způsoby, jak vyhledat kritická místa propustnosti můžeme vymyslet více. Nejjednodušší algoritmus, který by se dal použít, by mohl při vyplňování zároveň prohledávat okolní čtyři sousední pixely zrovna vyplňovaného pixelového bodu. Narážíme zde ovšem na více problémů. Ten první je, že by nestačilo prosté kontrolování sousedního okolí pixelu, ale bylo by nutné prohledávat větší oblast, jelikož nemůžeme předpokládat, že v materiálu je kritické místo propustnosti o velikosti </w:t>
      </w:r>
      <w:r w:rsidR="002F0179" w:rsidRPr="00256592">
        <w:t>jednoho</w:t>
      </w:r>
      <w:r w:rsidRPr="00256592">
        <w:t xml:space="preserve"> pixelu. Další problematická situace nastává při určité konfiguraci hraniční oblasti.</w:t>
      </w:r>
    </w:p>
    <w:p w14:paraId="303FC021" w14:textId="689439DE" w:rsidR="00053BF6" w:rsidRPr="00964C25" w:rsidRDefault="001C2A53" w:rsidP="00964C25">
      <w:pPr>
        <w:pStyle w:val="normlntext"/>
      </w:pPr>
      <w:r w:rsidRPr="00256592">
        <w:t xml:space="preserve">Velký problém, na který narážíme u jednoduchého prohledávání sousedních pixelů je ten, že existují případy, kdy je kritické místo těžko detekovatelné. Pokud bychom vyhledávali pouze do </w:t>
      </w:r>
      <w:r w:rsidR="002F0179" w:rsidRPr="00256592">
        <w:t>čtyř</w:t>
      </w:r>
      <w:r w:rsidRPr="00256592">
        <w:t xml:space="preserve"> směr</w:t>
      </w:r>
      <w:r w:rsidR="002F0179" w:rsidRPr="00256592">
        <w:t>ů</w:t>
      </w:r>
      <w:r w:rsidRPr="00256592">
        <w:t xml:space="preserve">, tak nedetekujeme kritické místo mezi </w:t>
      </w:r>
      <w:r w:rsidR="002F0179" w:rsidRPr="00256592">
        <w:t>diagonálně protilehlými pixely</w:t>
      </w:r>
      <w:r w:rsidRPr="00256592">
        <w:t>.</w:t>
      </w:r>
      <w:r w:rsidR="00F91C64" w:rsidRPr="00256592">
        <w:t xml:space="preserve"> </w:t>
      </w:r>
      <w:r w:rsidRPr="00256592">
        <w:t>T</w:t>
      </w:r>
      <w:r w:rsidR="00327FAB" w:rsidRPr="00256592">
        <w:t>ento</w:t>
      </w:r>
      <w:r w:rsidRPr="00256592">
        <w:t xml:space="preserve"> případ j</w:t>
      </w:r>
      <w:r w:rsidR="00327FAB" w:rsidRPr="00256592">
        <w:t>e</w:t>
      </w:r>
      <w:r w:rsidRPr="00256592">
        <w:t xml:space="preserve"> tedy důvodem, proč využití této jednoduché metody není dobrý nápad. Další způsoby, jak prohledávat okolí jednoho bodu, jistě existují, ovšem komplexnost začíná růst jak z implementačního hlediska, tak výpočetního. Přesuneme se tedy na další možnost řešení daného problému.</w:t>
      </w:r>
    </w:p>
    <w:p w14:paraId="1DE873F2" w14:textId="77777777" w:rsidR="001C2A53" w:rsidRPr="00256592" w:rsidRDefault="001C2A53" w:rsidP="00053BF6">
      <w:pPr>
        <w:pStyle w:val="normlntext"/>
      </w:pPr>
      <w:r w:rsidRPr="00256592">
        <w:t>Pokud nejsme reálně schopni využít prohledávání sousedního okolí kolem pixelového bodu, což by byl nejjednodušší přístup, vymyslíme jiný.</w:t>
      </w:r>
    </w:p>
    <w:p w14:paraId="79B4D95C" w14:textId="3FA91318" w:rsidR="001C2A53" w:rsidRPr="00256592" w:rsidRDefault="001C2A53" w:rsidP="00053BF6">
      <w:pPr>
        <w:pStyle w:val="normlntext"/>
      </w:pPr>
      <w:r w:rsidRPr="00256592">
        <w:t xml:space="preserve">Následující přístup využívá teorie matematické morfologie, a to konkrétně dilatace. Myšlenka spočívá v tom, že místo toho, abychom zkoumali jednotlivé pixely, zda se nejedná o kritické místa, raději postupně dilatujeme hraniční body. Tento přístup je méně výhodný v tom, že bude nutné opakované vyplňování zkoumané oblasti, abychom zjistili, zda </w:t>
      </w:r>
      <w:r w:rsidR="002F0179" w:rsidRPr="00256592">
        <w:t>je materiál stále propustný</w:t>
      </w:r>
      <w:r w:rsidRPr="00256592">
        <w:t>. Tato operace rozšiřování bude opakována tak dlouho, až</w:t>
      </w:r>
      <w:r w:rsidR="00053BF6" w:rsidRPr="00256592">
        <w:t xml:space="preserve"> </w:t>
      </w:r>
      <w:r w:rsidRPr="00256592">
        <w:t>dojde k uzavření. Jakmile zjistíme, že již nelze materiálem prostoupit na jeho druhý konec, víme, že jsme zaplnili místo, které je kritické.</w:t>
      </w:r>
    </w:p>
    <w:p w14:paraId="544E4D58" w14:textId="4F8005DF" w:rsidR="00964C25" w:rsidRDefault="00C16137" w:rsidP="00053BF6">
      <w:pPr>
        <w:pStyle w:val="normlntext"/>
      </w:pPr>
      <w:r w:rsidRPr="00256592">
        <w:t>Algoritmus pro analýzu propustnosti materiálu si nejdříve nadefinujeme pro 2D, následně pro 3D</w:t>
      </w:r>
    </w:p>
    <w:p w14:paraId="675F5656" w14:textId="36BB8376" w:rsidR="00C16137" w:rsidRPr="00964C25" w:rsidRDefault="00964C25" w:rsidP="00964C25">
      <w:pPr>
        <w:rPr>
          <w:rFonts w:ascii="Times New Roman" w:hAnsi="Times New Roman"/>
        </w:rPr>
      </w:pPr>
      <w:r>
        <w:br w:type="page"/>
      </w:r>
    </w:p>
    <w:p w14:paraId="148A28E4" w14:textId="2CF74E09" w:rsidR="00562F1D" w:rsidRPr="00256592" w:rsidRDefault="00C16137" w:rsidP="00562F1D">
      <w:pPr>
        <w:pStyle w:val="NadpisA"/>
      </w:pPr>
      <w:bookmarkStart w:id="170" w:name="_Toc135329696"/>
      <w:r w:rsidRPr="00256592">
        <w:lastRenderedPageBreak/>
        <w:t>Algoritmus pro analýzu permeability</w:t>
      </w:r>
      <w:bookmarkEnd w:id="170"/>
    </w:p>
    <w:p w14:paraId="4EEE48C4" w14:textId="0285D742" w:rsidR="00EC4378" w:rsidRPr="00256592" w:rsidRDefault="00EC4378" w:rsidP="00EC4378">
      <w:pPr>
        <w:pStyle w:val="normlntext"/>
      </w:pPr>
      <w:r w:rsidRPr="00256592">
        <w:t>Cílem algoritmu je nalézt následující parametry propustnosti:</w:t>
      </w:r>
    </w:p>
    <w:p w14:paraId="639FAC75" w14:textId="1072EAEF" w:rsidR="00EC4378" w:rsidRPr="00256592" w:rsidRDefault="00387092" w:rsidP="00EC4378">
      <w:pPr>
        <w:pStyle w:val="normlntext"/>
        <w:numPr>
          <w:ilvl w:val="0"/>
          <w:numId w:val="29"/>
        </w:numPr>
      </w:pPr>
      <w:r w:rsidRPr="00256592">
        <w:t>v</w:t>
      </w:r>
      <w:r w:rsidR="00C65862" w:rsidRPr="00256592">
        <w:t>elikost kritického místa propustnosti</w:t>
      </w:r>
    </w:p>
    <w:p w14:paraId="55E5EEA0" w14:textId="07182077" w:rsidR="00C65862" w:rsidRPr="00256592" w:rsidRDefault="00387092" w:rsidP="00EC4378">
      <w:pPr>
        <w:pStyle w:val="normlntext"/>
        <w:numPr>
          <w:ilvl w:val="0"/>
          <w:numId w:val="29"/>
        </w:numPr>
      </w:pPr>
      <w:r w:rsidRPr="00256592">
        <w:t>p</w:t>
      </w:r>
      <w:r w:rsidR="00C65862" w:rsidRPr="00256592">
        <w:t xml:space="preserve">očet </w:t>
      </w:r>
      <w:r w:rsidR="002D4367" w:rsidRPr="00256592">
        <w:t>propustných cest materiálem</w:t>
      </w:r>
    </w:p>
    <w:p w14:paraId="5355FE79" w14:textId="41144180" w:rsidR="00402E95" w:rsidRPr="00256592" w:rsidRDefault="00387092" w:rsidP="00EC4378">
      <w:pPr>
        <w:pStyle w:val="normlntext"/>
        <w:numPr>
          <w:ilvl w:val="0"/>
          <w:numId w:val="29"/>
        </w:numPr>
      </w:pPr>
      <w:r w:rsidRPr="00256592">
        <w:t>v</w:t>
      </w:r>
      <w:r w:rsidR="00402E95" w:rsidRPr="00256592">
        <w:t>izualizac</w:t>
      </w:r>
      <w:r w:rsidR="00363F08" w:rsidRPr="00256592">
        <w:t>e</w:t>
      </w:r>
      <w:r w:rsidR="00402E95" w:rsidRPr="00256592">
        <w:t xml:space="preserve"> </w:t>
      </w:r>
      <w:r w:rsidRPr="00256592">
        <w:t>výsledků</w:t>
      </w:r>
    </w:p>
    <w:p w14:paraId="0722B8A7" w14:textId="0A4881B0" w:rsidR="00B44146" w:rsidRPr="00256592" w:rsidRDefault="00BA2DF0" w:rsidP="002D5D4C">
      <w:pPr>
        <w:pStyle w:val="normlntext"/>
      </w:pPr>
      <w:r w:rsidRPr="00256592">
        <w:t>Základním přístupem pro nalezení velikosti kritického místa je postupná dilatace hraniční oblasti, dokud nedojde k uzavření materiálu. Počet těchto dilatací nám poté logicky dává velikost kritického místa.</w:t>
      </w:r>
    </w:p>
    <w:p w14:paraId="643CE93D" w14:textId="626DD84A" w:rsidR="00BA2DF0" w:rsidRPr="00256592" w:rsidRDefault="00BA2DF0" w:rsidP="002D5D4C">
      <w:pPr>
        <w:pStyle w:val="normlntext"/>
      </w:pPr>
      <w:r w:rsidRPr="00256592">
        <w:t>Operace dilatace je již dostupná funkce v Octave, která je velmi dobře optimalizovaná, takže nemá smysl vytvářet dilataci vlastní. Vstupními parametry pro tuto funkci j</w:t>
      </w:r>
      <w:r w:rsidR="006569A9" w:rsidRPr="00256592">
        <w:t>sou</w:t>
      </w:r>
      <w:r w:rsidRPr="00256592">
        <w:t xml:space="preserve"> černobílý obraz a strukturní element</w:t>
      </w:r>
      <w:r w:rsidR="006569A9" w:rsidRPr="00256592">
        <w:t xml:space="preserve"> ve formě matice</w:t>
      </w:r>
      <w:r w:rsidRPr="00256592">
        <w:t>. Pro 2D si nadefinujeme následující strukturní elementy:</w:t>
      </w:r>
    </w:p>
    <w:p w14:paraId="0FD5AF98" w14:textId="77777777" w:rsidR="006569A9" w:rsidRPr="00256592" w:rsidRDefault="006569A9" w:rsidP="002D5D4C">
      <w:pPr>
        <w:pStyle w:val="normlntext"/>
      </w:pPr>
    </w:p>
    <w:tbl>
      <w:tblPr>
        <w:tblStyle w:val="PlainTable4"/>
        <w:tblW w:w="0" w:type="auto"/>
        <w:tblLook w:val="04A0" w:firstRow="1" w:lastRow="0" w:firstColumn="1" w:lastColumn="0" w:noHBand="0" w:noVBand="1"/>
      </w:tblPr>
      <w:tblGrid>
        <w:gridCol w:w="4388"/>
        <w:gridCol w:w="4389"/>
      </w:tblGrid>
      <w:tr w:rsidR="00BA2DF0" w:rsidRPr="00256592" w14:paraId="27F3A60F" w14:textId="77777777" w:rsidTr="00BA2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tbl>
            <w:tblPr>
              <w:tblStyle w:val="TableGrid"/>
              <w:tblW w:w="0" w:type="auto"/>
              <w:jc w:val="center"/>
              <w:tblLook w:val="04A0" w:firstRow="1" w:lastRow="0" w:firstColumn="1" w:lastColumn="0" w:noHBand="0" w:noVBand="1"/>
            </w:tblPr>
            <w:tblGrid>
              <w:gridCol w:w="697"/>
              <w:gridCol w:w="697"/>
              <w:gridCol w:w="698"/>
            </w:tblGrid>
            <w:tr w:rsidR="00BA2DF0" w:rsidRPr="00256592" w14:paraId="238F6C66" w14:textId="77777777" w:rsidTr="00BA2DF0">
              <w:trPr>
                <w:trHeight w:val="534"/>
                <w:jc w:val="center"/>
              </w:trPr>
              <w:tc>
                <w:tcPr>
                  <w:tcW w:w="697" w:type="dxa"/>
                  <w:vAlign w:val="center"/>
                </w:tcPr>
                <w:p w14:paraId="493665F0" w14:textId="77777777" w:rsidR="00BA2DF0" w:rsidRPr="00256592" w:rsidRDefault="00BA2DF0" w:rsidP="00BA2DF0">
                  <w:pPr>
                    <w:pStyle w:val="normlntext"/>
                    <w:jc w:val="center"/>
                  </w:pPr>
                  <w:r w:rsidRPr="00256592">
                    <w:t>0</w:t>
                  </w:r>
                </w:p>
              </w:tc>
              <w:tc>
                <w:tcPr>
                  <w:tcW w:w="697" w:type="dxa"/>
                  <w:vAlign w:val="center"/>
                </w:tcPr>
                <w:p w14:paraId="46F195E2" w14:textId="77777777" w:rsidR="00BA2DF0" w:rsidRPr="00256592" w:rsidRDefault="00BA2DF0" w:rsidP="00BA2DF0">
                  <w:pPr>
                    <w:pStyle w:val="normlntext"/>
                    <w:jc w:val="center"/>
                  </w:pPr>
                  <w:r w:rsidRPr="00256592">
                    <w:t>0</w:t>
                  </w:r>
                </w:p>
              </w:tc>
              <w:tc>
                <w:tcPr>
                  <w:tcW w:w="698" w:type="dxa"/>
                  <w:vAlign w:val="center"/>
                </w:tcPr>
                <w:p w14:paraId="3D0FD5F2" w14:textId="77777777" w:rsidR="00BA2DF0" w:rsidRPr="00256592" w:rsidRDefault="00BA2DF0" w:rsidP="00BA2DF0">
                  <w:pPr>
                    <w:pStyle w:val="normlntext"/>
                    <w:jc w:val="center"/>
                  </w:pPr>
                  <w:r w:rsidRPr="00256592">
                    <w:t>0</w:t>
                  </w:r>
                </w:p>
              </w:tc>
            </w:tr>
            <w:tr w:rsidR="00BA2DF0" w:rsidRPr="00256592" w14:paraId="5D2C53EF" w14:textId="77777777" w:rsidTr="00BA2DF0">
              <w:trPr>
                <w:trHeight w:val="534"/>
                <w:jc w:val="center"/>
              </w:trPr>
              <w:tc>
                <w:tcPr>
                  <w:tcW w:w="697" w:type="dxa"/>
                  <w:vAlign w:val="center"/>
                </w:tcPr>
                <w:p w14:paraId="503E4378" w14:textId="77777777" w:rsidR="00BA2DF0" w:rsidRPr="00256592" w:rsidRDefault="00BA2DF0" w:rsidP="00BA2DF0">
                  <w:pPr>
                    <w:pStyle w:val="normlntext"/>
                    <w:jc w:val="center"/>
                  </w:pPr>
                  <w:r w:rsidRPr="00256592">
                    <w:t>0</w:t>
                  </w:r>
                </w:p>
              </w:tc>
              <w:tc>
                <w:tcPr>
                  <w:tcW w:w="697" w:type="dxa"/>
                  <w:vAlign w:val="center"/>
                </w:tcPr>
                <w:p w14:paraId="7FAF3831" w14:textId="77777777" w:rsidR="00BA2DF0" w:rsidRPr="00256592" w:rsidRDefault="00BA2DF0" w:rsidP="00BA2DF0">
                  <w:pPr>
                    <w:pStyle w:val="normlntext"/>
                    <w:jc w:val="center"/>
                  </w:pPr>
                  <w:r w:rsidRPr="00256592">
                    <w:t>1</w:t>
                  </w:r>
                </w:p>
              </w:tc>
              <w:tc>
                <w:tcPr>
                  <w:tcW w:w="698" w:type="dxa"/>
                  <w:vAlign w:val="center"/>
                </w:tcPr>
                <w:p w14:paraId="000BBBB2" w14:textId="77777777" w:rsidR="00BA2DF0" w:rsidRPr="00256592" w:rsidRDefault="00BA2DF0" w:rsidP="00BA2DF0">
                  <w:pPr>
                    <w:pStyle w:val="normlntext"/>
                    <w:jc w:val="center"/>
                  </w:pPr>
                  <w:r w:rsidRPr="00256592">
                    <w:t>1</w:t>
                  </w:r>
                </w:p>
              </w:tc>
            </w:tr>
            <w:tr w:rsidR="00BA2DF0" w:rsidRPr="00256592" w14:paraId="6A1D86CD" w14:textId="77777777" w:rsidTr="00BA2DF0">
              <w:trPr>
                <w:trHeight w:val="534"/>
                <w:jc w:val="center"/>
              </w:trPr>
              <w:tc>
                <w:tcPr>
                  <w:tcW w:w="697" w:type="dxa"/>
                  <w:vAlign w:val="center"/>
                </w:tcPr>
                <w:p w14:paraId="089CE17A" w14:textId="77777777" w:rsidR="00BA2DF0" w:rsidRPr="00256592" w:rsidRDefault="00BA2DF0" w:rsidP="00BA2DF0">
                  <w:pPr>
                    <w:pStyle w:val="normlntext"/>
                    <w:jc w:val="center"/>
                  </w:pPr>
                  <w:r w:rsidRPr="00256592">
                    <w:t>0</w:t>
                  </w:r>
                </w:p>
              </w:tc>
              <w:tc>
                <w:tcPr>
                  <w:tcW w:w="697" w:type="dxa"/>
                  <w:vAlign w:val="center"/>
                </w:tcPr>
                <w:p w14:paraId="0582CAC8" w14:textId="77777777" w:rsidR="00BA2DF0" w:rsidRPr="00256592" w:rsidRDefault="00BA2DF0" w:rsidP="00BA2DF0">
                  <w:pPr>
                    <w:pStyle w:val="normlntext"/>
                    <w:jc w:val="center"/>
                  </w:pPr>
                  <w:r w:rsidRPr="00256592">
                    <w:t>1</w:t>
                  </w:r>
                </w:p>
              </w:tc>
              <w:tc>
                <w:tcPr>
                  <w:tcW w:w="698" w:type="dxa"/>
                  <w:vAlign w:val="center"/>
                </w:tcPr>
                <w:p w14:paraId="05AA1CBF" w14:textId="77777777" w:rsidR="00BA2DF0" w:rsidRPr="00256592" w:rsidRDefault="00BA2DF0" w:rsidP="00BA2DF0">
                  <w:pPr>
                    <w:pStyle w:val="normlntext"/>
                    <w:keepNext/>
                    <w:jc w:val="center"/>
                  </w:pPr>
                  <w:r w:rsidRPr="00256592">
                    <w:t>1</w:t>
                  </w:r>
                </w:p>
              </w:tc>
            </w:tr>
          </w:tbl>
          <w:p w14:paraId="20F6EF7E" w14:textId="21EB4365" w:rsidR="00BA2DF0" w:rsidRPr="00256592" w:rsidRDefault="00BA2DF0" w:rsidP="00BA2DF0">
            <w:pPr>
              <w:pStyle w:val="Caption"/>
              <w:jc w:val="center"/>
            </w:pPr>
            <w:bookmarkStart w:id="171" w:name="_Toc135324660"/>
            <w:r w:rsidRPr="00256592">
              <w:t xml:space="preserve">Obrázek </w:t>
            </w:r>
            <w:fldSimple w:instr=" SEQ Obrázek \* ARABIC ">
              <w:r w:rsidR="008C45E6">
                <w:rPr>
                  <w:noProof/>
                </w:rPr>
                <w:t>23</w:t>
              </w:r>
            </w:fldSimple>
            <w:r w:rsidRPr="00256592">
              <w:t>- strukturní element a)</w:t>
            </w:r>
            <w:bookmarkEnd w:id="171"/>
          </w:p>
        </w:tc>
        <w:tc>
          <w:tcPr>
            <w:tcW w:w="4389" w:type="dxa"/>
          </w:tcPr>
          <w:tbl>
            <w:tblPr>
              <w:tblStyle w:val="TableGrid"/>
              <w:tblW w:w="0" w:type="auto"/>
              <w:jc w:val="center"/>
              <w:tblLook w:val="04A0" w:firstRow="1" w:lastRow="0" w:firstColumn="1" w:lastColumn="0" w:noHBand="0" w:noVBand="1"/>
            </w:tblPr>
            <w:tblGrid>
              <w:gridCol w:w="685"/>
              <w:gridCol w:w="685"/>
              <w:gridCol w:w="685"/>
            </w:tblGrid>
            <w:tr w:rsidR="00BA2DF0" w:rsidRPr="00256592" w14:paraId="612CF93C" w14:textId="77777777" w:rsidTr="00BA2DF0">
              <w:trPr>
                <w:trHeight w:val="534"/>
                <w:jc w:val="center"/>
              </w:trPr>
              <w:tc>
                <w:tcPr>
                  <w:tcW w:w="685" w:type="dxa"/>
                  <w:vAlign w:val="center"/>
                </w:tcPr>
                <w:p w14:paraId="09C96841" w14:textId="303FAA01" w:rsidR="00BA2DF0" w:rsidRPr="00256592" w:rsidRDefault="00BA2DF0" w:rsidP="00BA2DF0">
                  <w:pPr>
                    <w:pStyle w:val="normlntext"/>
                    <w:jc w:val="center"/>
                  </w:pPr>
                  <w:r w:rsidRPr="00256592">
                    <w:t>1</w:t>
                  </w:r>
                </w:p>
              </w:tc>
              <w:tc>
                <w:tcPr>
                  <w:tcW w:w="685" w:type="dxa"/>
                  <w:vAlign w:val="center"/>
                </w:tcPr>
                <w:p w14:paraId="0EB129CF" w14:textId="67CB0F1C" w:rsidR="00BA2DF0" w:rsidRPr="00256592" w:rsidRDefault="00BA2DF0" w:rsidP="00BA2DF0">
                  <w:pPr>
                    <w:pStyle w:val="normlntext"/>
                    <w:jc w:val="center"/>
                  </w:pPr>
                  <w:r w:rsidRPr="00256592">
                    <w:t>1</w:t>
                  </w:r>
                </w:p>
              </w:tc>
              <w:tc>
                <w:tcPr>
                  <w:tcW w:w="685" w:type="dxa"/>
                  <w:vAlign w:val="center"/>
                </w:tcPr>
                <w:p w14:paraId="3D9D9369" w14:textId="77777777" w:rsidR="00BA2DF0" w:rsidRPr="00256592" w:rsidRDefault="00BA2DF0" w:rsidP="00BA2DF0">
                  <w:pPr>
                    <w:pStyle w:val="normlntext"/>
                    <w:jc w:val="center"/>
                  </w:pPr>
                  <w:r w:rsidRPr="00256592">
                    <w:t>0</w:t>
                  </w:r>
                </w:p>
              </w:tc>
            </w:tr>
            <w:tr w:rsidR="00BA2DF0" w:rsidRPr="00256592" w14:paraId="01EE2C23" w14:textId="77777777" w:rsidTr="00BA2DF0">
              <w:trPr>
                <w:trHeight w:val="534"/>
                <w:jc w:val="center"/>
              </w:trPr>
              <w:tc>
                <w:tcPr>
                  <w:tcW w:w="685" w:type="dxa"/>
                  <w:vAlign w:val="center"/>
                </w:tcPr>
                <w:p w14:paraId="156267B0" w14:textId="14E1BB5A" w:rsidR="00BA2DF0" w:rsidRPr="00256592" w:rsidRDefault="00BA2DF0" w:rsidP="00BA2DF0">
                  <w:pPr>
                    <w:pStyle w:val="normlntext"/>
                    <w:jc w:val="center"/>
                  </w:pPr>
                  <w:r w:rsidRPr="00256592">
                    <w:t>1</w:t>
                  </w:r>
                </w:p>
              </w:tc>
              <w:tc>
                <w:tcPr>
                  <w:tcW w:w="685" w:type="dxa"/>
                  <w:vAlign w:val="center"/>
                </w:tcPr>
                <w:p w14:paraId="7B308C32" w14:textId="77777777" w:rsidR="00BA2DF0" w:rsidRPr="00256592" w:rsidRDefault="00BA2DF0" w:rsidP="00BA2DF0">
                  <w:pPr>
                    <w:pStyle w:val="normlntext"/>
                    <w:jc w:val="center"/>
                  </w:pPr>
                  <w:r w:rsidRPr="00256592">
                    <w:t>1</w:t>
                  </w:r>
                </w:p>
              </w:tc>
              <w:tc>
                <w:tcPr>
                  <w:tcW w:w="685" w:type="dxa"/>
                  <w:vAlign w:val="center"/>
                </w:tcPr>
                <w:p w14:paraId="107F6263" w14:textId="534A0963" w:rsidR="00BA2DF0" w:rsidRPr="00256592" w:rsidRDefault="00BA2DF0" w:rsidP="00BA2DF0">
                  <w:pPr>
                    <w:pStyle w:val="normlntext"/>
                    <w:jc w:val="center"/>
                  </w:pPr>
                  <w:r w:rsidRPr="00256592">
                    <w:t>0</w:t>
                  </w:r>
                </w:p>
              </w:tc>
            </w:tr>
            <w:tr w:rsidR="00BA2DF0" w:rsidRPr="00256592" w14:paraId="46F5C40D" w14:textId="77777777" w:rsidTr="00BA2DF0">
              <w:trPr>
                <w:trHeight w:val="534"/>
                <w:jc w:val="center"/>
              </w:trPr>
              <w:tc>
                <w:tcPr>
                  <w:tcW w:w="685" w:type="dxa"/>
                  <w:vAlign w:val="center"/>
                </w:tcPr>
                <w:p w14:paraId="291FE8B9" w14:textId="77777777" w:rsidR="00BA2DF0" w:rsidRPr="00256592" w:rsidRDefault="00BA2DF0" w:rsidP="00BA2DF0">
                  <w:pPr>
                    <w:pStyle w:val="normlntext"/>
                    <w:jc w:val="center"/>
                  </w:pPr>
                  <w:r w:rsidRPr="00256592">
                    <w:t>0</w:t>
                  </w:r>
                </w:p>
              </w:tc>
              <w:tc>
                <w:tcPr>
                  <w:tcW w:w="685" w:type="dxa"/>
                  <w:vAlign w:val="center"/>
                </w:tcPr>
                <w:p w14:paraId="482FC8EA" w14:textId="7192C308" w:rsidR="00BA2DF0" w:rsidRPr="00256592" w:rsidRDefault="00BA2DF0" w:rsidP="00BA2DF0">
                  <w:pPr>
                    <w:pStyle w:val="normlntext"/>
                    <w:jc w:val="center"/>
                  </w:pPr>
                  <w:r w:rsidRPr="00256592">
                    <w:t>0</w:t>
                  </w:r>
                </w:p>
              </w:tc>
              <w:tc>
                <w:tcPr>
                  <w:tcW w:w="685" w:type="dxa"/>
                  <w:vAlign w:val="center"/>
                </w:tcPr>
                <w:p w14:paraId="6C3BA354" w14:textId="55D4CAAE" w:rsidR="00BA2DF0" w:rsidRPr="00256592" w:rsidRDefault="00BA2DF0" w:rsidP="00BA2DF0">
                  <w:pPr>
                    <w:pStyle w:val="normlntext"/>
                    <w:keepNext/>
                    <w:jc w:val="center"/>
                  </w:pPr>
                  <w:r w:rsidRPr="00256592">
                    <w:t>0</w:t>
                  </w:r>
                </w:p>
              </w:tc>
            </w:tr>
          </w:tbl>
          <w:p w14:paraId="7D84D2CE" w14:textId="11E466F9" w:rsidR="00BA2DF0" w:rsidRPr="00256592" w:rsidRDefault="00BA2DF0" w:rsidP="00BA2DF0">
            <w:pPr>
              <w:pStyle w:val="Caption"/>
              <w:jc w:val="center"/>
              <w:cnfStyle w:val="100000000000" w:firstRow="1" w:lastRow="0" w:firstColumn="0" w:lastColumn="0" w:oddVBand="0" w:evenVBand="0" w:oddHBand="0" w:evenHBand="0" w:firstRowFirstColumn="0" w:firstRowLastColumn="0" w:lastRowFirstColumn="0" w:lastRowLastColumn="0"/>
              <w:rPr>
                <w:b w:val="0"/>
                <w:bCs w:val="0"/>
              </w:rPr>
            </w:pPr>
            <w:bookmarkStart w:id="172" w:name="_Toc135324661"/>
            <w:r w:rsidRPr="00256592">
              <w:t xml:space="preserve">Obrázek </w:t>
            </w:r>
            <w:fldSimple w:instr=" SEQ Obrázek \* ARABIC ">
              <w:r w:rsidR="008C45E6">
                <w:rPr>
                  <w:noProof/>
                </w:rPr>
                <w:t>24</w:t>
              </w:r>
            </w:fldSimple>
            <w:r w:rsidRPr="00256592">
              <w:t>- strukturní element b)</w:t>
            </w:r>
            <w:bookmarkEnd w:id="172"/>
          </w:p>
          <w:p w14:paraId="3C4E6E8B" w14:textId="13BE1052" w:rsidR="006569A9" w:rsidRPr="00256592" w:rsidRDefault="006569A9" w:rsidP="006569A9">
            <w:pPr>
              <w:cnfStyle w:val="100000000000" w:firstRow="1" w:lastRow="0" w:firstColumn="0" w:lastColumn="0" w:oddVBand="0" w:evenVBand="0" w:oddHBand="0" w:evenHBand="0" w:firstRowFirstColumn="0" w:firstRowLastColumn="0" w:lastRowFirstColumn="0" w:lastRowLastColumn="0"/>
            </w:pPr>
          </w:p>
        </w:tc>
      </w:tr>
    </w:tbl>
    <w:p w14:paraId="5060F4DC" w14:textId="4DC7F451" w:rsidR="00BA2DF0" w:rsidRPr="00256592" w:rsidRDefault="00BA2DF0" w:rsidP="002D5D4C">
      <w:pPr>
        <w:pStyle w:val="normlntext"/>
      </w:pPr>
      <w:r w:rsidRPr="00256592">
        <w:t xml:space="preserve">V našem řešení střídáme každou druhou dilataci s opačným strukturním elementem. </w:t>
      </w:r>
      <w:r w:rsidR="006569A9" w:rsidRPr="00256592">
        <w:t xml:space="preserve">Důvodem je rovnoměrnější rozšíření hraniční oblasti. Použitím pouze jednoho ze strukturních elementů by nemělo mít vliv na velikost kritického místa. Také můžeme vidět, že </w:t>
      </w:r>
      <w:r w:rsidR="00A065B0" w:rsidRPr="00256592">
        <w:t>směry,</w:t>
      </w:r>
      <w:r w:rsidR="006569A9" w:rsidRPr="00256592">
        <w:t xml:space="preserve"> do kterých provádíme dilataci jsou opačné, čímž zabráníme, abychom do jednoho směru rozšiřovali </w:t>
      </w:r>
      <w:r w:rsidR="00A065B0" w:rsidRPr="00256592">
        <w:t>více</w:t>
      </w:r>
      <w:r w:rsidR="006569A9" w:rsidRPr="00256592">
        <w:t xml:space="preserve"> než do směrů ostatních. </w:t>
      </w:r>
      <w:r w:rsidR="00A065B0" w:rsidRPr="00256592">
        <w:t>Později si ukážeme výhodu tohoto střídání strukturních elementů na vizualizaci cesty materiálem, kdy se tato cesta formuje hezky uprostřed propustné cesty.</w:t>
      </w:r>
    </w:p>
    <w:p w14:paraId="0AF498F4" w14:textId="120A5247" w:rsidR="00A065B0" w:rsidRPr="00256592" w:rsidRDefault="00A065B0">
      <w:r w:rsidRPr="00256592">
        <w:br w:type="page"/>
      </w:r>
    </w:p>
    <w:p w14:paraId="651AC11D" w14:textId="6B79A4B2" w:rsidR="004B2F34" w:rsidRPr="00256592" w:rsidRDefault="004B2F34" w:rsidP="004B2F34">
      <w:pPr>
        <w:pStyle w:val="normlntext"/>
      </w:pPr>
      <w:r w:rsidRPr="00256592">
        <w:lastRenderedPageBreak/>
        <w:t>Základní myšlenka fungování algoritmu je znázorněn</w:t>
      </w:r>
      <w:r w:rsidR="00363F08" w:rsidRPr="00256592">
        <w:t>a</w:t>
      </w:r>
      <w:r w:rsidRPr="00256592">
        <w:t xml:space="preserve"> následujícím vývojovým diagramem</w:t>
      </w:r>
      <w:r w:rsidR="00363F08" w:rsidRPr="00256592">
        <w:t>:</w:t>
      </w:r>
    </w:p>
    <w:p w14:paraId="761E2615" w14:textId="77777777" w:rsidR="00B43EEE" w:rsidRPr="00256592" w:rsidRDefault="00946587" w:rsidP="00B43EEE">
      <w:pPr>
        <w:pStyle w:val="normlntext"/>
        <w:keepNext/>
        <w:jc w:val="center"/>
      </w:pPr>
      <w:r w:rsidRPr="00256592">
        <w:rPr>
          <w:noProof/>
        </w:rPr>
        <w:drawing>
          <wp:inline distT="0" distB="0" distL="0" distR="0" wp14:anchorId="53983721" wp14:editId="6695DC36">
            <wp:extent cx="4158837" cy="29337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77066" cy="2946559"/>
                    </a:xfrm>
                    <a:prstGeom prst="rect">
                      <a:avLst/>
                    </a:prstGeom>
                    <a:noFill/>
                    <a:ln>
                      <a:noFill/>
                    </a:ln>
                  </pic:spPr>
                </pic:pic>
              </a:graphicData>
            </a:graphic>
          </wp:inline>
        </w:drawing>
      </w:r>
    </w:p>
    <w:p w14:paraId="12F639EB" w14:textId="2A03B669" w:rsidR="00363F08" w:rsidRDefault="00B43EEE" w:rsidP="003E44C1">
      <w:pPr>
        <w:pStyle w:val="Caption"/>
        <w:jc w:val="center"/>
      </w:pPr>
      <w:bookmarkStart w:id="173" w:name="_Toc135324662"/>
      <w:r w:rsidRPr="00256592">
        <w:t xml:space="preserve">Obrázek </w:t>
      </w:r>
      <w:fldSimple w:instr=" SEQ Obrázek \* ARABIC ">
        <w:r w:rsidR="008C45E6">
          <w:rPr>
            <w:noProof/>
          </w:rPr>
          <w:t>25</w:t>
        </w:r>
      </w:fldSimple>
      <w:r w:rsidRPr="00256592">
        <w:t>- Vývojový diagram základního fungování algoritmu</w:t>
      </w:r>
      <w:bookmarkEnd w:id="173"/>
    </w:p>
    <w:p w14:paraId="672B8830" w14:textId="77777777" w:rsidR="003E44C1" w:rsidRPr="003E44C1" w:rsidRDefault="003E44C1" w:rsidP="003E44C1"/>
    <w:p w14:paraId="2F215D57" w14:textId="72CF97FD" w:rsidR="00363F08" w:rsidRPr="00256592" w:rsidRDefault="0004270E" w:rsidP="00363F08">
      <w:pPr>
        <w:pStyle w:val="normlntext"/>
      </w:pPr>
      <w:r>
        <w:t>V našem případě před dilatací obraz invertujeme, jelikož funkce dilatace z Octave provádí dilataci na nejsvětlejších pixelech. Stojí za to se zamyslet nad tím, zda by nešlo využít eroze bílých pixelů</w:t>
      </w:r>
      <w:r w:rsidR="003E44C1">
        <w:t xml:space="preserve">. Pokud porovnáme výsledky </w:t>
      </w:r>
      <w:r w:rsidR="002C6C33">
        <w:t>po záměně dilatace s erozí</w:t>
      </w:r>
      <w:r w:rsidR="003E44C1">
        <w:t>, docházíme ke stejnému závěru. Nezdá se tedy, že tato vlastnost nějak zvlášť ovlivňuje samotnou korektnost algoritmu.</w:t>
      </w:r>
      <w:r>
        <w:t xml:space="preserve"> </w:t>
      </w:r>
    </w:p>
    <w:p w14:paraId="634324E1" w14:textId="797C17C6" w:rsidR="00FC2C37" w:rsidRPr="00256592" w:rsidRDefault="00695A76" w:rsidP="00363F08">
      <w:pPr>
        <w:pStyle w:val="normlntext"/>
      </w:pPr>
      <w:r w:rsidRPr="00256592">
        <w:t xml:space="preserve">Pro vyplnění je využito 2D řádkového semínkového vyplňování, jehož kód je převzat z </w:t>
      </w:r>
      <w:r w:rsidRPr="00256592">
        <w:rPr>
          <w:lang w:eastAsia="ja-JP"/>
        </w:rPr>
        <w:t>[</w:t>
      </w:r>
      <w:r w:rsidRPr="00256592">
        <w:fldChar w:fldCharType="begin"/>
      </w:r>
      <w:r w:rsidRPr="00256592">
        <w:instrText xml:space="preserve"> REF _Ref132336405 \r \h </w:instrText>
      </w:r>
      <w:r w:rsidRPr="00256592">
        <w:fldChar w:fldCharType="separate"/>
      </w:r>
      <w:r w:rsidR="008C45E6">
        <w:t>1</w:t>
      </w:r>
      <w:r w:rsidRPr="00256592">
        <w:fldChar w:fldCharType="end"/>
      </w:r>
      <w:r w:rsidRPr="00256592">
        <w:t>]. Octave vlastní vyplňovací metodu splňující naše požadavky na vyplňování nemá. Originální kód byl napsán v C++, takže bylo nutné přepsání do jazyka Octave.</w:t>
      </w:r>
    </w:p>
    <w:p w14:paraId="08AD2D2E" w14:textId="78582B86" w:rsidR="00FC2C37" w:rsidRPr="00256592" w:rsidRDefault="00695A76" w:rsidP="00363F08">
      <w:pPr>
        <w:pStyle w:val="normlntext"/>
      </w:pPr>
      <w:r w:rsidRPr="00256592">
        <w:t xml:space="preserve">Pseudokód pro řádkové semínkové vyplňování převzatý z </w:t>
      </w:r>
      <w:r w:rsidRPr="00256592">
        <w:rPr>
          <w:lang w:eastAsia="ja-JP"/>
        </w:rPr>
        <w:t>[</w:t>
      </w:r>
      <w:r w:rsidRPr="00256592">
        <w:fldChar w:fldCharType="begin"/>
      </w:r>
      <w:r w:rsidRPr="00256592">
        <w:instrText xml:space="preserve"> REF _Ref132336405 \r \h </w:instrText>
      </w:r>
      <w:r w:rsidRPr="00256592">
        <w:fldChar w:fldCharType="separate"/>
      </w:r>
      <w:r w:rsidR="008C45E6">
        <w:t>1</w:t>
      </w:r>
      <w:r w:rsidRPr="00256592">
        <w:fldChar w:fldCharType="end"/>
      </w:r>
      <w:r w:rsidRPr="00256592">
        <w:t>]:</w:t>
      </w:r>
    </w:p>
    <w:p w14:paraId="7A532516" w14:textId="77777777" w:rsidR="00695A76" w:rsidRPr="00256592" w:rsidRDefault="00695A76" w:rsidP="00695A76">
      <w:pPr>
        <w:pStyle w:val="normlntext"/>
        <w:spacing w:after="0" w:line="240" w:lineRule="auto"/>
        <w:ind w:right="1134"/>
        <w:rPr>
          <w:rFonts w:ascii="Courier New" w:hAnsi="Courier New" w:cs="Courier New"/>
          <w:sz w:val="20"/>
          <w:szCs w:val="20"/>
        </w:rPr>
      </w:pPr>
      <w:r w:rsidRPr="00256592">
        <w:rPr>
          <w:rFonts w:ascii="Courier New" w:hAnsi="Courier New" w:cs="Courier New"/>
          <w:sz w:val="20"/>
          <w:szCs w:val="20"/>
        </w:rPr>
        <w:t xml:space="preserve">funkce vyplň (x, y, </w:t>
      </w:r>
      <w:proofErr w:type="spellStart"/>
      <w:r w:rsidRPr="00256592">
        <w:rPr>
          <w:rFonts w:ascii="Courier New" w:eastAsia="FreeSerif" w:hAnsi="Courier New" w:cs="Courier New"/>
          <w:sz w:val="20"/>
          <w:szCs w:val="20"/>
        </w:rPr>
        <w:t>barva_vyplnění</w:t>
      </w:r>
      <w:proofErr w:type="spellEnd"/>
      <w:r w:rsidRPr="00256592">
        <w:rPr>
          <w:rFonts w:ascii="Courier New" w:eastAsia="FreeSerif" w:hAnsi="Courier New" w:cs="Courier New"/>
          <w:sz w:val="20"/>
          <w:szCs w:val="20"/>
        </w:rPr>
        <w:t xml:space="preserve">, </w:t>
      </w:r>
      <w:proofErr w:type="spellStart"/>
      <w:r w:rsidRPr="00256592">
        <w:rPr>
          <w:rFonts w:ascii="Courier New" w:eastAsia="FreeSerif" w:hAnsi="Courier New" w:cs="Courier New"/>
          <w:sz w:val="20"/>
          <w:szCs w:val="20"/>
        </w:rPr>
        <w:t>barva_hranice</w:t>
      </w:r>
      <w:proofErr w:type="spellEnd"/>
      <w:r w:rsidRPr="00256592">
        <w:rPr>
          <w:rFonts w:ascii="Courier New" w:hAnsi="Courier New" w:cs="Courier New"/>
          <w:sz w:val="20"/>
          <w:szCs w:val="20"/>
        </w:rPr>
        <w:t>):</w:t>
      </w:r>
    </w:p>
    <w:p w14:paraId="62C2C463" w14:textId="77777777" w:rsidR="00695A76" w:rsidRPr="00256592" w:rsidRDefault="00695A76" w:rsidP="00695A76">
      <w:pPr>
        <w:pStyle w:val="normlntext"/>
        <w:numPr>
          <w:ilvl w:val="0"/>
          <w:numId w:val="24"/>
        </w:numPr>
        <w:spacing w:after="0" w:line="240" w:lineRule="auto"/>
        <w:ind w:right="1134"/>
        <w:rPr>
          <w:rFonts w:ascii="Courier New" w:hAnsi="Courier New" w:cs="Courier New"/>
          <w:sz w:val="20"/>
          <w:szCs w:val="20"/>
        </w:rPr>
      </w:pPr>
      <w:r w:rsidRPr="00256592">
        <w:rPr>
          <w:rFonts w:ascii="Courier New" w:hAnsi="Courier New" w:cs="Courier New"/>
          <w:sz w:val="20"/>
          <w:szCs w:val="20"/>
        </w:rPr>
        <w:t>vytvoř nový zásobník</w:t>
      </w:r>
    </w:p>
    <w:p w14:paraId="64F4EC7E" w14:textId="77777777" w:rsidR="00695A76" w:rsidRPr="00256592" w:rsidRDefault="00695A76" w:rsidP="00695A76">
      <w:pPr>
        <w:pStyle w:val="normlntext"/>
        <w:numPr>
          <w:ilvl w:val="0"/>
          <w:numId w:val="24"/>
        </w:numPr>
        <w:spacing w:after="0" w:line="240" w:lineRule="auto"/>
        <w:ind w:right="1134"/>
        <w:rPr>
          <w:rFonts w:ascii="Courier New" w:hAnsi="Courier New" w:cs="Courier New"/>
          <w:sz w:val="20"/>
          <w:szCs w:val="20"/>
        </w:rPr>
      </w:pPr>
      <w:r w:rsidRPr="00256592">
        <w:rPr>
          <w:rFonts w:ascii="Courier New" w:hAnsi="Courier New" w:cs="Courier New"/>
          <w:sz w:val="20"/>
          <w:szCs w:val="20"/>
        </w:rPr>
        <w:t xml:space="preserve">přidej do zásobníku </w:t>
      </w:r>
      <w:proofErr w:type="gramStart"/>
      <w:r w:rsidRPr="00256592">
        <w:rPr>
          <w:rFonts w:ascii="Courier New" w:hAnsi="Courier New" w:cs="Courier New"/>
          <w:sz w:val="20"/>
          <w:szCs w:val="20"/>
        </w:rPr>
        <w:t>pixel[</w:t>
      </w:r>
      <w:proofErr w:type="gramEnd"/>
      <w:r w:rsidRPr="00256592">
        <w:rPr>
          <w:rFonts w:ascii="Courier New" w:hAnsi="Courier New" w:cs="Courier New"/>
          <w:sz w:val="20"/>
          <w:szCs w:val="20"/>
        </w:rPr>
        <w:t>x, y]</w:t>
      </w:r>
    </w:p>
    <w:p w14:paraId="23219882" w14:textId="77777777" w:rsidR="00695A76" w:rsidRPr="00256592" w:rsidRDefault="00695A76" w:rsidP="00695A76">
      <w:pPr>
        <w:pStyle w:val="normlntext"/>
        <w:numPr>
          <w:ilvl w:val="0"/>
          <w:numId w:val="24"/>
        </w:numPr>
        <w:spacing w:after="0" w:line="240" w:lineRule="auto"/>
        <w:ind w:right="1134"/>
        <w:rPr>
          <w:rFonts w:ascii="Courier New" w:eastAsia="FreeSerif" w:hAnsi="Courier New" w:cs="Courier New"/>
          <w:sz w:val="20"/>
          <w:szCs w:val="20"/>
        </w:rPr>
      </w:pPr>
      <w:r w:rsidRPr="00256592">
        <w:rPr>
          <w:rFonts w:ascii="Courier New" w:hAnsi="Courier New" w:cs="Courier New"/>
          <w:sz w:val="20"/>
          <w:szCs w:val="20"/>
        </w:rPr>
        <w:t>dokud není zásobník prázdný,</w:t>
      </w:r>
      <w:r w:rsidRPr="00256592">
        <w:rPr>
          <w:rFonts w:ascii="Courier New" w:eastAsia="FreeSerif" w:hAnsi="Courier New" w:cs="Courier New"/>
          <w:sz w:val="20"/>
          <w:szCs w:val="20"/>
        </w:rPr>
        <w:t xml:space="preserve"> proveď:</w:t>
      </w:r>
    </w:p>
    <w:p w14:paraId="5AE47AEE" w14:textId="77777777" w:rsidR="00695A76" w:rsidRPr="00256592" w:rsidRDefault="00695A76" w:rsidP="00695A76">
      <w:pPr>
        <w:pStyle w:val="normlntext"/>
        <w:numPr>
          <w:ilvl w:val="1"/>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vyjmi z vrcholu zásobníku pixel</w:t>
      </w:r>
    </w:p>
    <w:p w14:paraId="0A4CF626" w14:textId="77777777" w:rsidR="00695A76" w:rsidRPr="00256592" w:rsidRDefault="00695A76" w:rsidP="00695A76">
      <w:pPr>
        <w:pStyle w:val="normlntext"/>
        <w:numPr>
          <w:ilvl w:val="1"/>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 xml:space="preserve">dokud </w:t>
      </w:r>
      <w:proofErr w:type="gramStart"/>
      <w:r w:rsidRPr="00256592">
        <w:rPr>
          <w:rFonts w:ascii="Courier New" w:eastAsia="FreeSerif" w:hAnsi="Courier New" w:cs="Courier New"/>
          <w:sz w:val="20"/>
          <w:szCs w:val="20"/>
        </w:rPr>
        <w:t>pixel[</w:t>
      </w:r>
      <w:proofErr w:type="gramEnd"/>
      <w:r w:rsidRPr="00256592">
        <w:rPr>
          <w:rFonts w:ascii="Courier New" w:eastAsia="FreeSerif" w:hAnsi="Courier New" w:cs="Courier New"/>
          <w:sz w:val="20"/>
          <w:szCs w:val="20"/>
        </w:rPr>
        <w:t>x-1, y] leží uvnitř oblasti, proveď:</w:t>
      </w:r>
    </w:p>
    <w:p w14:paraId="458BC2AE" w14:textId="77777777" w:rsidR="00695A76" w:rsidRPr="00256592" w:rsidRDefault="00695A76" w:rsidP="00695A76">
      <w:pPr>
        <w:pStyle w:val="normlntext"/>
        <w:numPr>
          <w:ilvl w:val="2"/>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x--</w:t>
      </w:r>
    </w:p>
    <w:p w14:paraId="1DB873DD" w14:textId="77777777" w:rsidR="00695A76" w:rsidRPr="00256592" w:rsidRDefault="00695A76" w:rsidP="00695A76">
      <w:pPr>
        <w:pStyle w:val="normlntext"/>
        <w:numPr>
          <w:ilvl w:val="1"/>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přidej do zásobníku horní nebo spodní pixel, pokud se nachází v oblasti, je nevybarvený a levý sousední pixel není hraniční</w:t>
      </w:r>
    </w:p>
    <w:p w14:paraId="4841B948" w14:textId="77777777" w:rsidR="00695A76" w:rsidRPr="00256592" w:rsidRDefault="00695A76" w:rsidP="00695A76">
      <w:pPr>
        <w:pStyle w:val="normlntext"/>
        <w:numPr>
          <w:ilvl w:val="1"/>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dokud se pixel nachází uvnitř oblasti:</w:t>
      </w:r>
    </w:p>
    <w:p w14:paraId="1C6DCA63" w14:textId="77777777" w:rsidR="00695A76" w:rsidRPr="00256592" w:rsidRDefault="00695A76" w:rsidP="00695A76">
      <w:pPr>
        <w:pStyle w:val="normlntext"/>
        <w:numPr>
          <w:ilvl w:val="2"/>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 xml:space="preserve">vybarvi </w:t>
      </w:r>
      <w:proofErr w:type="gramStart"/>
      <w:r w:rsidRPr="00256592">
        <w:rPr>
          <w:rFonts w:ascii="Courier New" w:eastAsia="FreeSerif" w:hAnsi="Courier New" w:cs="Courier New"/>
          <w:sz w:val="20"/>
          <w:szCs w:val="20"/>
        </w:rPr>
        <w:t>pixel[</w:t>
      </w:r>
      <w:proofErr w:type="gramEnd"/>
      <w:r w:rsidRPr="00256592">
        <w:rPr>
          <w:rFonts w:ascii="Courier New" w:eastAsia="FreeSerif" w:hAnsi="Courier New" w:cs="Courier New"/>
          <w:sz w:val="20"/>
          <w:szCs w:val="20"/>
        </w:rPr>
        <w:t>x, y]</w:t>
      </w:r>
    </w:p>
    <w:p w14:paraId="3AF9F987" w14:textId="77777777" w:rsidR="00695A76" w:rsidRPr="00256592" w:rsidRDefault="00695A76" w:rsidP="00695A76">
      <w:pPr>
        <w:pStyle w:val="normlntext"/>
        <w:numPr>
          <w:ilvl w:val="2"/>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přidej do zásobníku horní nebo spodní pixel, pokud se nachází uvnitř oblasti, není vybarvený a levý sousední pixel je hraniční</w:t>
      </w:r>
    </w:p>
    <w:p w14:paraId="69ED0B22" w14:textId="6B35D995" w:rsidR="00363F08" w:rsidRPr="00256592" w:rsidRDefault="00695A76" w:rsidP="00FC2C37">
      <w:pPr>
        <w:pStyle w:val="normlntext"/>
        <w:numPr>
          <w:ilvl w:val="2"/>
          <w:numId w:val="24"/>
        </w:numPr>
        <w:spacing w:after="0" w:line="240" w:lineRule="auto"/>
        <w:ind w:right="1134"/>
        <w:rPr>
          <w:rFonts w:ascii="Courier New" w:eastAsia="FreeSerif" w:hAnsi="Courier New" w:cs="Courier New"/>
          <w:sz w:val="20"/>
          <w:szCs w:val="20"/>
        </w:rPr>
      </w:pPr>
      <w:r w:rsidRPr="00256592">
        <w:rPr>
          <w:rFonts w:ascii="Courier New" w:eastAsia="FreeSerif" w:hAnsi="Courier New" w:cs="Courier New"/>
          <w:sz w:val="20"/>
          <w:szCs w:val="20"/>
        </w:rPr>
        <w:t>x++</w:t>
      </w:r>
    </w:p>
    <w:p w14:paraId="45B78B0A" w14:textId="0C1475E7" w:rsidR="00B43EEE" w:rsidRPr="00256592" w:rsidRDefault="00B43EEE" w:rsidP="00FC2C37">
      <w:pPr>
        <w:rPr>
          <w:i/>
          <w:iCs/>
          <w:color w:val="44546A"/>
          <w:sz w:val="18"/>
          <w:szCs w:val="18"/>
        </w:rPr>
      </w:pPr>
    </w:p>
    <w:p w14:paraId="538E3910" w14:textId="01817443" w:rsidR="00B43EEE" w:rsidRPr="00256592" w:rsidRDefault="00A065B0" w:rsidP="00363F08">
      <w:pPr>
        <w:pStyle w:val="normlntext"/>
      </w:pPr>
      <w:r w:rsidRPr="00256592">
        <w:t>Ukažme a vysvětleme si fungování algoritmu na několika jednoduchých testovacích obrázcích.</w:t>
      </w:r>
      <w:r w:rsidR="00946587" w:rsidRPr="00256592">
        <w:t xml:space="preserve"> </w:t>
      </w:r>
    </w:p>
    <w:p w14:paraId="4EA16D9A" w14:textId="77777777" w:rsidR="00946587" w:rsidRPr="00256592" w:rsidRDefault="00946587" w:rsidP="002D5D4C">
      <w:pPr>
        <w:pStyle w:val="normlntext"/>
      </w:pPr>
    </w:p>
    <w:p w14:paraId="7F1B2657" w14:textId="77777777" w:rsidR="00946587" w:rsidRPr="00256592" w:rsidRDefault="00946587" w:rsidP="00946587">
      <w:pPr>
        <w:pStyle w:val="normlntext"/>
        <w:keepNext/>
        <w:jc w:val="center"/>
      </w:pPr>
      <w:r w:rsidRPr="00256592">
        <w:rPr>
          <w:noProof/>
        </w:rPr>
        <w:drawing>
          <wp:inline distT="0" distB="0" distL="0" distR="0" wp14:anchorId="4E45519B" wp14:editId="3E5E23BB">
            <wp:extent cx="971550" cy="9251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1550" cy="925195"/>
                    </a:xfrm>
                    <a:prstGeom prst="rect">
                      <a:avLst/>
                    </a:prstGeom>
                    <a:noFill/>
                    <a:ln>
                      <a:noFill/>
                    </a:ln>
                  </pic:spPr>
                </pic:pic>
              </a:graphicData>
            </a:graphic>
          </wp:inline>
        </w:drawing>
      </w:r>
    </w:p>
    <w:p w14:paraId="55E04FCB" w14:textId="1260B5EE" w:rsidR="00946587" w:rsidRPr="00256592" w:rsidRDefault="00946587" w:rsidP="00946587">
      <w:pPr>
        <w:pStyle w:val="Caption"/>
        <w:jc w:val="center"/>
      </w:pPr>
      <w:bookmarkStart w:id="174" w:name="_Toc135324663"/>
      <w:r w:rsidRPr="00256592">
        <w:t xml:space="preserve">Obrázek </w:t>
      </w:r>
      <w:fldSimple w:instr=" SEQ Obrázek \* ARABIC ">
        <w:r w:rsidR="008C45E6">
          <w:rPr>
            <w:noProof/>
          </w:rPr>
          <w:t>26</w:t>
        </w:r>
      </w:fldSimple>
      <w:r w:rsidRPr="00256592">
        <w:t>- Jednoduchá oblast s velikostí kritického místa 3</w:t>
      </w:r>
      <w:bookmarkEnd w:id="174"/>
    </w:p>
    <w:p w14:paraId="148B8312" w14:textId="660190C3" w:rsidR="00946587" w:rsidRPr="00256592" w:rsidRDefault="00946587" w:rsidP="00946587">
      <w:pPr>
        <w:rPr>
          <w:noProof/>
        </w:rPr>
      </w:pPr>
    </w:p>
    <w:p w14:paraId="651B6C1E" w14:textId="3EF16693" w:rsidR="00B43EEE" w:rsidRPr="00256592" w:rsidRDefault="00B43EEE" w:rsidP="00B43EEE">
      <w:pPr>
        <w:pStyle w:val="normlntext"/>
        <w:rPr>
          <w:noProof/>
        </w:rPr>
      </w:pPr>
      <w:r w:rsidRPr="00256592">
        <w:rPr>
          <w:noProof/>
        </w:rPr>
        <w:t xml:space="preserve">Podívejme se na průběh algoritmu </w:t>
      </w:r>
      <w:r w:rsidR="00455D8C" w:rsidRPr="00256592">
        <w:rPr>
          <w:noProof/>
        </w:rPr>
        <w:t>v</w:t>
      </w:r>
      <w:r w:rsidRPr="00256592">
        <w:rPr>
          <w:noProof/>
        </w:rPr>
        <w:t xml:space="preserve"> oblasti, kde předem víme, že velikost kritického místa je tři. Obraz je předem binarizovaný, takže algoritmus začne</w:t>
      </w:r>
      <w:r w:rsidR="00227BB4" w:rsidRPr="00256592">
        <w:rPr>
          <w:noProof/>
        </w:rPr>
        <w:t xml:space="preserve"> rovnou</w:t>
      </w:r>
      <w:r w:rsidRPr="00256592">
        <w:rPr>
          <w:noProof/>
        </w:rPr>
        <w:t xml:space="preserve"> postupně dilatovat obraz střídajícími se strukturními elementy.</w:t>
      </w:r>
      <w:r w:rsidR="00AB7797" w:rsidRPr="00256592">
        <w:rPr>
          <w:noProof/>
        </w:rPr>
        <w:t xml:space="preserve"> Propustnost zjišťujeme od levé strany po pravou.</w:t>
      </w:r>
      <w:r w:rsidRPr="00256592">
        <w:rPr>
          <w:noProof/>
        </w:rPr>
        <w:t xml:space="preserve"> Můžeme vidět, že po třetí dilataci již oblast není propustná. Dalším krokem je vizualizace nalezené propustné cesty. Když zobrazíme vyplněnou cestu před posledním uzavírajícím krokem dilatace do původního obrazu, cesta nám pasuje</w:t>
      </w:r>
      <w:r w:rsidR="00227BB4" w:rsidRPr="00256592">
        <w:rPr>
          <w:noProof/>
        </w:rPr>
        <w:t xml:space="preserve"> přesně</w:t>
      </w:r>
      <w:r w:rsidRPr="00256592">
        <w:rPr>
          <w:noProof/>
        </w:rPr>
        <w:t xml:space="preserve"> do středu.</w:t>
      </w:r>
    </w:p>
    <w:p w14:paraId="3CA99BB7" w14:textId="77777777" w:rsidR="00B43EEE" w:rsidRPr="00256592" w:rsidRDefault="00B43EEE" w:rsidP="00946587">
      <w:pPr>
        <w:rPr>
          <w:noProof/>
        </w:rPr>
      </w:pPr>
    </w:p>
    <w:p w14:paraId="660C9E5C" w14:textId="77777777" w:rsidR="00946587" w:rsidRPr="00256592" w:rsidRDefault="00946587" w:rsidP="00946587">
      <w:pPr>
        <w:keepNext/>
        <w:jc w:val="center"/>
      </w:pPr>
      <w:r w:rsidRPr="00256592">
        <w:rPr>
          <w:noProof/>
        </w:rPr>
        <w:drawing>
          <wp:inline distT="0" distB="0" distL="0" distR="0" wp14:anchorId="5625E1ED" wp14:editId="4BE2D52B">
            <wp:extent cx="5177840" cy="2162175"/>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2500" r="9589" b="34027"/>
                    <a:stretch/>
                  </pic:blipFill>
                  <pic:spPr bwMode="auto">
                    <a:xfrm>
                      <a:off x="0" y="0"/>
                      <a:ext cx="5183267" cy="2164441"/>
                    </a:xfrm>
                    <a:prstGeom prst="rect">
                      <a:avLst/>
                    </a:prstGeom>
                    <a:noFill/>
                    <a:ln>
                      <a:noFill/>
                    </a:ln>
                    <a:extLst>
                      <a:ext uri="{53640926-AAD7-44D8-BBD7-CCE9431645EC}">
                        <a14:shadowObscured xmlns:a14="http://schemas.microsoft.com/office/drawing/2010/main"/>
                      </a:ext>
                    </a:extLst>
                  </pic:spPr>
                </pic:pic>
              </a:graphicData>
            </a:graphic>
          </wp:inline>
        </w:drawing>
      </w:r>
    </w:p>
    <w:p w14:paraId="61CEDE87" w14:textId="14BF0142" w:rsidR="00946587" w:rsidRPr="00256592" w:rsidRDefault="00946587" w:rsidP="00946587">
      <w:pPr>
        <w:pStyle w:val="Caption"/>
        <w:jc w:val="center"/>
      </w:pPr>
      <w:bookmarkStart w:id="175" w:name="_Toc135324664"/>
      <w:r w:rsidRPr="00256592">
        <w:t xml:space="preserve">Obrázek </w:t>
      </w:r>
      <w:fldSimple w:instr=" SEQ Obrázek \* ARABIC ">
        <w:r w:rsidR="008C45E6">
          <w:rPr>
            <w:noProof/>
          </w:rPr>
          <w:t>27</w:t>
        </w:r>
      </w:fldSimple>
      <w:r w:rsidRPr="00256592">
        <w:t>- Postup řešení algoritmem</w:t>
      </w:r>
      <w:bookmarkEnd w:id="175"/>
    </w:p>
    <w:p w14:paraId="4341A888" w14:textId="24D5DEFA" w:rsidR="00B43EEE" w:rsidRPr="00256592" w:rsidRDefault="00B43EEE" w:rsidP="00B43EEE">
      <w:pPr>
        <w:pStyle w:val="normlntext"/>
      </w:pPr>
    </w:p>
    <w:p w14:paraId="2F991FFB" w14:textId="77777777" w:rsidR="00363F08" w:rsidRPr="00256592" w:rsidRDefault="00227BB4" w:rsidP="00363F08">
      <w:pPr>
        <w:pStyle w:val="normlntext"/>
        <w:keepNext/>
        <w:jc w:val="center"/>
      </w:pPr>
      <w:r w:rsidRPr="00256592">
        <w:rPr>
          <w:noProof/>
        </w:rPr>
        <w:lastRenderedPageBreak/>
        <w:drawing>
          <wp:inline distT="0" distB="0" distL="0" distR="0" wp14:anchorId="744A2193" wp14:editId="0DDD2976">
            <wp:extent cx="4714875" cy="2255344"/>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43"/>
                    <a:stretch>
                      <a:fillRect/>
                    </a:stretch>
                  </pic:blipFill>
                  <pic:spPr>
                    <a:xfrm>
                      <a:off x="0" y="0"/>
                      <a:ext cx="4721930" cy="2258719"/>
                    </a:xfrm>
                    <a:prstGeom prst="rect">
                      <a:avLst/>
                    </a:prstGeom>
                  </pic:spPr>
                </pic:pic>
              </a:graphicData>
            </a:graphic>
          </wp:inline>
        </w:drawing>
      </w:r>
    </w:p>
    <w:p w14:paraId="3BD7D5D7" w14:textId="7D967DBC" w:rsidR="00B43EEE" w:rsidRPr="00256592" w:rsidRDefault="00363F08" w:rsidP="00363F08">
      <w:pPr>
        <w:pStyle w:val="Caption"/>
        <w:jc w:val="center"/>
      </w:pPr>
      <w:bookmarkStart w:id="176" w:name="_Toc135324665"/>
      <w:r w:rsidRPr="00256592">
        <w:t xml:space="preserve">Obrázek </w:t>
      </w:r>
      <w:fldSimple w:instr=" SEQ Obrázek \* ARABIC ">
        <w:r w:rsidR="008C45E6">
          <w:rPr>
            <w:noProof/>
          </w:rPr>
          <w:t>28</w:t>
        </w:r>
      </w:fldSimple>
      <w:r w:rsidRPr="00256592">
        <w:t xml:space="preserve">- Výstup </w:t>
      </w:r>
      <w:r w:rsidR="00455D8C" w:rsidRPr="00256592">
        <w:t>z </w:t>
      </w:r>
      <w:r w:rsidRPr="00256592">
        <w:t>konzol</w:t>
      </w:r>
      <w:r w:rsidR="00455D8C" w:rsidRPr="00256592">
        <w:t>e</w:t>
      </w:r>
      <w:bookmarkEnd w:id="176"/>
    </w:p>
    <w:p w14:paraId="5775857D" w14:textId="77777777" w:rsidR="00455D8C" w:rsidRPr="00256592" w:rsidRDefault="00455D8C" w:rsidP="00455D8C"/>
    <w:p w14:paraId="5C0ED83D" w14:textId="5C754C67" w:rsidR="00455D8C" w:rsidRPr="00256592" w:rsidRDefault="00455D8C" w:rsidP="00455D8C">
      <w:pPr>
        <w:pStyle w:val="normlntext"/>
      </w:pPr>
      <w:r w:rsidRPr="00256592">
        <w:t>Výstup z</w:t>
      </w:r>
      <w:r w:rsidR="00387092" w:rsidRPr="00256592">
        <w:t xml:space="preserve"> okna </w:t>
      </w:r>
      <w:r w:rsidRPr="00256592">
        <w:t xml:space="preserve">konzole nám dává informaci o velikosti kritického místa v obraze, v tomhle případě </w:t>
      </w:r>
      <w:r w:rsidR="00AB7797" w:rsidRPr="00256592">
        <w:t>3</w:t>
      </w:r>
      <w:r w:rsidRPr="00256592">
        <w:t>. Následně počet cest se stejnou velikostí tohoto parametru. Výstup také obsahuje informace z </w:t>
      </w:r>
      <w:proofErr w:type="spellStart"/>
      <w:r w:rsidRPr="00256592">
        <w:t>profileru</w:t>
      </w:r>
      <w:proofErr w:type="spellEnd"/>
      <w:r w:rsidRPr="00256592">
        <w:t>, který Octave poskytuje. Zde vidíme prvních deset časově nejnáročnějších operací</w:t>
      </w:r>
      <w:r w:rsidR="005A667E" w:rsidRPr="00256592">
        <w:t xml:space="preserve"> a celkové trvání běhu programu</w:t>
      </w:r>
      <w:r w:rsidRPr="00256592">
        <w:t>. V tomto případě se jedná o oblast 10x10, tudíž nic zvlášť užitečného z tohoto výstupu nevyčteme.</w:t>
      </w:r>
    </w:p>
    <w:p w14:paraId="608BE16C" w14:textId="39D62D8B" w:rsidR="007C5224" w:rsidRPr="00256592" w:rsidRDefault="005A667E" w:rsidP="007C5224">
      <w:pPr>
        <w:pStyle w:val="normlntext"/>
        <w:keepNext/>
      </w:pPr>
      <w:r w:rsidRPr="00256592">
        <w:t xml:space="preserve">Pro </w:t>
      </w:r>
      <w:r w:rsidR="007C5224" w:rsidRPr="00256592">
        <w:t>znázornění,</w:t>
      </w:r>
      <w:r w:rsidRPr="00256592">
        <w:t xml:space="preserve"> </w:t>
      </w:r>
      <w:r w:rsidR="007C5224" w:rsidRPr="00256592">
        <w:t>jak je chápána propustnost materiálem si uveďme ještě jeden příklad:</w:t>
      </w:r>
    </w:p>
    <w:p w14:paraId="7F834625" w14:textId="77777777" w:rsidR="007C5224" w:rsidRPr="00256592" w:rsidRDefault="007C5224" w:rsidP="007C5224">
      <w:pPr>
        <w:pStyle w:val="normlntext"/>
        <w:keepNext/>
      </w:pPr>
    </w:p>
    <w:p w14:paraId="403D536C" w14:textId="4BF06628" w:rsidR="007C5224" w:rsidRPr="00256592" w:rsidRDefault="007C5224" w:rsidP="007C5224">
      <w:pPr>
        <w:pStyle w:val="normlntext"/>
        <w:keepNext/>
        <w:jc w:val="center"/>
      </w:pPr>
      <w:r w:rsidRPr="00256592">
        <w:rPr>
          <w:noProof/>
        </w:rPr>
        <w:drawing>
          <wp:inline distT="0" distB="0" distL="0" distR="0" wp14:anchorId="40E381D9" wp14:editId="23612AAD">
            <wp:extent cx="1181100" cy="1181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0791359E" w14:textId="450DE870" w:rsidR="005A667E" w:rsidRPr="00256592" w:rsidRDefault="007C5224" w:rsidP="007C5224">
      <w:pPr>
        <w:pStyle w:val="Caption"/>
        <w:jc w:val="center"/>
      </w:pPr>
      <w:bookmarkStart w:id="177" w:name="_Toc135324666"/>
      <w:r w:rsidRPr="00256592">
        <w:t xml:space="preserve">Obrázek </w:t>
      </w:r>
      <w:fldSimple w:instr=" SEQ Obrázek \* ARABIC ">
        <w:r w:rsidR="008C45E6">
          <w:rPr>
            <w:noProof/>
          </w:rPr>
          <w:t>29</w:t>
        </w:r>
      </w:fldSimple>
      <w:r w:rsidRPr="00256592">
        <w:t>- Jednoduchá oblast se dvěma cestami</w:t>
      </w:r>
      <w:bookmarkEnd w:id="177"/>
    </w:p>
    <w:p w14:paraId="3FBB8C9C" w14:textId="77777777" w:rsidR="00F10FD8" w:rsidRPr="00256592" w:rsidRDefault="00F10FD8" w:rsidP="00F10FD8"/>
    <w:p w14:paraId="6E71B46A" w14:textId="6A1FA2E7" w:rsidR="00F10FD8" w:rsidRPr="00256592" w:rsidRDefault="007C5224" w:rsidP="00455D8C">
      <w:pPr>
        <w:pStyle w:val="normlntext"/>
      </w:pPr>
      <w:r w:rsidRPr="00256592">
        <w:t>Tato oblast obsahuje dvě cesty obrazem. Velikost kritického místa pro první je 2, druhá cesta má velikost 1. V tomto případě je cesta s menším kritickým místem ignorována, jelikož se nejedná o cestu s největší kapacitou průchodu. V úvahu se bere vždy cesta s největším kritickým místem, případně více cest se stejnou hodnotou tohoto parametru.</w:t>
      </w:r>
    </w:p>
    <w:p w14:paraId="1E241AAA" w14:textId="167623A1" w:rsidR="007C5224" w:rsidRPr="00256592" w:rsidRDefault="00F10FD8" w:rsidP="00F10FD8">
      <w:pPr>
        <w:rPr>
          <w:rFonts w:ascii="Times New Roman" w:hAnsi="Times New Roman"/>
        </w:rPr>
      </w:pPr>
      <w:r w:rsidRPr="00256592">
        <w:br w:type="page"/>
      </w:r>
    </w:p>
    <w:p w14:paraId="2BBFBD76" w14:textId="77777777" w:rsidR="007C5224" w:rsidRPr="00256592" w:rsidRDefault="007C5224" w:rsidP="007C5224">
      <w:pPr>
        <w:pStyle w:val="normlntext"/>
        <w:keepNext/>
        <w:jc w:val="center"/>
      </w:pPr>
      <w:r w:rsidRPr="00256592">
        <w:rPr>
          <w:noProof/>
        </w:rPr>
        <w:lastRenderedPageBreak/>
        <w:drawing>
          <wp:inline distT="0" distB="0" distL="0" distR="0" wp14:anchorId="6EE459DD" wp14:editId="56037FDD">
            <wp:extent cx="5324475" cy="20478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0445" r="7192" b="35764"/>
                    <a:stretch/>
                  </pic:blipFill>
                  <pic:spPr bwMode="auto">
                    <a:xfrm>
                      <a:off x="0" y="0"/>
                      <a:ext cx="5325622" cy="2048316"/>
                    </a:xfrm>
                    <a:prstGeom prst="rect">
                      <a:avLst/>
                    </a:prstGeom>
                    <a:noFill/>
                    <a:ln>
                      <a:noFill/>
                    </a:ln>
                    <a:extLst>
                      <a:ext uri="{53640926-AAD7-44D8-BBD7-CCE9431645EC}">
                        <a14:shadowObscured xmlns:a14="http://schemas.microsoft.com/office/drawing/2010/main"/>
                      </a:ext>
                    </a:extLst>
                  </pic:spPr>
                </pic:pic>
              </a:graphicData>
            </a:graphic>
          </wp:inline>
        </w:drawing>
      </w:r>
    </w:p>
    <w:p w14:paraId="7A2EB9DE" w14:textId="49FE9897" w:rsidR="005A667E" w:rsidRPr="00256592" w:rsidRDefault="007C5224" w:rsidP="007C5224">
      <w:pPr>
        <w:pStyle w:val="Caption"/>
        <w:jc w:val="center"/>
      </w:pPr>
      <w:bookmarkStart w:id="178" w:name="_Toc135324667"/>
      <w:r w:rsidRPr="00256592">
        <w:t xml:space="preserve">Obrázek </w:t>
      </w:r>
      <w:fldSimple w:instr=" SEQ Obrázek \* ARABIC ">
        <w:r w:rsidR="008C45E6">
          <w:rPr>
            <w:noProof/>
          </w:rPr>
          <w:t>30</w:t>
        </w:r>
      </w:fldSimple>
      <w:r w:rsidRPr="00256592">
        <w:t>- Postup řešení oblasti se dvěma cestami</w:t>
      </w:r>
      <w:bookmarkEnd w:id="178"/>
    </w:p>
    <w:p w14:paraId="7C569A7D" w14:textId="2171A8E5" w:rsidR="00F10FD8" w:rsidRPr="00256592" w:rsidRDefault="00F10FD8" w:rsidP="00F10FD8"/>
    <w:p w14:paraId="77851CE3" w14:textId="10B4D51F" w:rsidR="0098155F" w:rsidRPr="00256592" w:rsidRDefault="00F10FD8" w:rsidP="00F10FD8">
      <w:pPr>
        <w:pStyle w:val="normlntext"/>
      </w:pPr>
      <w:r w:rsidRPr="00256592">
        <w:t>Můžeme vidět, že na maximální propustnost materiálem nemá druhá cesta žádný vliv, je to samozřejmě dáno samotným přístupem dilatace. Aby byla brána v úvahu každá cesta, musel by se použít jiný přístup.</w:t>
      </w:r>
    </w:p>
    <w:p w14:paraId="532A0066" w14:textId="5554BFED" w:rsidR="0098155F" w:rsidRPr="00256592" w:rsidRDefault="0098155F" w:rsidP="00F10FD8">
      <w:pPr>
        <w:pStyle w:val="normlntext"/>
      </w:pPr>
      <w:r w:rsidRPr="00256592">
        <w:t>Uveďme si ještě příklad, kdy cest se stejnou hodnotou kritického místa</w:t>
      </w:r>
      <w:r w:rsidR="0001236D" w:rsidRPr="00256592">
        <w:t xml:space="preserve"> je v materiále více. Každou cestu odlišíme jinou barvou výplně.</w:t>
      </w:r>
    </w:p>
    <w:p w14:paraId="57CFE2EE" w14:textId="77777777" w:rsidR="0098155F" w:rsidRPr="00256592" w:rsidRDefault="0098155F" w:rsidP="00F10FD8">
      <w:pPr>
        <w:pStyle w:val="normlntext"/>
        <w:rPr>
          <w:noProof/>
        </w:rPr>
      </w:pPr>
    </w:p>
    <w:p w14:paraId="3611B3B3" w14:textId="77777777" w:rsidR="0098155F" w:rsidRPr="00256592" w:rsidRDefault="0098155F" w:rsidP="0098155F">
      <w:pPr>
        <w:pStyle w:val="normlntext"/>
        <w:keepNext/>
        <w:jc w:val="center"/>
      </w:pPr>
      <w:r w:rsidRPr="00256592">
        <w:rPr>
          <w:noProof/>
        </w:rPr>
        <w:drawing>
          <wp:inline distT="0" distB="0" distL="0" distR="0" wp14:anchorId="788B4666" wp14:editId="46FF7A47">
            <wp:extent cx="4686300" cy="2646716"/>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9417" r="5993" b="3125"/>
                    <a:stretch/>
                  </pic:blipFill>
                  <pic:spPr bwMode="auto">
                    <a:xfrm>
                      <a:off x="0" y="0"/>
                      <a:ext cx="4694080" cy="2651110"/>
                    </a:xfrm>
                    <a:prstGeom prst="rect">
                      <a:avLst/>
                    </a:prstGeom>
                    <a:noFill/>
                    <a:ln>
                      <a:noFill/>
                    </a:ln>
                    <a:extLst>
                      <a:ext uri="{53640926-AAD7-44D8-BBD7-CCE9431645EC}">
                        <a14:shadowObscured xmlns:a14="http://schemas.microsoft.com/office/drawing/2010/main"/>
                      </a:ext>
                    </a:extLst>
                  </pic:spPr>
                </pic:pic>
              </a:graphicData>
            </a:graphic>
          </wp:inline>
        </w:drawing>
      </w:r>
    </w:p>
    <w:p w14:paraId="206919DB" w14:textId="44D66F24" w:rsidR="0001236D" w:rsidRPr="00256592" w:rsidRDefault="0098155F" w:rsidP="0098155F">
      <w:pPr>
        <w:pStyle w:val="Caption"/>
        <w:jc w:val="center"/>
      </w:pPr>
      <w:bookmarkStart w:id="179" w:name="_Toc135324668"/>
      <w:r w:rsidRPr="00256592">
        <w:t xml:space="preserve">Obrázek </w:t>
      </w:r>
      <w:fldSimple w:instr=" SEQ Obrázek \* ARABIC ">
        <w:r w:rsidR="008C45E6">
          <w:rPr>
            <w:noProof/>
          </w:rPr>
          <w:t>31</w:t>
        </w:r>
      </w:fldSimple>
      <w:r w:rsidRPr="00256592">
        <w:t>- Příklad více cest v</w:t>
      </w:r>
      <w:r w:rsidR="0001236D" w:rsidRPr="00256592">
        <w:t> </w:t>
      </w:r>
      <w:r w:rsidRPr="00256592">
        <w:t>materiálu</w:t>
      </w:r>
      <w:bookmarkEnd w:id="179"/>
    </w:p>
    <w:p w14:paraId="5769DA09" w14:textId="77777777" w:rsidR="0001236D" w:rsidRPr="00256592" w:rsidRDefault="0001236D">
      <w:pPr>
        <w:rPr>
          <w:i/>
          <w:iCs/>
          <w:color w:val="44546A"/>
          <w:sz w:val="18"/>
          <w:szCs w:val="18"/>
        </w:rPr>
      </w:pPr>
      <w:r w:rsidRPr="00256592">
        <w:br w:type="page"/>
      </w:r>
    </w:p>
    <w:p w14:paraId="1A31BA2B" w14:textId="77777777" w:rsidR="00F10FD8" w:rsidRPr="00256592" w:rsidRDefault="00F10FD8" w:rsidP="0098155F">
      <w:pPr>
        <w:pStyle w:val="Caption"/>
        <w:jc w:val="center"/>
      </w:pPr>
    </w:p>
    <w:p w14:paraId="3C5F7A60" w14:textId="34EEE6E0" w:rsidR="0001236D" w:rsidRPr="00256592" w:rsidRDefault="0001236D" w:rsidP="0001236D">
      <w:pPr>
        <w:pStyle w:val="NadpisB"/>
      </w:pPr>
      <w:bookmarkStart w:id="180" w:name="_Toc135329697"/>
      <w:r w:rsidRPr="00256592">
        <w:t>Optimalizace algoritmu</w:t>
      </w:r>
      <w:bookmarkEnd w:id="180"/>
    </w:p>
    <w:p w14:paraId="4C1BEAAD" w14:textId="355F9A82" w:rsidR="0001236D" w:rsidRPr="00256592" w:rsidRDefault="0001236D" w:rsidP="0001236D">
      <w:pPr>
        <w:pStyle w:val="normlntext"/>
      </w:pPr>
      <w:r w:rsidRPr="00256592">
        <w:t>Pro menší oblasti není rychlost algoritmu příliš velký problém. Ovšem s většími oblastmi se musíme začít zamýšlet nad tím, zda neexistuje lepší přístup k řešení tohoto problému. Hlavním problémem algoritmu, který postupně obraz dilatuje je ten, že mnohokrát opakujeme operaci vyplnění. Operace vyplnění je nejnáročnější operací, takže má cenu se zamyslet, jak snížit množství volání této operace, aniž bychom narušili výsledek algoritmu.</w:t>
      </w:r>
    </w:p>
    <w:p w14:paraId="2FB7396E" w14:textId="07B876C6" w:rsidR="0001236D" w:rsidRPr="00256592" w:rsidRDefault="0001236D" w:rsidP="0001236D">
      <w:pPr>
        <w:pStyle w:val="normlntext"/>
      </w:pPr>
      <w:r w:rsidRPr="00256592">
        <w:t>Jedna možnost, jak tento postup lépe optimalizovat, je dilatovat od konce. Tímto způsobem voláme vyplnění pro menší oblasti než při způsobu dilatace od původního obrazu, až po uzavřený. Tento přístup nám sice</w:t>
      </w:r>
      <w:r w:rsidR="00304900" w:rsidRPr="00256592">
        <w:t xml:space="preserve"> způsobí</w:t>
      </w:r>
      <w:r w:rsidRPr="00256592">
        <w:t xml:space="preserve"> navýš</w:t>
      </w:r>
      <w:r w:rsidR="00304900" w:rsidRPr="00256592">
        <w:t>ení</w:t>
      </w:r>
      <w:r w:rsidRPr="00256592">
        <w:t xml:space="preserve"> množství dilatací, ovšem ty jsou mnohem méně výpočetně náročné než u vyplňování.</w:t>
      </w:r>
    </w:p>
    <w:p w14:paraId="0320C5FF" w14:textId="0CDF438D" w:rsidR="00304900" w:rsidRPr="00256592" w:rsidRDefault="00304900" w:rsidP="0001236D">
      <w:pPr>
        <w:pStyle w:val="normlntext"/>
      </w:pPr>
      <w:r w:rsidRPr="00256592">
        <w:t>Průběh algoritmu zůstane prakticky stejný, akorát si na začátku určíme nejvyšší počet dilatací, který na obraze můžeme prové</w:t>
      </w:r>
      <w:r w:rsidR="00387092" w:rsidRPr="00256592">
        <w:t>s</w:t>
      </w:r>
      <w:r w:rsidRPr="00256592">
        <w:t>t. Můžeme předpokládat, že obraz nemůže zůstat propustný po počtu dilatací rovných největší hodnotě z šířky nebo výšky obrazu. Mění se nám také podmínka ukončení hlavního cyklu, kdy v předchozím přístupu jsme prováděli dilataci, dokud nedošlo k uzavření materiálu, naopak zde budeme ubírat počet dilatací, dokud se materiál nestane propustným. Tímto způsobem by oba algoritmy měly dojít ke stejným výsledkům.</w:t>
      </w:r>
    </w:p>
    <w:p w14:paraId="6F800AAC" w14:textId="0F36EC2C" w:rsidR="003C120A" w:rsidRPr="00256592" w:rsidRDefault="00AB7797" w:rsidP="003C120A">
      <w:pPr>
        <w:pStyle w:val="normlntext"/>
      </w:pPr>
      <w:r w:rsidRPr="00256592">
        <w:t xml:space="preserve">Abychom zbytečně neprováděli velké množství dilatací, tak </w:t>
      </w:r>
      <w:r w:rsidR="003C120A" w:rsidRPr="00256592">
        <w:t xml:space="preserve">definujeme dynamicky se měnící krok pro dilataci. Nazývejme tuto dilataci jako hrubou, jejím cílem je co nejrychleji najít mez, kdy se v materiále objeví propustná cesta. </w:t>
      </w:r>
      <w:r w:rsidR="00F56906" w:rsidRPr="00256592">
        <w:t>Počet dilatací si určíme tak, že z</w:t>
      </w:r>
      <w:r w:rsidR="003C120A" w:rsidRPr="00256592">
        <w:t xml:space="preserve"> velikosti výšky a šířky vybíráme tu větší hodnotu, </w:t>
      </w:r>
      <w:r w:rsidR="00F56906" w:rsidRPr="00256592">
        <w:t>kterou dělíme polovinou v každém kroku</w:t>
      </w:r>
      <w:r w:rsidR="003C120A" w:rsidRPr="00256592">
        <w:t xml:space="preserve">. Takže bychom měli například tuto sekvenci: 100 50 25 </w:t>
      </w:r>
      <w:r w:rsidR="00F56906" w:rsidRPr="00256592">
        <w:t>13…</w:t>
      </w:r>
      <w:r w:rsidR="003C120A" w:rsidRPr="00256592">
        <w:t xml:space="preserve"> </w:t>
      </w:r>
    </w:p>
    <w:p w14:paraId="490F18C5" w14:textId="296AEFBF" w:rsidR="00F56906" w:rsidRPr="00256592" w:rsidRDefault="00F56906">
      <w:pPr>
        <w:rPr>
          <w:rFonts w:ascii="Times New Roman" w:hAnsi="Times New Roman"/>
        </w:rPr>
      </w:pPr>
      <w:r w:rsidRPr="00256592">
        <w:br w:type="page"/>
      </w:r>
    </w:p>
    <w:p w14:paraId="067C3647" w14:textId="44110CE3" w:rsidR="00F56906" w:rsidRPr="00256592" w:rsidRDefault="00F56906" w:rsidP="003C120A">
      <w:pPr>
        <w:pStyle w:val="normlntext"/>
      </w:pPr>
      <w:r w:rsidRPr="00256592">
        <w:lastRenderedPageBreak/>
        <w:t>Průběh algoritmu můžeme lépe vidět na následujícím obrázku. Díky hrubé dilataci se dozvíme, že k otevření materiálu dochází mezi šesti a třemi dilatacemi. To znamená že postupnou dilatací začneme od vyššího čísla tohoto rozsahu, kdy již dilatujeme krok po kroku, dokud nenarazíme na přesný počet dilatací.</w:t>
      </w:r>
    </w:p>
    <w:p w14:paraId="0C2DB7F0" w14:textId="77777777" w:rsidR="00F56906" w:rsidRPr="00256592" w:rsidRDefault="00F56906" w:rsidP="00F56906">
      <w:pPr>
        <w:pStyle w:val="normlntext"/>
        <w:keepNext/>
        <w:jc w:val="center"/>
      </w:pPr>
      <w:r w:rsidRPr="00256592">
        <w:rPr>
          <w:noProof/>
        </w:rPr>
        <w:drawing>
          <wp:inline distT="0" distB="0" distL="0" distR="0" wp14:anchorId="07CEB17E" wp14:editId="1E12F68F">
            <wp:extent cx="5562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2600" cy="2743200"/>
                    </a:xfrm>
                    <a:prstGeom prst="rect">
                      <a:avLst/>
                    </a:prstGeom>
                    <a:noFill/>
                    <a:ln>
                      <a:noFill/>
                    </a:ln>
                  </pic:spPr>
                </pic:pic>
              </a:graphicData>
            </a:graphic>
          </wp:inline>
        </w:drawing>
      </w:r>
    </w:p>
    <w:p w14:paraId="34AA7E9E" w14:textId="35168AA6" w:rsidR="00F56906" w:rsidRPr="00256592" w:rsidRDefault="00F56906" w:rsidP="00F56906">
      <w:pPr>
        <w:pStyle w:val="Caption"/>
        <w:jc w:val="center"/>
      </w:pPr>
      <w:bookmarkStart w:id="181" w:name="_Toc135324669"/>
      <w:r w:rsidRPr="00256592">
        <w:t xml:space="preserve">Obrázek </w:t>
      </w:r>
      <w:fldSimple w:instr=" SEQ Obrázek \* ARABIC ">
        <w:r w:rsidR="008C45E6">
          <w:rPr>
            <w:noProof/>
          </w:rPr>
          <w:t>32</w:t>
        </w:r>
      </w:fldSimple>
      <w:r w:rsidRPr="00256592">
        <w:t>- Příklad zpětného algoritmu</w:t>
      </w:r>
      <w:bookmarkEnd w:id="181"/>
    </w:p>
    <w:p w14:paraId="6AB37B1E" w14:textId="02872A22" w:rsidR="00F56906" w:rsidRPr="00256592" w:rsidRDefault="00F56906" w:rsidP="00F56906"/>
    <w:p w14:paraId="166813F9" w14:textId="0002BF7F" w:rsidR="00F56906" w:rsidRPr="00256592" w:rsidRDefault="00F56906" w:rsidP="00F56906">
      <w:pPr>
        <w:pStyle w:val="normlntext"/>
      </w:pPr>
      <w:r w:rsidRPr="00256592">
        <w:t xml:space="preserve">Oproti předchozímu algoritmu je tento značně rychlejší. </w:t>
      </w:r>
      <w:r w:rsidR="004D6FF8" w:rsidRPr="00256592">
        <w:t>O</w:t>
      </w:r>
      <w:r w:rsidRPr="00256592">
        <w:t>byčejný algoritmus</w:t>
      </w:r>
      <w:r w:rsidR="004D6FF8" w:rsidRPr="00256592">
        <w:t xml:space="preserve"> nad tímto obrazem stráví</w:t>
      </w:r>
      <w:r w:rsidRPr="00256592">
        <w:t xml:space="preserve"> 6.3 sekund, zatímco optimalizovaný </w:t>
      </w:r>
      <w:proofErr w:type="gramStart"/>
      <w:r w:rsidRPr="00256592">
        <w:t>běží</w:t>
      </w:r>
      <w:proofErr w:type="gramEnd"/>
      <w:r w:rsidRPr="00256592">
        <w:t xml:space="preserve"> skoro dvojnásobně rychleji s časem 3.8 sekund. </w:t>
      </w:r>
    </w:p>
    <w:p w14:paraId="0479213D" w14:textId="68CA4846" w:rsidR="004D6FF8" w:rsidRPr="00256592" w:rsidRDefault="004D6FF8" w:rsidP="00F56906">
      <w:pPr>
        <w:pStyle w:val="normlntext"/>
      </w:pPr>
    </w:p>
    <w:p w14:paraId="3343A376" w14:textId="3B695A44" w:rsidR="004D6FF8" w:rsidRPr="00256592" w:rsidRDefault="004D6FF8" w:rsidP="004D6FF8">
      <w:pPr>
        <w:pStyle w:val="NadpisB"/>
      </w:pPr>
      <w:bookmarkStart w:id="182" w:name="_Toc135329698"/>
      <w:r w:rsidRPr="00256592">
        <w:t>Zobecnění pro 3D</w:t>
      </w:r>
      <w:bookmarkEnd w:id="182"/>
    </w:p>
    <w:p w14:paraId="53B8ADDB" w14:textId="63E3379D" w:rsidR="004D6FF8" w:rsidRPr="00256592" w:rsidRDefault="004D6FF8" w:rsidP="004D6FF8">
      <w:pPr>
        <w:pStyle w:val="normlntext"/>
      </w:pPr>
      <w:r w:rsidRPr="00256592">
        <w:t xml:space="preserve">Převedení výše popsaného algoritmu do 3D je poměrně přímočarý proces, kdy nemusíme měnit hlavní myšlenky. Pro správné fungování je nutné upravit pouze několik věcí. Například nejdříve vytvoření nového strukturního elementu. Funkce dilatace v Octave funguje také pro 3D matice, takže akorát musíme vytvořit odpovídající 3D strukturní element. Taktéž musíme pro 3D přizpůsobit funkci vyplňování. </w:t>
      </w:r>
      <w:r w:rsidR="00C32367" w:rsidRPr="00256592">
        <w:t>Nakonec je nutný odlišný přístup k zobrazení průběhu algoritmu. Ideální by bylo 3D zobrazení, ovšem Octave není pro 3D zobrazení ideální. Vystačíme si tedy se zobrazením přední a zadní stěny, mezi kterými sledujeme propustnost. Vše je jinak analogické s 2D přístupem.</w:t>
      </w:r>
    </w:p>
    <w:p w14:paraId="1ED97175" w14:textId="5738EF50" w:rsidR="00C32367" w:rsidRPr="00256592" w:rsidRDefault="00C32367" w:rsidP="004D6FF8">
      <w:pPr>
        <w:pStyle w:val="normlntext"/>
      </w:pPr>
      <w:r w:rsidRPr="00256592">
        <w:lastRenderedPageBreak/>
        <w:t xml:space="preserve">Stejně, jako jsme optimalizovali algoritmus ve 2D, tak učiníme i u 3D. V tomto případě je jednoduchý přístup od nejméně </w:t>
      </w:r>
      <w:r w:rsidR="00387092" w:rsidRPr="00256592">
        <w:t>dilatovaného</w:t>
      </w:r>
      <w:r w:rsidRPr="00256592">
        <w:t xml:space="preserve"> obrazu po nejvíce </w:t>
      </w:r>
      <w:r w:rsidR="00387092" w:rsidRPr="00256592">
        <w:t>dilatovaný</w:t>
      </w:r>
      <w:r w:rsidRPr="00256592">
        <w:t xml:space="preserve"> velice náročný. </w:t>
      </w:r>
      <w:r w:rsidR="00CF4B73" w:rsidRPr="00256592">
        <w:t xml:space="preserve">Jednoduchý algoritmus na tomto příkladě </w:t>
      </w:r>
      <w:r w:rsidR="00331622" w:rsidRPr="00256592">
        <w:t>probíhá</w:t>
      </w:r>
      <w:r w:rsidR="00CF4B73" w:rsidRPr="00256592">
        <w:t xml:space="preserve"> </w:t>
      </w:r>
      <w:r w:rsidR="00B3078D" w:rsidRPr="00256592">
        <w:t>169 sekund, zatímco zpětný 40 sekund, skoro čtyřikrát rychleji</w:t>
      </w:r>
      <w:r w:rsidR="00B3078D" w:rsidRPr="00256592">
        <w:rPr>
          <w:lang w:eastAsia="ja-JP"/>
        </w:rPr>
        <w:t>!</w:t>
      </w:r>
      <w:r w:rsidR="00CF4B73" w:rsidRPr="00256592">
        <w:t xml:space="preserve"> </w:t>
      </w:r>
      <w:r w:rsidRPr="00256592">
        <w:t>Tato optimalizace se tedy stává velmi důležitou.</w:t>
      </w:r>
    </w:p>
    <w:p w14:paraId="272B25EB" w14:textId="77777777" w:rsidR="00A8636A" w:rsidRPr="00256592" w:rsidRDefault="00A8636A" w:rsidP="004D6FF8">
      <w:pPr>
        <w:pStyle w:val="normlntext"/>
      </w:pPr>
    </w:p>
    <w:p w14:paraId="4E6E535B" w14:textId="77777777" w:rsidR="00C32367" w:rsidRPr="00256592" w:rsidRDefault="00C32367" w:rsidP="00C32367">
      <w:pPr>
        <w:pStyle w:val="normlntext"/>
        <w:keepNext/>
        <w:jc w:val="center"/>
      </w:pPr>
      <w:r w:rsidRPr="00256592">
        <w:rPr>
          <w:noProof/>
        </w:rPr>
        <w:drawing>
          <wp:inline distT="0" distB="0" distL="0" distR="0" wp14:anchorId="35FB72C8" wp14:editId="6E342404">
            <wp:extent cx="5648325" cy="27854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53622" cy="2788087"/>
                    </a:xfrm>
                    <a:prstGeom prst="rect">
                      <a:avLst/>
                    </a:prstGeom>
                    <a:noFill/>
                    <a:ln>
                      <a:noFill/>
                    </a:ln>
                  </pic:spPr>
                </pic:pic>
              </a:graphicData>
            </a:graphic>
          </wp:inline>
        </w:drawing>
      </w:r>
    </w:p>
    <w:p w14:paraId="45C50483" w14:textId="095E2F71" w:rsidR="00C32367" w:rsidRPr="00256592" w:rsidRDefault="00C32367" w:rsidP="00C32367">
      <w:pPr>
        <w:pStyle w:val="Caption"/>
        <w:jc w:val="center"/>
      </w:pPr>
      <w:bookmarkStart w:id="183" w:name="_Toc135324670"/>
      <w:r w:rsidRPr="00256592">
        <w:t xml:space="preserve">Obrázek </w:t>
      </w:r>
      <w:fldSimple w:instr=" SEQ Obrázek \* ARABIC ">
        <w:r w:rsidR="008C45E6">
          <w:rPr>
            <w:noProof/>
          </w:rPr>
          <w:t>33</w:t>
        </w:r>
      </w:fldSimple>
      <w:r w:rsidRPr="00256592">
        <w:t>- Průběh 3D algoritmu</w:t>
      </w:r>
      <w:r w:rsidR="00B3078D" w:rsidRPr="00256592">
        <w:t xml:space="preserve"> na 100x100x100 oblasti</w:t>
      </w:r>
      <w:bookmarkEnd w:id="183"/>
    </w:p>
    <w:p w14:paraId="6E4054CC" w14:textId="77777777" w:rsidR="00A8636A" w:rsidRPr="00256592" w:rsidRDefault="00A8636A" w:rsidP="00A8636A"/>
    <w:p w14:paraId="2909FF28" w14:textId="5B57AD5B" w:rsidR="00C32367" w:rsidRPr="00256592" w:rsidRDefault="00C32367" w:rsidP="00C32367">
      <w:pPr>
        <w:pStyle w:val="normlntext"/>
      </w:pPr>
      <w:r w:rsidRPr="00256592">
        <w:t>Vizualizace zde je bohužel méně přehledná, ovšem můžeme</w:t>
      </w:r>
      <w:r w:rsidR="00A8636A" w:rsidRPr="00256592">
        <w:t xml:space="preserve"> i tak</w:t>
      </w:r>
      <w:r w:rsidRPr="00256592">
        <w:t xml:space="preserve"> vidět, které cesty z jedné stěny přecházejí do druhé.</w:t>
      </w:r>
      <w:r w:rsidR="00A8636A" w:rsidRPr="00256592">
        <w:t xml:space="preserve"> Každý krok je znázorněn stěnou F1 a F2, které jsou vzájemně protilehlé.</w:t>
      </w:r>
    </w:p>
    <w:p w14:paraId="4DA25705" w14:textId="77777777" w:rsidR="00B3078D" w:rsidRPr="00256592" w:rsidRDefault="00B3078D" w:rsidP="00C32367">
      <w:pPr>
        <w:pStyle w:val="normlntext"/>
      </w:pPr>
    </w:p>
    <w:p w14:paraId="4D050BC0" w14:textId="537EFD20" w:rsidR="00B3078D" w:rsidRPr="00256592" w:rsidRDefault="00B3078D" w:rsidP="00B3078D">
      <w:pPr>
        <w:pStyle w:val="NadpisB"/>
      </w:pPr>
      <w:bookmarkStart w:id="184" w:name="_Toc135329699"/>
      <w:r w:rsidRPr="00256592">
        <w:t>Možnost pokračování a zlepšení</w:t>
      </w:r>
      <w:r w:rsidR="002371CA" w:rsidRPr="00256592">
        <w:t xml:space="preserve"> algoritmu</w:t>
      </w:r>
      <w:bookmarkEnd w:id="184"/>
    </w:p>
    <w:p w14:paraId="5B8A1515" w14:textId="09E427BF" w:rsidR="00B3078D" w:rsidRPr="00256592" w:rsidRDefault="00B3078D" w:rsidP="00B3078D">
      <w:pPr>
        <w:pStyle w:val="normlntext"/>
        <w:rPr>
          <w:lang w:eastAsia="ja-JP"/>
        </w:rPr>
      </w:pPr>
      <w:r w:rsidRPr="00256592">
        <w:t>Zajímavou myšlenkou je další optimalizace algoritmu pomocí paralelizace</w:t>
      </w:r>
      <w:r w:rsidR="000454A4" w:rsidRPr="00256592">
        <w:t xml:space="preserve"> některých procesů</w:t>
      </w:r>
      <w:r w:rsidRPr="00256592">
        <w:t xml:space="preserve"> na více vláknech</w:t>
      </w:r>
      <w:r w:rsidRPr="00256592">
        <w:rPr>
          <w:lang w:eastAsia="ja-JP"/>
        </w:rPr>
        <w:t>. V tuhle chvíli je průběh algoritmu sekvenční, ovšem existuje možnost provádět operace dilatace a vyplňování na více vláknech naráz. Tyto operace nejsou závislé na průběhu ostatních operací v průběhu programu.</w:t>
      </w:r>
    </w:p>
    <w:p w14:paraId="38803EEE" w14:textId="58956EE7" w:rsidR="00B3078D" w:rsidRPr="00256592" w:rsidRDefault="00B3078D" w:rsidP="00B3078D">
      <w:pPr>
        <w:pStyle w:val="normlntext"/>
        <w:rPr>
          <w:lang w:eastAsia="ja-JP"/>
        </w:rPr>
      </w:pPr>
      <w:r w:rsidRPr="00256592">
        <w:rPr>
          <w:lang w:eastAsia="ja-JP"/>
        </w:rPr>
        <w:t xml:space="preserve">Následně by se dalo </w:t>
      </w:r>
      <w:r w:rsidR="00387092" w:rsidRPr="00256592">
        <w:rPr>
          <w:lang w:eastAsia="ja-JP"/>
        </w:rPr>
        <w:t>přemýšlet</w:t>
      </w:r>
      <w:r w:rsidRPr="00256592">
        <w:rPr>
          <w:lang w:eastAsia="ja-JP"/>
        </w:rPr>
        <w:t xml:space="preserve"> o převodu tohoto problému z rastrové grafiky do oboru teorie grafů. Hlavní problém by byl samotný převod, který se jeví jako velmi náročný. </w:t>
      </w:r>
      <w:r w:rsidR="00387092" w:rsidRPr="00256592">
        <w:rPr>
          <w:lang w:eastAsia="ja-JP"/>
        </w:rPr>
        <w:t xml:space="preserve">Bylo by nutné </w:t>
      </w:r>
      <w:r w:rsidR="003E44C1">
        <w:rPr>
          <w:lang w:eastAsia="ja-JP"/>
        </w:rPr>
        <w:t>toto tvrzení ověřit</w:t>
      </w:r>
      <w:r w:rsidR="00387092" w:rsidRPr="00256592">
        <w:rPr>
          <w:lang w:eastAsia="ja-JP"/>
        </w:rPr>
        <w:t>, ovšem je možné, že</w:t>
      </w:r>
      <w:r w:rsidRPr="00256592">
        <w:rPr>
          <w:lang w:eastAsia="ja-JP"/>
        </w:rPr>
        <w:t xml:space="preserve"> jakmile bychom měli k dispozici graf našeho materiálu, operace na něm prováděné by mohly být rychlejší a efektivnější.</w:t>
      </w:r>
    </w:p>
    <w:bookmarkEnd w:id="167"/>
    <w:p w14:paraId="2ACB8657" w14:textId="5AECC33F" w:rsidR="001C2A53" w:rsidRPr="00256592" w:rsidRDefault="001C2A53" w:rsidP="001C2A53">
      <w:pPr>
        <w:pStyle w:val="Nadpisy"/>
      </w:pPr>
      <w:r w:rsidRPr="00256592">
        <w:br w:type="page"/>
      </w:r>
      <w:bookmarkStart w:id="185" w:name="_Toc135329700"/>
      <w:r w:rsidRPr="00256592">
        <w:lastRenderedPageBreak/>
        <w:t>ZÁVĚR</w:t>
      </w:r>
      <w:bookmarkEnd w:id="185"/>
    </w:p>
    <w:p w14:paraId="4F31F9B9" w14:textId="77777777" w:rsidR="00C17D5A" w:rsidRDefault="00531358" w:rsidP="0060690A">
      <w:pPr>
        <w:pStyle w:val="normlntext"/>
      </w:pPr>
      <w:r>
        <w:t>Hlavním cílem této diplomové práce bylo nalezení způsobu, jak vyhodnotit</w:t>
      </w:r>
      <w:r w:rsidRPr="00256592">
        <w:t xml:space="preserve"> míru propustnosti </w:t>
      </w:r>
      <w:r>
        <w:t xml:space="preserve">pórovitého </w:t>
      </w:r>
      <w:r w:rsidRPr="00256592">
        <w:t>materiálu</w:t>
      </w:r>
      <w:r>
        <w:t>.</w:t>
      </w:r>
      <w:r w:rsidR="00C17D5A">
        <w:t xml:space="preserve"> Jako dílčí úkoly jsme si určili prozkoumat a porovnat algoritmy v grafovém kontextu, zvlášť ty využívané v bludištích.</w:t>
      </w:r>
    </w:p>
    <w:p w14:paraId="480B2B8B" w14:textId="0AE482D7" w:rsidR="00EC4378" w:rsidRDefault="00C17D5A" w:rsidP="0060690A">
      <w:pPr>
        <w:pStyle w:val="normlntext"/>
      </w:pPr>
      <w:r>
        <w:t xml:space="preserve">Značná část práce se věnuje zkoumáním souvislostí mezi hledáním permeability v rastru a grafu. Skutečně se povedlo najít mnoho analogií mezi těmito dvěma odlišnými kontexty. Dá se říct, že jsme problém hledání permeability poměrně uspokojivě převedli do kontextu teorie grafů. Popsali jsme si způsoby hledání cesty v grafu pomocí </w:t>
      </w:r>
      <w:proofErr w:type="spellStart"/>
      <w:r>
        <w:t>Dijkstrova</w:t>
      </w:r>
      <w:proofErr w:type="spellEnd"/>
      <w:r>
        <w:t xml:space="preserve"> algoritmu, případně algoritmů použitelných pro hledání cesty v bludišti. Velmi </w:t>
      </w:r>
      <w:r w:rsidR="00964625">
        <w:t>užitečné se ukázaly metody maximálního toku a minimálního řezu, které jsou specializované právě na určení propustnosti ohodnoceného orientovaného grafu. Určitě bylo užitečné pohlédnout na náš hlavní cíl práce z jiné perspektivy, než se pevně držet rastrové grafiky a souvisejících algoritmů.</w:t>
      </w:r>
    </w:p>
    <w:p w14:paraId="6CA25836" w14:textId="4E525ECB" w:rsidR="00964625" w:rsidRDefault="00964625" w:rsidP="0060690A">
      <w:pPr>
        <w:pStyle w:val="normlntext"/>
      </w:pPr>
      <w:r>
        <w:t>Co se týče rastrového přístupu, tak bylo poměrně jednoduché zjistit, že nejlepší způsob pro určení kvality propustnosti obrazu bylo pomocí operací matematické morfologie, konkrétně dilatace. Zvlášť efektivní se ukázalo využití již existující metody v jazyku Octave.</w:t>
      </w:r>
    </w:p>
    <w:p w14:paraId="573C3EE1" w14:textId="4252CF4A" w:rsidR="00964625" w:rsidRDefault="00964625" w:rsidP="0060690A">
      <w:pPr>
        <w:pStyle w:val="normlntext"/>
      </w:pPr>
      <w:r>
        <w:t xml:space="preserve">Je škoda, že nebyl kladen větší důraz na grafickou reprezentaci výstupů navržených algoritmů. Nejlepším způsobem, jak zobrazit například cestu s největším kritickým místem propustnosti by bylo za pomocí algoritmu </w:t>
      </w:r>
      <w:proofErr w:type="spellStart"/>
      <w:r>
        <w:t>marching</w:t>
      </w:r>
      <w:proofErr w:type="spellEnd"/>
      <w:r>
        <w:t xml:space="preserve"> </w:t>
      </w:r>
      <w:proofErr w:type="spellStart"/>
      <w:r>
        <w:t>cubes</w:t>
      </w:r>
      <w:proofErr w:type="spellEnd"/>
      <w:r>
        <w:t>. Ovšem vystačili jsme si s</w:t>
      </w:r>
      <w:r w:rsidR="005C48A0">
        <w:t> 2D výstupem. Pro 3D výstup to bylo problematické a určitě ne ideální, ale hodnota se z tohoto výstupu získat dá.</w:t>
      </w:r>
    </w:p>
    <w:p w14:paraId="2923ECEE" w14:textId="545D0529" w:rsidR="005C48A0" w:rsidRPr="00256592" w:rsidRDefault="005C48A0" w:rsidP="0060690A">
      <w:pPr>
        <w:pStyle w:val="normlntext"/>
        <w:rPr>
          <w:lang w:eastAsia="ja-JP"/>
        </w:rPr>
      </w:pPr>
      <w:r>
        <w:t xml:space="preserve">Na závěr bychom mohli říct, že cíle práce se celkem povedly splnit. Zajímavé by bylo dále optimalizovat navržené algoritmy, případně přijít na </w:t>
      </w:r>
      <w:r>
        <w:rPr>
          <w:lang w:eastAsia="ja-JP"/>
        </w:rPr>
        <w:t>„vhodnější“ způsob grafické reprezentace.</w:t>
      </w:r>
    </w:p>
    <w:p w14:paraId="03F5DCB6" w14:textId="0A20D543" w:rsidR="002C6C33" w:rsidRDefault="001C2A53" w:rsidP="001C2A53">
      <w:pPr>
        <w:pStyle w:val="Nadpisy"/>
      </w:pPr>
      <w:r w:rsidRPr="00256592">
        <w:br w:type="page"/>
      </w:r>
      <w:bookmarkStart w:id="186" w:name="_Toc135329701"/>
      <w:r w:rsidRPr="00256592">
        <w:lastRenderedPageBreak/>
        <w:t>RESUMÉ</w:t>
      </w:r>
      <w:bookmarkEnd w:id="186"/>
    </w:p>
    <w:p w14:paraId="06A2667F" w14:textId="55AF25D5" w:rsidR="002C6C33" w:rsidRDefault="002C6C33" w:rsidP="002C6C33">
      <w:pPr>
        <w:pStyle w:val="normlntext"/>
      </w:pPr>
      <w:r>
        <w:t>Tato</w:t>
      </w:r>
      <w:r w:rsidR="001E073E">
        <w:t xml:space="preserve"> diplomová</w:t>
      </w:r>
      <w:r>
        <w:t xml:space="preserve"> práce se zabývá vyhodnocením míry propustnosti pórovitého materiálu. Po uvedení cílů </w:t>
      </w:r>
      <w:r w:rsidR="001E073E">
        <w:t xml:space="preserve">práce </w:t>
      </w:r>
      <w:r>
        <w:t>následuje kapitola definující pojmy pro lepší pochopení problému permeability materiálu. Konkrétně se jedná o propustnost, úplnou propustnost, částečnou propustnost a kritické místo propustnosti.</w:t>
      </w:r>
    </w:p>
    <w:p w14:paraId="0884E8E3" w14:textId="0E0F262C" w:rsidR="002D45A7" w:rsidRDefault="002D45A7" w:rsidP="002C6C33">
      <w:pPr>
        <w:pStyle w:val="normlntext"/>
      </w:pPr>
      <w:r>
        <w:t xml:space="preserve">Třetí kapitola se zaměřuje na nalezení paralel mezi teorií grafů a hledáním permeability v obrazovém rastru. Nejdříve je popsána cesta v grafu a následně definujeme stejné základní pojmy ohledně permeability, jako v kapitole předchozí. Tentokrát ovšem v grafovém kontextu. Dále je zmíněn a popsán </w:t>
      </w:r>
      <w:proofErr w:type="spellStart"/>
      <w:r>
        <w:t>Dijkstrův</w:t>
      </w:r>
      <w:proofErr w:type="spellEnd"/>
      <w:r>
        <w:t xml:space="preserve"> algoritmus, pro hledání cesty v grafu mezi libovolnými vrcholy. Na konci třetí kapitoly popisujeme maximální tok a minimální řez.</w:t>
      </w:r>
    </w:p>
    <w:p w14:paraId="5F4FCB65" w14:textId="32747A67" w:rsidR="002D45A7" w:rsidRDefault="002D45A7" w:rsidP="002C6C33">
      <w:pPr>
        <w:pStyle w:val="normlntext"/>
      </w:pPr>
      <w:r>
        <w:t>Kapitola čtyři zkoumá bludiště a odpovídající algoritmy, které jsou využity na hledání cesty z počátku do konce. Nejdříve je popsáno a definováno bludiště. Následují podkapitoly o algoritmech schopných nalézt cestu bludištěm. Konkrétně vyplňování slepých konců a prohledávání do hloubky. Tyto algoritmy zároveň srovnáváme s algoritmy vyplňovacími.</w:t>
      </w:r>
    </w:p>
    <w:p w14:paraId="459CC879" w14:textId="1F91DDF9" w:rsidR="002D45A7" w:rsidRDefault="00AB7A64" w:rsidP="002C6C33">
      <w:pPr>
        <w:pStyle w:val="normlntext"/>
      </w:pPr>
      <w:r>
        <w:t>Následuje kapitola zaobírajíce se matematickou morfologií. Důraz je kladen na popsání pro nás důležitých operací: dilatace a eroze.</w:t>
      </w:r>
    </w:p>
    <w:p w14:paraId="47EA2290" w14:textId="22ADA4C1" w:rsidR="00AB7A64" w:rsidRDefault="00AB7A64" w:rsidP="002C6C33">
      <w:pPr>
        <w:pStyle w:val="normlntext"/>
      </w:pPr>
      <w:r>
        <w:t xml:space="preserve">Poté </w:t>
      </w:r>
      <w:r w:rsidR="00B37FD8">
        <w:t xml:space="preserve">se zmiňujeme o dalších známých přístupech, které se zajímají o permeabilitu materiálu. Zmíněn je laboratorní přístup s následným modelováním a přístup soustředící se více na softwarové řešení, konkrétně pomocí programu </w:t>
      </w:r>
      <w:proofErr w:type="spellStart"/>
      <w:r w:rsidR="00B37FD8">
        <w:t>Comsol</w:t>
      </w:r>
      <w:proofErr w:type="spellEnd"/>
      <w:r w:rsidR="00B37FD8">
        <w:t>. Tyto přístupy mají za prvotní cíl zjistit, případně vypočítat proudění kapaliny materiálem.</w:t>
      </w:r>
    </w:p>
    <w:p w14:paraId="6FAD74DE" w14:textId="42835E36" w:rsidR="00B37FD8" w:rsidRDefault="00B37FD8" w:rsidP="002C6C33">
      <w:pPr>
        <w:pStyle w:val="normlntext"/>
      </w:pPr>
      <w:r>
        <w:t xml:space="preserve">Otázka grafické reprezentace je probrána v následující sedmé kapitole, kde je popsána metoda </w:t>
      </w:r>
      <w:proofErr w:type="spellStart"/>
      <w:r>
        <w:t>marching</w:t>
      </w:r>
      <w:proofErr w:type="spellEnd"/>
      <w:r>
        <w:t xml:space="preserve"> </w:t>
      </w:r>
      <w:proofErr w:type="spellStart"/>
      <w:r>
        <w:t>cubes</w:t>
      </w:r>
      <w:proofErr w:type="spellEnd"/>
      <w:r>
        <w:t>.</w:t>
      </w:r>
    </w:p>
    <w:p w14:paraId="57E6D9C5" w14:textId="69E64537" w:rsidR="00F25DBC" w:rsidRDefault="00F25DBC" w:rsidP="002C6C33">
      <w:pPr>
        <w:pStyle w:val="normlntext"/>
      </w:pPr>
      <w:r>
        <w:t>Kapitoly osm až devět se již zabývají konkrétní implementací algoritmů pro vyhodnocení míry propustnosti v pórovitém materiále.</w:t>
      </w:r>
      <w:r w:rsidR="00101A30">
        <w:t xml:space="preserve"> Kódy jsou napsány v programu Octave.</w:t>
      </w:r>
      <w:r w:rsidR="009722A9">
        <w:t xml:space="preserve"> Kapitola osm je převážně </w:t>
      </w:r>
      <w:proofErr w:type="gramStart"/>
      <w:r w:rsidR="009722A9">
        <w:t>diskuze</w:t>
      </w:r>
      <w:proofErr w:type="gramEnd"/>
      <w:r w:rsidR="009722A9">
        <w:t xml:space="preserve"> na tímto problémem. Implementační řešení je popsáno v kapitole devět. Nejdříve je vysvětlen algoritmus pro 2D oblast, následně pro 3D. Kvůli náročnosti je uvedena optimalizace pro tyto algoritmy. To je zvlášť důležité pro 3D oblast, ve které je průběh algoritmu velmi náročný.</w:t>
      </w:r>
    </w:p>
    <w:p w14:paraId="241F9334" w14:textId="3EBFEF89" w:rsidR="009722A9" w:rsidRPr="00256592" w:rsidRDefault="009722A9" w:rsidP="002C6C33">
      <w:pPr>
        <w:pStyle w:val="normlntext"/>
      </w:pPr>
      <w:r>
        <w:t xml:space="preserve">Závěrem deváté kapitoly jsou </w:t>
      </w:r>
      <w:r w:rsidR="00BC7F37">
        <w:t>uvedeny možnosti pro další zlepšení</w:t>
      </w:r>
      <w:r>
        <w:t xml:space="preserve"> navrhovan</w:t>
      </w:r>
      <w:r w:rsidR="00BC7F37">
        <w:t>ých</w:t>
      </w:r>
      <w:r>
        <w:t xml:space="preserve"> algoritm</w:t>
      </w:r>
      <w:r w:rsidR="00BC7F37">
        <w:t>ů</w:t>
      </w:r>
      <w:r>
        <w:t>. Konkrétně se jedná o paralelizaci a případná možnost převedení rastrového obrazu do grafového prostoru.</w:t>
      </w:r>
    </w:p>
    <w:p w14:paraId="1E902F81" w14:textId="77777777" w:rsidR="001C2A53" w:rsidRDefault="001C2A53" w:rsidP="001C2A53">
      <w:pPr>
        <w:pStyle w:val="Nadpisy"/>
      </w:pPr>
      <w:r w:rsidRPr="00256592">
        <w:br w:type="page"/>
      </w:r>
      <w:bookmarkStart w:id="187" w:name="_Toc135329702"/>
      <w:r w:rsidRPr="00256592">
        <w:lastRenderedPageBreak/>
        <w:t>SUMMARY</w:t>
      </w:r>
      <w:bookmarkEnd w:id="187"/>
    </w:p>
    <w:p w14:paraId="7393045F" w14:textId="7AA4458A" w:rsidR="00154C2E" w:rsidRPr="00154C2E" w:rsidRDefault="00154C2E" w:rsidP="00154C2E">
      <w:pPr>
        <w:pStyle w:val="normlntext"/>
        <w:rPr>
          <w:rFonts w:eastAsia="Times New Roman" w:cs="Times New Roman"/>
          <w:lang w:val="en-US" w:eastAsia="ja-JP"/>
        </w:rPr>
      </w:pPr>
      <w:r w:rsidRPr="00154C2E">
        <w:rPr>
          <w:lang w:val="en-US"/>
        </w:rPr>
        <w:t xml:space="preserve">This </w:t>
      </w:r>
      <w:r w:rsidR="001E073E">
        <w:rPr>
          <w:lang w:val="en-US"/>
        </w:rPr>
        <w:t xml:space="preserve">master </w:t>
      </w:r>
      <w:r w:rsidRPr="00154C2E">
        <w:rPr>
          <w:lang w:val="en-US"/>
        </w:rPr>
        <w:t>thesis deals with the evaluation of the permeability of porous material. After stating the objectives, a chapter follows that defines concepts for a better understanding of the permeability problem. Specifically, this includes permeability, absolute permeability, partial permeability, and critical permeability location.</w:t>
      </w:r>
    </w:p>
    <w:p w14:paraId="6A1B9823" w14:textId="052B1A89" w:rsidR="00154C2E" w:rsidRPr="00154C2E" w:rsidRDefault="00154C2E" w:rsidP="00154C2E">
      <w:pPr>
        <w:pStyle w:val="normlntext"/>
        <w:rPr>
          <w:lang w:val="en-US"/>
        </w:rPr>
      </w:pPr>
      <w:r w:rsidRPr="00154C2E">
        <w:rPr>
          <w:lang w:val="en-US"/>
        </w:rPr>
        <w:t>The third chapter focuses on finding parallels between graph theory and the search for permeability in an image grid. First, the path in the graph is described, and then the same basic concepts regarding permeability, as in the previous chapter, are defined, but this time in a graph context. Furthermore, the Dijkstra's algorithm is mentioned and described for finding a path in the graph between any two vertices. At the end of the third chapter, the maximum flow and minim</w:t>
      </w:r>
      <w:r w:rsidR="00BC7F37">
        <w:rPr>
          <w:lang w:val="en-US"/>
        </w:rPr>
        <w:t>al</w:t>
      </w:r>
      <w:r w:rsidRPr="00154C2E">
        <w:rPr>
          <w:lang w:val="en-US"/>
        </w:rPr>
        <w:t xml:space="preserve"> cut are described.</w:t>
      </w:r>
    </w:p>
    <w:p w14:paraId="3FA858A5" w14:textId="77777777" w:rsidR="00154C2E" w:rsidRPr="00154C2E" w:rsidRDefault="00154C2E" w:rsidP="00154C2E">
      <w:pPr>
        <w:pStyle w:val="normlntext"/>
        <w:rPr>
          <w:lang w:val="en-US"/>
        </w:rPr>
      </w:pPr>
      <w:r w:rsidRPr="00154C2E">
        <w:rPr>
          <w:lang w:val="en-US"/>
        </w:rPr>
        <w:t xml:space="preserve">Chapter four examines mazes and the corresponding algorithms used to find a path from the start to the end. First, the maze is described and defined. Subsequent subchapters discuss algorithms capable of finding a path through the maze, specifically dead-end </w:t>
      </w:r>
      <w:proofErr w:type="gramStart"/>
      <w:r w:rsidRPr="00154C2E">
        <w:rPr>
          <w:lang w:val="en-US"/>
        </w:rPr>
        <w:t>filling</w:t>
      </w:r>
      <w:proofErr w:type="gramEnd"/>
      <w:r w:rsidRPr="00154C2E">
        <w:rPr>
          <w:lang w:val="en-US"/>
        </w:rPr>
        <w:t xml:space="preserve"> and depth-first search. These algorithms are also compared with filling algorithms.</w:t>
      </w:r>
    </w:p>
    <w:p w14:paraId="385D9B4B" w14:textId="406D9656" w:rsidR="00154C2E" w:rsidRPr="00154C2E" w:rsidRDefault="00154C2E" w:rsidP="00154C2E">
      <w:pPr>
        <w:pStyle w:val="normlntext"/>
        <w:rPr>
          <w:lang w:val="en-US"/>
        </w:rPr>
      </w:pPr>
      <w:r w:rsidRPr="00154C2E">
        <w:rPr>
          <w:lang w:val="en-US"/>
        </w:rPr>
        <w:t>The following chapter delves into mathematical morphology. Emphasis is placed on describing the</w:t>
      </w:r>
      <w:r w:rsidR="00BC7F37">
        <w:rPr>
          <w:lang w:val="en-US"/>
        </w:rPr>
        <w:t xml:space="preserve"> most</w:t>
      </w:r>
      <w:r w:rsidRPr="00154C2E">
        <w:rPr>
          <w:lang w:val="en-US"/>
        </w:rPr>
        <w:t xml:space="preserve"> important operations for us: dilation and erosion.</w:t>
      </w:r>
    </w:p>
    <w:p w14:paraId="7A1B4E8E" w14:textId="77777777" w:rsidR="00154C2E" w:rsidRPr="00154C2E" w:rsidRDefault="00154C2E" w:rsidP="00154C2E">
      <w:pPr>
        <w:pStyle w:val="normlntext"/>
        <w:rPr>
          <w:lang w:val="en-US"/>
        </w:rPr>
      </w:pPr>
      <w:r w:rsidRPr="00154C2E">
        <w:rPr>
          <w:lang w:val="en-US"/>
        </w:rPr>
        <w:t xml:space="preserve">We then mention other known approaches that deal with material permeability. The laboratory approach with subsequent modeling is mentioned, as well as an approach focused more on software solutions, specifically using the </w:t>
      </w:r>
      <w:proofErr w:type="spellStart"/>
      <w:r w:rsidRPr="00154C2E">
        <w:rPr>
          <w:lang w:val="en-US"/>
        </w:rPr>
        <w:t>Comsol</w:t>
      </w:r>
      <w:proofErr w:type="spellEnd"/>
      <w:r w:rsidRPr="00154C2E">
        <w:rPr>
          <w:lang w:val="en-US"/>
        </w:rPr>
        <w:t xml:space="preserve"> program. These approaches primarily aim to determine or calculate fluid flow through the material.</w:t>
      </w:r>
    </w:p>
    <w:p w14:paraId="04A19447" w14:textId="77777777" w:rsidR="00154C2E" w:rsidRPr="00154C2E" w:rsidRDefault="00154C2E" w:rsidP="00154C2E">
      <w:pPr>
        <w:pStyle w:val="normlntext"/>
        <w:rPr>
          <w:lang w:val="en-US"/>
        </w:rPr>
      </w:pPr>
      <w:r w:rsidRPr="00154C2E">
        <w:rPr>
          <w:lang w:val="en-US"/>
        </w:rPr>
        <w:t>The question of graphical representation is addressed in the subsequent seventh chapter, where the marching cubes method is described.</w:t>
      </w:r>
    </w:p>
    <w:p w14:paraId="2A934084" w14:textId="3DE160E7" w:rsidR="00BC7F37" w:rsidRDefault="00154C2E" w:rsidP="00154C2E">
      <w:pPr>
        <w:pStyle w:val="normlntext"/>
        <w:rPr>
          <w:lang w:val="en-US"/>
        </w:rPr>
      </w:pPr>
      <w:r w:rsidRPr="00154C2E">
        <w:rPr>
          <w:lang w:val="en-US"/>
        </w:rPr>
        <w:t>Chapters eight and nine focus on the concrete implementation of algorithms for evaluating the permeability of porous material.</w:t>
      </w:r>
      <w:r w:rsidR="00101A30">
        <w:rPr>
          <w:lang w:val="en-US"/>
        </w:rPr>
        <w:t xml:space="preserve"> The code is written in Octave.</w:t>
      </w:r>
      <w:r w:rsidRPr="00154C2E">
        <w:rPr>
          <w:lang w:val="en-US"/>
        </w:rPr>
        <w:t xml:space="preserve"> Chapter eight is mainly a discussion of this problem. The implementation solution is described in chapter nine. First, the algorithm for the 2D domain is explained, followed by the 3D domain. Due to the complexity, optimizations are provided for these algorithms. This is especially important for the 3D domain, where the algorithm is highly demanding.</w:t>
      </w:r>
    </w:p>
    <w:p w14:paraId="40FF0A5D" w14:textId="6E1ED653" w:rsidR="00154C2E" w:rsidRPr="00154C2E" w:rsidRDefault="00154C2E" w:rsidP="00154C2E">
      <w:pPr>
        <w:pStyle w:val="normlntext"/>
        <w:rPr>
          <w:lang w:val="en-US"/>
        </w:rPr>
      </w:pPr>
      <w:r w:rsidRPr="00154C2E">
        <w:rPr>
          <w:lang w:val="en-US"/>
        </w:rPr>
        <w:lastRenderedPageBreak/>
        <w:t>The conclusion of the ninth chapter presents suggestions for further improvements to the proposed algorithm</w:t>
      </w:r>
      <w:r w:rsidR="00BC7F37">
        <w:rPr>
          <w:lang w:val="en-US"/>
        </w:rPr>
        <w:t>s</w:t>
      </w:r>
      <w:r w:rsidRPr="00154C2E">
        <w:rPr>
          <w:lang w:val="en-US"/>
        </w:rPr>
        <w:t>. Specifically, this includes parallelization and the potential conversion of the raster image into a graph space.</w:t>
      </w:r>
    </w:p>
    <w:p w14:paraId="665AE995" w14:textId="77777777" w:rsidR="00154C2E" w:rsidRPr="00256592" w:rsidRDefault="00154C2E" w:rsidP="00154C2E">
      <w:pPr>
        <w:pStyle w:val="normlntext"/>
      </w:pPr>
    </w:p>
    <w:p w14:paraId="17AB8DD0" w14:textId="719B02BD" w:rsidR="0015696D" w:rsidRPr="00256592" w:rsidRDefault="001C2A53" w:rsidP="001C2A53">
      <w:pPr>
        <w:pStyle w:val="Nadpisy"/>
      </w:pPr>
      <w:r w:rsidRPr="00256592">
        <w:br w:type="page"/>
      </w:r>
      <w:bookmarkStart w:id="188" w:name="_Toc135329703"/>
      <w:r w:rsidRPr="00256592">
        <w:lastRenderedPageBreak/>
        <w:t>SEZNAM POUŽITÉ LITERATURY</w:t>
      </w:r>
      <w:bookmarkEnd w:id="188"/>
    </w:p>
    <w:p w14:paraId="37472A0A" w14:textId="138ACFC2" w:rsidR="00355A16" w:rsidRPr="00256592" w:rsidRDefault="00355A16" w:rsidP="00355A16">
      <w:pPr>
        <w:pStyle w:val="normlntext"/>
        <w:numPr>
          <w:ilvl w:val="0"/>
          <w:numId w:val="23"/>
        </w:numPr>
      </w:pPr>
      <w:bookmarkStart w:id="189" w:name="_Ref132336405"/>
      <w:bookmarkStart w:id="190" w:name="_Ref132860393"/>
      <w:r w:rsidRPr="00256592">
        <w:rPr>
          <w:b/>
          <w:bCs/>
        </w:rPr>
        <w:t>Mrógala J.:</w:t>
      </w:r>
      <w:r w:rsidRPr="00256592">
        <w:t xml:space="preserve"> </w:t>
      </w:r>
      <w:r w:rsidRPr="00256592">
        <w:rPr>
          <w:i/>
          <w:iCs/>
        </w:rPr>
        <w:t>Algoritmy vyplňování pro 3D rastr</w:t>
      </w:r>
      <w:r w:rsidRPr="00256592">
        <w:t>. Ostrava, 2021. Bakalářská práce. Ostravská univerzita. Přírodovědecká fakulta. Katedra informatiky a počítačů.</w:t>
      </w:r>
      <w:bookmarkEnd w:id="189"/>
    </w:p>
    <w:p w14:paraId="4F50F641" w14:textId="20FE83A5" w:rsidR="00355A16" w:rsidRPr="00256592" w:rsidRDefault="00355A16" w:rsidP="00355A16">
      <w:pPr>
        <w:pStyle w:val="normlntext"/>
        <w:numPr>
          <w:ilvl w:val="0"/>
          <w:numId w:val="23"/>
        </w:numPr>
      </w:pPr>
      <w:bookmarkStart w:id="191" w:name="_Ref132427097"/>
      <w:bookmarkStart w:id="192" w:name="_Ref133374913"/>
      <w:r w:rsidRPr="00256592">
        <w:rPr>
          <w:b/>
          <w:bCs/>
        </w:rPr>
        <w:t>Sedláček J.:</w:t>
      </w:r>
      <w:r w:rsidRPr="00256592">
        <w:t xml:space="preserve"> </w:t>
      </w:r>
      <w:r w:rsidRPr="00256592">
        <w:rPr>
          <w:i/>
          <w:iCs/>
        </w:rPr>
        <w:t>Úvod do teorie grafů</w:t>
      </w:r>
      <w:r w:rsidRPr="00256592">
        <w:t>. Academia, Praha, 1977. ISBN 510-21-826</w:t>
      </w:r>
      <w:bookmarkEnd w:id="191"/>
      <w:r w:rsidRPr="00256592">
        <w:t>.</w:t>
      </w:r>
      <w:bookmarkEnd w:id="192"/>
    </w:p>
    <w:p w14:paraId="5F0D1187" w14:textId="025D1921" w:rsidR="00355A16" w:rsidRPr="00256592" w:rsidRDefault="00355A16" w:rsidP="00355A16">
      <w:pPr>
        <w:pStyle w:val="normlntext"/>
        <w:numPr>
          <w:ilvl w:val="0"/>
          <w:numId w:val="23"/>
        </w:numPr>
      </w:pPr>
      <w:bookmarkStart w:id="193" w:name="_Ref132584008"/>
      <w:r w:rsidRPr="00256592">
        <w:rPr>
          <w:b/>
          <w:bCs/>
        </w:rPr>
        <w:t xml:space="preserve">Bělohlávek R., Vychodil V.: </w:t>
      </w:r>
      <w:r w:rsidRPr="00256592">
        <w:rPr>
          <w:i/>
          <w:iCs/>
        </w:rPr>
        <w:t>Diskrétní matematika pro informatiky II.</w:t>
      </w:r>
      <w:r w:rsidRPr="00256592">
        <w:t xml:space="preserve"> Olomouc: </w:t>
      </w:r>
      <w:proofErr w:type="spellStart"/>
      <w:r w:rsidRPr="00256592">
        <w:t>PřF</w:t>
      </w:r>
      <w:proofErr w:type="spellEnd"/>
      <w:r w:rsidRPr="00256592">
        <w:t xml:space="preserve"> UP Olomouc, 2006.</w:t>
      </w:r>
      <w:bookmarkEnd w:id="193"/>
    </w:p>
    <w:p w14:paraId="4899BD89" w14:textId="61BC205E" w:rsidR="009359D6" w:rsidRPr="00256592" w:rsidRDefault="009359D6" w:rsidP="009359D6">
      <w:pPr>
        <w:pStyle w:val="normlntext"/>
        <w:numPr>
          <w:ilvl w:val="0"/>
          <w:numId w:val="23"/>
        </w:numPr>
      </w:pPr>
      <w:bookmarkStart w:id="194" w:name="_Ref133550064"/>
      <w:r w:rsidRPr="00256592">
        <w:rPr>
          <w:b/>
          <w:bCs/>
        </w:rPr>
        <w:t>Černý J.:</w:t>
      </w:r>
      <w:r w:rsidRPr="00256592">
        <w:t xml:space="preserve"> </w:t>
      </w:r>
      <w:r w:rsidRPr="00256592">
        <w:rPr>
          <w:i/>
          <w:iCs/>
        </w:rPr>
        <w:t>Základní grafové algoritmy</w:t>
      </w:r>
      <w:r w:rsidRPr="00256592">
        <w:t>. Praha, 2010. KAM, MFF UK.</w:t>
      </w:r>
      <w:bookmarkEnd w:id="194"/>
    </w:p>
    <w:p w14:paraId="66E92401" w14:textId="7B511F83" w:rsidR="00355A16" w:rsidRPr="00256592" w:rsidRDefault="00355A16" w:rsidP="00355A16">
      <w:pPr>
        <w:pStyle w:val="normlntext"/>
        <w:numPr>
          <w:ilvl w:val="0"/>
          <w:numId w:val="23"/>
        </w:numPr>
      </w:pPr>
      <w:bookmarkStart w:id="195" w:name="_Ref132584247"/>
      <w:r w:rsidRPr="00256592">
        <w:rPr>
          <w:b/>
          <w:bCs/>
        </w:rPr>
        <w:t>Matějka P.:</w:t>
      </w:r>
      <w:r w:rsidRPr="00256592">
        <w:t xml:space="preserve"> </w:t>
      </w:r>
      <w:r w:rsidRPr="00256592">
        <w:rPr>
          <w:i/>
          <w:iCs/>
        </w:rPr>
        <w:t>Algoritmy pro generování a řešení bludišť</w:t>
      </w:r>
      <w:r w:rsidRPr="00256592">
        <w:t>. Brno, 2012. Diplomová práce. Masarykova univerzita. Fakulta informatiky.</w:t>
      </w:r>
      <w:bookmarkEnd w:id="195"/>
    </w:p>
    <w:p w14:paraId="4E5B8215" w14:textId="71F98C95" w:rsidR="00EE5A65" w:rsidRPr="00256592" w:rsidRDefault="00EE5A65" w:rsidP="00EE5A65">
      <w:pPr>
        <w:pStyle w:val="normlntext"/>
        <w:numPr>
          <w:ilvl w:val="0"/>
          <w:numId w:val="23"/>
        </w:numPr>
      </w:pPr>
      <w:bookmarkStart w:id="196" w:name="_Ref135220740"/>
      <w:proofErr w:type="spellStart"/>
      <w:r w:rsidRPr="00256592">
        <w:rPr>
          <w:b/>
          <w:bCs/>
        </w:rPr>
        <w:t>Cormen</w:t>
      </w:r>
      <w:proofErr w:type="spellEnd"/>
      <w:r w:rsidRPr="00256592">
        <w:rPr>
          <w:b/>
          <w:bCs/>
        </w:rPr>
        <w:t xml:space="preserve">, Thomas H., </w:t>
      </w:r>
      <w:proofErr w:type="spellStart"/>
      <w:r w:rsidRPr="00256592">
        <w:rPr>
          <w:b/>
          <w:bCs/>
        </w:rPr>
        <w:t>Leiserson</w:t>
      </w:r>
      <w:proofErr w:type="spellEnd"/>
      <w:r w:rsidRPr="00256592">
        <w:rPr>
          <w:b/>
          <w:bCs/>
        </w:rPr>
        <w:t xml:space="preserve">, Charles E., </w:t>
      </w:r>
      <w:proofErr w:type="spellStart"/>
      <w:r w:rsidRPr="00256592">
        <w:rPr>
          <w:b/>
          <w:bCs/>
        </w:rPr>
        <w:t>Rivest</w:t>
      </w:r>
      <w:proofErr w:type="spellEnd"/>
      <w:r w:rsidRPr="00256592">
        <w:rPr>
          <w:b/>
          <w:bCs/>
        </w:rPr>
        <w:t xml:space="preserve">, Ronald L., Stein, </w:t>
      </w:r>
      <w:proofErr w:type="spellStart"/>
      <w:r w:rsidRPr="00256592">
        <w:rPr>
          <w:b/>
          <w:bCs/>
        </w:rPr>
        <w:t>Clifford</w:t>
      </w:r>
      <w:proofErr w:type="spellEnd"/>
      <w:r w:rsidRPr="00256592">
        <w:t xml:space="preserve"> </w:t>
      </w:r>
      <w:r w:rsidRPr="00256592">
        <w:rPr>
          <w:b/>
          <w:bCs/>
        </w:rPr>
        <w:t>S.:</w:t>
      </w:r>
      <w:r w:rsidRPr="00256592">
        <w:t xml:space="preserve"> </w:t>
      </w:r>
      <w:proofErr w:type="spellStart"/>
      <w:r w:rsidRPr="00256592">
        <w:rPr>
          <w:i/>
          <w:iCs/>
        </w:rPr>
        <w:t>Introduction</w:t>
      </w:r>
      <w:proofErr w:type="spellEnd"/>
      <w:r w:rsidRPr="00256592">
        <w:rPr>
          <w:i/>
          <w:iCs/>
        </w:rPr>
        <w:t xml:space="preserve"> to </w:t>
      </w:r>
      <w:proofErr w:type="spellStart"/>
      <w:r w:rsidRPr="00256592">
        <w:rPr>
          <w:i/>
          <w:iCs/>
        </w:rPr>
        <w:t>Algorithms</w:t>
      </w:r>
      <w:proofErr w:type="spellEnd"/>
      <w:r w:rsidRPr="00256592">
        <w:t xml:space="preserve"> (2nd </w:t>
      </w:r>
      <w:proofErr w:type="spellStart"/>
      <w:r w:rsidRPr="00256592">
        <w:t>ed</w:t>
      </w:r>
      <w:proofErr w:type="spellEnd"/>
      <w:r w:rsidRPr="00256592">
        <w:t xml:space="preserve">.). MIT </w:t>
      </w:r>
      <w:proofErr w:type="spellStart"/>
      <w:r w:rsidRPr="00256592">
        <w:t>Press</w:t>
      </w:r>
      <w:proofErr w:type="spellEnd"/>
      <w:r w:rsidRPr="00256592">
        <w:t xml:space="preserve"> and </w:t>
      </w:r>
      <w:proofErr w:type="spellStart"/>
      <w:r w:rsidRPr="00256592">
        <w:t>McGraw-Hill</w:t>
      </w:r>
      <w:proofErr w:type="spellEnd"/>
      <w:r w:rsidRPr="00256592">
        <w:t>. pp. 531–539. ISBN 0-262-03293-7.</w:t>
      </w:r>
      <w:bookmarkEnd w:id="196"/>
    </w:p>
    <w:p w14:paraId="03836241" w14:textId="7CFCDA7F" w:rsidR="00355A16" w:rsidRPr="00256592" w:rsidRDefault="00355A16" w:rsidP="00355A16">
      <w:pPr>
        <w:pStyle w:val="normlntext"/>
        <w:numPr>
          <w:ilvl w:val="0"/>
          <w:numId w:val="23"/>
        </w:numPr>
      </w:pPr>
      <w:bookmarkStart w:id="197" w:name="_Ref132776697"/>
      <w:r w:rsidRPr="00256592">
        <w:rPr>
          <w:b/>
          <w:bCs/>
        </w:rPr>
        <w:t xml:space="preserve">Šonka M., Hlaváč V., </w:t>
      </w:r>
      <w:proofErr w:type="spellStart"/>
      <w:r w:rsidRPr="00256592">
        <w:rPr>
          <w:b/>
          <w:bCs/>
        </w:rPr>
        <w:t>Boyle</w:t>
      </w:r>
      <w:proofErr w:type="spellEnd"/>
      <w:r w:rsidRPr="00256592">
        <w:rPr>
          <w:b/>
          <w:bCs/>
        </w:rPr>
        <w:t xml:space="preserve"> R.:</w:t>
      </w:r>
      <w:r w:rsidRPr="00256592">
        <w:t xml:space="preserve"> </w:t>
      </w:r>
      <w:r w:rsidRPr="00256592">
        <w:rPr>
          <w:i/>
          <w:iCs/>
        </w:rPr>
        <w:t xml:space="preserve">Image </w:t>
      </w:r>
      <w:proofErr w:type="spellStart"/>
      <w:r w:rsidRPr="00256592">
        <w:rPr>
          <w:i/>
          <w:iCs/>
        </w:rPr>
        <w:t>Processing</w:t>
      </w:r>
      <w:proofErr w:type="spellEnd"/>
      <w:r w:rsidRPr="00256592">
        <w:rPr>
          <w:i/>
          <w:iCs/>
        </w:rPr>
        <w:t xml:space="preserve">, </w:t>
      </w:r>
      <w:proofErr w:type="spellStart"/>
      <w:r w:rsidRPr="00256592">
        <w:rPr>
          <w:i/>
          <w:iCs/>
        </w:rPr>
        <w:t>Analysis</w:t>
      </w:r>
      <w:proofErr w:type="spellEnd"/>
      <w:r w:rsidRPr="00256592">
        <w:rPr>
          <w:i/>
          <w:iCs/>
        </w:rPr>
        <w:t xml:space="preserve"> and </w:t>
      </w:r>
      <w:proofErr w:type="spellStart"/>
      <w:r w:rsidRPr="00256592">
        <w:rPr>
          <w:i/>
          <w:iCs/>
        </w:rPr>
        <w:t>Machine</w:t>
      </w:r>
      <w:proofErr w:type="spellEnd"/>
      <w:r w:rsidRPr="00256592">
        <w:rPr>
          <w:i/>
          <w:iCs/>
        </w:rPr>
        <w:t xml:space="preserve"> Vision</w:t>
      </w:r>
      <w:r w:rsidRPr="00256592">
        <w:t xml:space="preserve">. </w:t>
      </w:r>
      <w:proofErr w:type="spellStart"/>
      <w:r w:rsidRPr="00256592">
        <w:t>Springer</w:t>
      </w:r>
      <w:proofErr w:type="spellEnd"/>
      <w:r w:rsidRPr="00256592">
        <w:t xml:space="preserve"> 2015.</w:t>
      </w:r>
      <w:bookmarkEnd w:id="197"/>
    </w:p>
    <w:p w14:paraId="3E35B7D7" w14:textId="37D31130" w:rsidR="001C2A53" w:rsidRPr="00256592" w:rsidRDefault="001C2A53" w:rsidP="001614AE">
      <w:pPr>
        <w:pStyle w:val="normlntext"/>
        <w:numPr>
          <w:ilvl w:val="0"/>
          <w:numId w:val="23"/>
        </w:numPr>
      </w:pPr>
      <w:bookmarkStart w:id="198" w:name="_Ref133375303"/>
      <w:r w:rsidRPr="00256592">
        <w:rPr>
          <w:b/>
          <w:bCs/>
        </w:rPr>
        <w:t>Haj Ibrahim</w:t>
      </w:r>
      <w:r w:rsidR="00E67CF1" w:rsidRPr="00256592">
        <w:rPr>
          <w:b/>
          <w:bCs/>
        </w:rPr>
        <w:t>, S.</w:t>
      </w:r>
      <w:r w:rsidRPr="00256592">
        <w:rPr>
          <w:b/>
          <w:bCs/>
        </w:rPr>
        <w:t xml:space="preserve">, </w:t>
      </w:r>
      <w:proofErr w:type="spellStart"/>
      <w:r w:rsidRPr="00256592">
        <w:rPr>
          <w:b/>
          <w:bCs/>
        </w:rPr>
        <w:t>Skibinski</w:t>
      </w:r>
      <w:proofErr w:type="spellEnd"/>
      <w:r w:rsidR="00E67CF1" w:rsidRPr="00256592">
        <w:rPr>
          <w:b/>
          <w:bCs/>
        </w:rPr>
        <w:t xml:space="preserve"> J.</w:t>
      </w:r>
      <w:r w:rsidRPr="00256592">
        <w:rPr>
          <w:b/>
          <w:bCs/>
        </w:rPr>
        <w:t>, Oliver</w:t>
      </w:r>
      <w:r w:rsidR="00E67CF1" w:rsidRPr="00256592">
        <w:rPr>
          <w:b/>
          <w:bCs/>
        </w:rPr>
        <w:t xml:space="preserve"> G. J.</w:t>
      </w:r>
      <w:r w:rsidRPr="00256592">
        <w:rPr>
          <w:b/>
          <w:bCs/>
        </w:rPr>
        <w:t xml:space="preserve">, </w:t>
      </w:r>
      <w:proofErr w:type="spellStart"/>
      <w:r w:rsidRPr="00256592">
        <w:rPr>
          <w:b/>
          <w:bCs/>
        </w:rPr>
        <w:t>Wejrzanowski</w:t>
      </w:r>
      <w:proofErr w:type="spellEnd"/>
      <w:r w:rsidR="00E67CF1" w:rsidRPr="00256592">
        <w:rPr>
          <w:b/>
          <w:bCs/>
        </w:rPr>
        <w:t xml:space="preserve"> T.:</w:t>
      </w:r>
      <w:r w:rsidRPr="00256592">
        <w:t xml:space="preserve"> </w:t>
      </w:r>
      <w:proofErr w:type="spellStart"/>
      <w:r w:rsidRPr="00256592">
        <w:rPr>
          <w:i/>
          <w:iCs/>
        </w:rPr>
        <w:t>Microstructure</w:t>
      </w:r>
      <w:proofErr w:type="spellEnd"/>
      <w:r w:rsidRPr="00256592">
        <w:rPr>
          <w:i/>
          <w:iCs/>
        </w:rPr>
        <w:t xml:space="preserve"> </w:t>
      </w:r>
      <w:proofErr w:type="spellStart"/>
      <w:r w:rsidRPr="00256592">
        <w:rPr>
          <w:i/>
          <w:iCs/>
        </w:rPr>
        <w:t>effect</w:t>
      </w:r>
      <w:proofErr w:type="spellEnd"/>
      <w:r w:rsidRPr="00256592">
        <w:rPr>
          <w:i/>
          <w:iCs/>
        </w:rPr>
        <w:t xml:space="preserve"> on </w:t>
      </w:r>
      <w:proofErr w:type="spellStart"/>
      <w:r w:rsidRPr="00256592">
        <w:rPr>
          <w:i/>
          <w:iCs/>
        </w:rPr>
        <w:t>the</w:t>
      </w:r>
      <w:proofErr w:type="spellEnd"/>
      <w:r w:rsidRPr="00256592">
        <w:rPr>
          <w:i/>
          <w:iCs/>
        </w:rPr>
        <w:t xml:space="preserve"> permeability </w:t>
      </w:r>
      <w:proofErr w:type="spellStart"/>
      <w:r w:rsidRPr="00256592">
        <w:rPr>
          <w:i/>
          <w:iCs/>
        </w:rPr>
        <w:t>of</w:t>
      </w:r>
      <w:proofErr w:type="spellEnd"/>
      <w:r w:rsidRPr="00256592">
        <w:rPr>
          <w:i/>
          <w:iCs/>
        </w:rPr>
        <w:t xml:space="preserve"> </w:t>
      </w:r>
      <w:proofErr w:type="spellStart"/>
      <w:r w:rsidRPr="00256592">
        <w:rPr>
          <w:i/>
          <w:iCs/>
        </w:rPr>
        <w:t>the</w:t>
      </w:r>
      <w:proofErr w:type="spellEnd"/>
      <w:r w:rsidRPr="00256592">
        <w:rPr>
          <w:i/>
          <w:iCs/>
        </w:rPr>
        <w:t xml:space="preserve"> </w:t>
      </w:r>
      <w:proofErr w:type="spellStart"/>
      <w:r w:rsidRPr="00256592">
        <w:rPr>
          <w:i/>
          <w:iCs/>
        </w:rPr>
        <w:t>tape-cast</w:t>
      </w:r>
      <w:proofErr w:type="spellEnd"/>
      <w:r w:rsidRPr="00256592">
        <w:rPr>
          <w:i/>
          <w:iCs/>
        </w:rPr>
        <w:t xml:space="preserve"> open-</w:t>
      </w:r>
      <w:proofErr w:type="spellStart"/>
      <w:r w:rsidRPr="00256592">
        <w:rPr>
          <w:i/>
          <w:iCs/>
        </w:rPr>
        <w:t>porous</w:t>
      </w:r>
      <w:proofErr w:type="spellEnd"/>
      <w:r w:rsidRPr="00256592">
        <w:rPr>
          <w:i/>
          <w:iCs/>
        </w:rPr>
        <w:t xml:space="preserve"> </w:t>
      </w:r>
      <w:proofErr w:type="spellStart"/>
      <w:r w:rsidRPr="00256592">
        <w:rPr>
          <w:i/>
          <w:iCs/>
        </w:rPr>
        <w:t>materials</w:t>
      </w:r>
      <w:proofErr w:type="spellEnd"/>
      <w:r w:rsidRPr="00256592">
        <w:t xml:space="preserve">. </w:t>
      </w:r>
      <w:proofErr w:type="spellStart"/>
      <w:r w:rsidRPr="00256592">
        <w:t>Materials</w:t>
      </w:r>
      <w:proofErr w:type="spellEnd"/>
      <w:r w:rsidRPr="00256592">
        <w:t xml:space="preserve"> &amp; Design Vol. 167, </w:t>
      </w:r>
      <w:proofErr w:type="spellStart"/>
      <w:r w:rsidRPr="00256592">
        <w:t>April</w:t>
      </w:r>
      <w:proofErr w:type="spellEnd"/>
      <w:r w:rsidRPr="00256592">
        <w:t xml:space="preserve"> 2019</w:t>
      </w:r>
      <w:bookmarkEnd w:id="190"/>
      <w:r w:rsidR="00E473ED" w:rsidRPr="00256592">
        <w:t>.</w:t>
      </w:r>
      <w:bookmarkEnd w:id="198"/>
    </w:p>
    <w:p w14:paraId="3BE6F71A" w14:textId="77491470" w:rsidR="00256592" w:rsidRPr="00256592" w:rsidRDefault="00256592" w:rsidP="001614AE">
      <w:pPr>
        <w:pStyle w:val="normlntext"/>
        <w:numPr>
          <w:ilvl w:val="0"/>
          <w:numId w:val="23"/>
        </w:numPr>
        <w:rPr>
          <w:i/>
          <w:iCs/>
        </w:rPr>
      </w:pPr>
      <w:bookmarkStart w:id="199" w:name="_Ref135281616"/>
      <w:r w:rsidRPr="00256592">
        <w:rPr>
          <w:b/>
          <w:bCs/>
        </w:rPr>
        <w:t>Michalec Z.:</w:t>
      </w:r>
      <w:r w:rsidRPr="00256592">
        <w:rPr>
          <w:i/>
          <w:iCs/>
        </w:rPr>
        <w:t xml:space="preserve"> Možnost zpracování CT obrazu porézního prostředí pro vypočet proudění (difúze) v softwaru </w:t>
      </w:r>
      <w:proofErr w:type="spellStart"/>
      <w:r w:rsidRPr="00256592">
        <w:rPr>
          <w:i/>
          <w:iCs/>
        </w:rPr>
        <w:t>Comso</w:t>
      </w:r>
      <w:r>
        <w:rPr>
          <w:i/>
          <w:iCs/>
        </w:rPr>
        <w:t>l</w:t>
      </w:r>
      <w:proofErr w:type="spellEnd"/>
      <w:r>
        <w:rPr>
          <w:i/>
          <w:iCs/>
        </w:rPr>
        <w:t xml:space="preserve">. </w:t>
      </w:r>
      <w:r>
        <w:t xml:space="preserve">Ostrava, 2021. Ústav </w:t>
      </w:r>
      <w:proofErr w:type="spellStart"/>
      <w:r>
        <w:t>geoniky</w:t>
      </w:r>
      <w:proofErr w:type="spellEnd"/>
      <w:r>
        <w:t xml:space="preserve"> AV ČR</w:t>
      </w:r>
      <w:r w:rsidR="00531358">
        <w:t xml:space="preserve"> </w:t>
      </w:r>
      <w:proofErr w:type="spellStart"/>
      <w:r w:rsidR="00531358">
        <w:t>v.v.i</w:t>
      </w:r>
      <w:proofErr w:type="spellEnd"/>
      <w:r>
        <w:t>.</w:t>
      </w:r>
      <w:bookmarkEnd w:id="199"/>
    </w:p>
    <w:p w14:paraId="34E7EB61" w14:textId="698BD454" w:rsidR="001C2A53" w:rsidRPr="00256592" w:rsidRDefault="001C2A53" w:rsidP="001614AE">
      <w:pPr>
        <w:pStyle w:val="normlntext"/>
        <w:numPr>
          <w:ilvl w:val="0"/>
          <w:numId w:val="23"/>
        </w:numPr>
      </w:pPr>
      <w:bookmarkStart w:id="200" w:name="_Ref133725030"/>
      <w:r w:rsidRPr="00256592">
        <w:rPr>
          <w:b/>
          <w:bCs/>
        </w:rPr>
        <w:t>Grossmanová</w:t>
      </w:r>
      <w:r w:rsidR="00E67CF1" w:rsidRPr="00256592">
        <w:rPr>
          <w:b/>
          <w:bCs/>
        </w:rPr>
        <w:t xml:space="preserve"> P.:</w:t>
      </w:r>
      <w:r w:rsidRPr="00256592">
        <w:t xml:space="preserve"> </w:t>
      </w:r>
      <w:r w:rsidRPr="00256592">
        <w:rPr>
          <w:i/>
          <w:iCs/>
        </w:rPr>
        <w:t>Model 3D prostoru</w:t>
      </w:r>
      <w:r w:rsidRPr="00256592">
        <w:t>. Ostrava, 2019. Diplomová práce. Ostravská univerzita. Přírodovědecká fakulta. Katedra informatiky a počítačů.</w:t>
      </w:r>
      <w:bookmarkEnd w:id="200"/>
    </w:p>
    <w:p w14:paraId="1B541610" w14:textId="031656C0" w:rsidR="001C2A53" w:rsidRPr="00256592" w:rsidRDefault="001C2A53" w:rsidP="001E136A">
      <w:pPr>
        <w:pStyle w:val="Nadpisy"/>
      </w:pPr>
      <w:r w:rsidRPr="00256592">
        <w:br w:type="page"/>
      </w:r>
      <w:bookmarkStart w:id="201" w:name="_Toc135329704"/>
      <w:r w:rsidRPr="00256592">
        <w:lastRenderedPageBreak/>
        <w:t>SEZNAM POUŽITÝCH SYMBOLŮ</w:t>
      </w:r>
      <w:bookmarkEnd w:id="201"/>
    </w:p>
    <w:tbl>
      <w:tblPr>
        <w:tblW w:w="9247" w:type="dxa"/>
        <w:tblLayout w:type="fixed"/>
        <w:tblLook w:val="0000" w:firstRow="0" w:lastRow="0" w:firstColumn="0" w:lastColumn="0" w:noHBand="0" w:noVBand="0"/>
      </w:tblPr>
      <w:tblGrid>
        <w:gridCol w:w="1234"/>
        <w:gridCol w:w="236"/>
        <w:gridCol w:w="236"/>
        <w:gridCol w:w="7541"/>
      </w:tblGrid>
      <w:tr w:rsidR="001C2A53" w:rsidRPr="00256592" w14:paraId="5C4CD791" w14:textId="77777777" w:rsidTr="00103645">
        <w:tc>
          <w:tcPr>
            <w:tcW w:w="1296" w:type="dxa"/>
            <w:tcMar>
              <w:top w:w="0" w:type="dxa"/>
              <w:bottom w:w="0" w:type="dxa"/>
            </w:tcMar>
          </w:tcPr>
          <w:p w14:paraId="03DF1FFC" w14:textId="04F81261" w:rsidR="001C2A53" w:rsidRPr="00256592" w:rsidRDefault="00B1056D" w:rsidP="00103645">
            <w:pPr>
              <w:pStyle w:val="normlntext"/>
            </w:pPr>
            <w:r>
              <w:t>2D</w:t>
            </w:r>
          </w:p>
        </w:tc>
        <w:tc>
          <w:tcPr>
            <w:tcW w:w="236" w:type="dxa"/>
          </w:tcPr>
          <w:p w14:paraId="2F9E7F5D" w14:textId="1D870B3B" w:rsidR="001C2A53" w:rsidRPr="00256592" w:rsidRDefault="001C2A53" w:rsidP="00103645">
            <w:pPr>
              <w:pStyle w:val="normlntext"/>
            </w:pPr>
          </w:p>
        </w:tc>
        <w:tc>
          <w:tcPr>
            <w:tcW w:w="236" w:type="dxa"/>
            <w:tcMar>
              <w:top w:w="0" w:type="dxa"/>
              <w:bottom w:w="0" w:type="dxa"/>
            </w:tcMar>
          </w:tcPr>
          <w:p w14:paraId="21DAB48E" w14:textId="23FCADA6" w:rsidR="001C2A53" w:rsidRPr="00256592" w:rsidRDefault="001C2A53" w:rsidP="00103645">
            <w:pPr>
              <w:pStyle w:val="normlntext"/>
            </w:pPr>
          </w:p>
        </w:tc>
        <w:tc>
          <w:tcPr>
            <w:tcW w:w="7992" w:type="dxa"/>
            <w:tcMar>
              <w:top w:w="0" w:type="dxa"/>
              <w:bottom w:w="0" w:type="dxa"/>
            </w:tcMar>
          </w:tcPr>
          <w:p w14:paraId="5E4D734A" w14:textId="449EEABE" w:rsidR="001C2A53" w:rsidRPr="00256592" w:rsidRDefault="00531358" w:rsidP="00103645">
            <w:pPr>
              <w:pStyle w:val="normlntext"/>
            </w:pPr>
            <w:r>
              <w:t xml:space="preserve">2 – </w:t>
            </w:r>
            <w:proofErr w:type="spellStart"/>
            <w:r>
              <w:t>Dimensional</w:t>
            </w:r>
            <w:proofErr w:type="spellEnd"/>
            <w:r>
              <w:t xml:space="preserve"> – dvourozměrný</w:t>
            </w:r>
            <w:r w:rsidR="00B1056D">
              <w:t xml:space="preserve"> prostor.</w:t>
            </w:r>
          </w:p>
        </w:tc>
      </w:tr>
      <w:tr w:rsidR="001C2A53" w:rsidRPr="00256592" w14:paraId="0587478F" w14:textId="77777777" w:rsidTr="00103645">
        <w:tc>
          <w:tcPr>
            <w:tcW w:w="1296" w:type="dxa"/>
            <w:tcMar>
              <w:top w:w="0" w:type="dxa"/>
              <w:bottom w:w="0" w:type="dxa"/>
            </w:tcMar>
          </w:tcPr>
          <w:p w14:paraId="0AF6AEEB" w14:textId="476C61C2" w:rsidR="001C2A53" w:rsidRPr="00256592" w:rsidRDefault="00B1056D" w:rsidP="00103645">
            <w:pPr>
              <w:pStyle w:val="normlntext"/>
            </w:pPr>
            <w:r>
              <w:t>3D</w:t>
            </w:r>
          </w:p>
        </w:tc>
        <w:tc>
          <w:tcPr>
            <w:tcW w:w="236" w:type="dxa"/>
          </w:tcPr>
          <w:p w14:paraId="14F632CB" w14:textId="77777777" w:rsidR="001C2A53" w:rsidRPr="00256592" w:rsidRDefault="001C2A53" w:rsidP="00103645">
            <w:pPr>
              <w:pStyle w:val="normlntext"/>
            </w:pPr>
          </w:p>
        </w:tc>
        <w:tc>
          <w:tcPr>
            <w:tcW w:w="236" w:type="dxa"/>
            <w:tcMar>
              <w:top w:w="0" w:type="dxa"/>
              <w:bottom w:w="0" w:type="dxa"/>
            </w:tcMar>
          </w:tcPr>
          <w:p w14:paraId="34A12DA9" w14:textId="6E88E641" w:rsidR="001C2A53" w:rsidRPr="00256592" w:rsidRDefault="001C2A53" w:rsidP="00103645">
            <w:pPr>
              <w:pStyle w:val="normlntext"/>
            </w:pPr>
          </w:p>
        </w:tc>
        <w:tc>
          <w:tcPr>
            <w:tcW w:w="7992" w:type="dxa"/>
            <w:tcMar>
              <w:top w:w="0" w:type="dxa"/>
              <w:bottom w:w="0" w:type="dxa"/>
            </w:tcMar>
          </w:tcPr>
          <w:p w14:paraId="26618064" w14:textId="1DB96510" w:rsidR="001C2A53" w:rsidRPr="00256592" w:rsidRDefault="00531358" w:rsidP="00103645">
            <w:pPr>
              <w:pStyle w:val="normlntext"/>
            </w:pPr>
            <w:r>
              <w:t xml:space="preserve">3 – </w:t>
            </w:r>
            <w:proofErr w:type="spellStart"/>
            <w:r>
              <w:t>Dimensional</w:t>
            </w:r>
            <w:proofErr w:type="spellEnd"/>
            <w:r>
              <w:t xml:space="preserve"> – trojrozměrný</w:t>
            </w:r>
            <w:r w:rsidR="00B1056D">
              <w:t xml:space="preserve"> prostor</w:t>
            </w:r>
            <w:r w:rsidR="001C2A53" w:rsidRPr="00256592">
              <w:t>.</w:t>
            </w:r>
          </w:p>
        </w:tc>
      </w:tr>
      <w:tr w:rsidR="001C2A53" w:rsidRPr="00256592" w14:paraId="6DD8E7D9" w14:textId="77777777" w:rsidTr="00103645">
        <w:tc>
          <w:tcPr>
            <w:tcW w:w="1296" w:type="dxa"/>
            <w:tcMar>
              <w:top w:w="0" w:type="dxa"/>
              <w:bottom w:w="0" w:type="dxa"/>
            </w:tcMar>
          </w:tcPr>
          <w:p w14:paraId="31D0FA83" w14:textId="0854DE74" w:rsidR="001C2A53" w:rsidRPr="00256592" w:rsidRDefault="001E136A" w:rsidP="00103645">
            <w:pPr>
              <w:pStyle w:val="normlntext"/>
            </w:pPr>
            <w:r>
              <w:t>CT</w:t>
            </w:r>
          </w:p>
        </w:tc>
        <w:tc>
          <w:tcPr>
            <w:tcW w:w="236" w:type="dxa"/>
          </w:tcPr>
          <w:p w14:paraId="6743195C" w14:textId="77777777" w:rsidR="001C2A53" w:rsidRPr="00256592" w:rsidRDefault="001C2A53" w:rsidP="00103645">
            <w:pPr>
              <w:pStyle w:val="normlntext"/>
            </w:pPr>
          </w:p>
        </w:tc>
        <w:tc>
          <w:tcPr>
            <w:tcW w:w="236" w:type="dxa"/>
            <w:tcMar>
              <w:top w:w="0" w:type="dxa"/>
              <w:bottom w:w="0" w:type="dxa"/>
            </w:tcMar>
          </w:tcPr>
          <w:p w14:paraId="39274AF5" w14:textId="44074DDE" w:rsidR="001C2A53" w:rsidRPr="00256592" w:rsidRDefault="001C2A53" w:rsidP="00103645">
            <w:pPr>
              <w:pStyle w:val="normlntext"/>
            </w:pPr>
          </w:p>
        </w:tc>
        <w:tc>
          <w:tcPr>
            <w:tcW w:w="7992" w:type="dxa"/>
            <w:tcMar>
              <w:top w:w="0" w:type="dxa"/>
              <w:bottom w:w="0" w:type="dxa"/>
            </w:tcMar>
          </w:tcPr>
          <w:p w14:paraId="33736AE7" w14:textId="1AA77289" w:rsidR="001C2A53" w:rsidRPr="00256592" w:rsidRDefault="001E136A" w:rsidP="00103645">
            <w:pPr>
              <w:pStyle w:val="normlntext"/>
            </w:pPr>
            <w:r>
              <w:rPr>
                <w:rStyle w:val="hgkelc"/>
                <w:lang w:val="en"/>
              </w:rPr>
              <w:t xml:space="preserve">Computed tomography </w:t>
            </w:r>
            <w:r>
              <w:t>– počítačová tomografie</w:t>
            </w:r>
          </w:p>
        </w:tc>
      </w:tr>
      <w:tr w:rsidR="001C2A53" w:rsidRPr="00256592" w14:paraId="22529CEF" w14:textId="77777777" w:rsidTr="00103645">
        <w:tc>
          <w:tcPr>
            <w:tcW w:w="1296" w:type="dxa"/>
            <w:tcMar>
              <w:top w:w="0" w:type="dxa"/>
              <w:bottom w:w="0" w:type="dxa"/>
            </w:tcMar>
          </w:tcPr>
          <w:p w14:paraId="3543580F" w14:textId="599D2331" w:rsidR="001C2A53" w:rsidRPr="00256592" w:rsidRDefault="00103645" w:rsidP="00103645">
            <w:pPr>
              <w:pStyle w:val="normlntext"/>
            </w:pPr>
            <w:r>
              <w:t>NURBS</w:t>
            </w:r>
          </w:p>
        </w:tc>
        <w:tc>
          <w:tcPr>
            <w:tcW w:w="236" w:type="dxa"/>
          </w:tcPr>
          <w:p w14:paraId="2DFC9E49" w14:textId="77777777" w:rsidR="001C2A53" w:rsidRPr="00256592" w:rsidRDefault="001C2A53" w:rsidP="00103645">
            <w:pPr>
              <w:pStyle w:val="normlntext"/>
            </w:pPr>
          </w:p>
        </w:tc>
        <w:tc>
          <w:tcPr>
            <w:tcW w:w="236" w:type="dxa"/>
            <w:tcMar>
              <w:top w:w="0" w:type="dxa"/>
              <w:bottom w:w="0" w:type="dxa"/>
            </w:tcMar>
          </w:tcPr>
          <w:p w14:paraId="73960466" w14:textId="1430C4DA" w:rsidR="001C2A53" w:rsidRPr="00256592" w:rsidRDefault="001C2A53" w:rsidP="00103645">
            <w:pPr>
              <w:pStyle w:val="normlntext"/>
            </w:pPr>
          </w:p>
        </w:tc>
        <w:tc>
          <w:tcPr>
            <w:tcW w:w="7992" w:type="dxa"/>
            <w:tcMar>
              <w:top w:w="0" w:type="dxa"/>
              <w:bottom w:w="0" w:type="dxa"/>
            </w:tcMar>
          </w:tcPr>
          <w:p w14:paraId="5D33ABCC" w14:textId="17F75645" w:rsidR="001C2A53" w:rsidRPr="00256592" w:rsidRDefault="00103645" w:rsidP="00103645">
            <w:pPr>
              <w:pStyle w:val="normlntext"/>
            </w:pPr>
            <w:r w:rsidRPr="00103645">
              <w:t>Non-</w:t>
            </w:r>
            <w:proofErr w:type="spellStart"/>
            <w:r w:rsidRPr="00103645">
              <w:t>uniform</w:t>
            </w:r>
            <w:proofErr w:type="spellEnd"/>
            <w:r w:rsidRPr="00103645">
              <w:t xml:space="preserve"> </w:t>
            </w:r>
            <w:proofErr w:type="spellStart"/>
            <w:r w:rsidRPr="00103645">
              <w:t>rational</w:t>
            </w:r>
            <w:proofErr w:type="spellEnd"/>
            <w:r w:rsidRPr="00103645">
              <w:t xml:space="preserve"> </w:t>
            </w:r>
            <w:r>
              <w:t>B-</w:t>
            </w:r>
            <w:r w:rsidRPr="00103645">
              <w:t>spline</w:t>
            </w:r>
            <w:r>
              <w:t xml:space="preserve"> – reprezentace křivek a povrchů</w:t>
            </w:r>
          </w:p>
        </w:tc>
      </w:tr>
    </w:tbl>
    <w:p w14:paraId="565B3EE9" w14:textId="77777777" w:rsidR="001C2A53" w:rsidRDefault="001C2A53" w:rsidP="00557189">
      <w:pPr>
        <w:pStyle w:val="Nadpisy"/>
      </w:pPr>
      <w:r w:rsidRPr="00256592">
        <w:br w:type="page"/>
      </w:r>
      <w:bookmarkStart w:id="202" w:name="_Toc135329705"/>
      <w:r w:rsidRPr="00256592">
        <w:lastRenderedPageBreak/>
        <w:t>SEZNAM OBRÁZKŮ</w:t>
      </w:r>
      <w:bookmarkEnd w:id="202"/>
    </w:p>
    <w:p w14:paraId="480CD8D8" w14:textId="3B7ED971" w:rsidR="00A91A96" w:rsidRDefault="00A91A96">
      <w:pPr>
        <w:pStyle w:val="TableofFigures"/>
        <w:tabs>
          <w:tab w:val="right" w:leader="dot" w:pos="8777"/>
        </w:tabs>
        <w:rPr>
          <w:rFonts w:asciiTheme="minorHAnsi" w:eastAsiaTheme="minorEastAsia" w:hAnsiTheme="minorHAnsi" w:cstheme="minorBidi"/>
          <w:noProof/>
          <w:sz w:val="22"/>
          <w:szCs w:val="22"/>
          <w:lang w:eastAsia="ja-JP"/>
        </w:rPr>
      </w:pPr>
      <w:r w:rsidRPr="005E0C3C">
        <w:fldChar w:fldCharType="begin"/>
      </w:r>
      <w:r w:rsidRPr="005E0C3C">
        <w:instrText xml:space="preserve"> TOC \h \z \c "Obrázek" </w:instrText>
      </w:r>
      <w:r w:rsidRPr="005E0C3C">
        <w:fldChar w:fldCharType="separate"/>
      </w:r>
      <w:hyperlink w:anchor="_Toc135324638" w:history="1">
        <w:r w:rsidRPr="004F29DE">
          <w:rPr>
            <w:rStyle w:val="Hyperlink"/>
            <w:noProof/>
          </w:rPr>
          <w:t>Obrázek 1- znázornění propustnosti materiálu</w:t>
        </w:r>
        <w:r>
          <w:rPr>
            <w:noProof/>
            <w:webHidden/>
          </w:rPr>
          <w:tab/>
        </w:r>
        <w:r>
          <w:rPr>
            <w:noProof/>
            <w:webHidden/>
          </w:rPr>
          <w:fldChar w:fldCharType="begin"/>
        </w:r>
        <w:r>
          <w:rPr>
            <w:noProof/>
            <w:webHidden/>
          </w:rPr>
          <w:instrText xml:space="preserve"> PAGEREF _Toc135324638 \h </w:instrText>
        </w:r>
        <w:r>
          <w:rPr>
            <w:noProof/>
            <w:webHidden/>
          </w:rPr>
        </w:r>
        <w:r>
          <w:rPr>
            <w:noProof/>
            <w:webHidden/>
          </w:rPr>
          <w:fldChar w:fldCharType="separate"/>
        </w:r>
        <w:r>
          <w:rPr>
            <w:noProof/>
            <w:webHidden/>
          </w:rPr>
          <w:t>12</w:t>
        </w:r>
        <w:r>
          <w:rPr>
            <w:noProof/>
            <w:webHidden/>
          </w:rPr>
          <w:fldChar w:fldCharType="end"/>
        </w:r>
      </w:hyperlink>
    </w:p>
    <w:p w14:paraId="2FE7A2E6" w14:textId="0417623C"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39" w:history="1">
        <w:r w:rsidR="00A91A96" w:rsidRPr="004F29DE">
          <w:rPr>
            <w:rStyle w:val="Hyperlink"/>
            <w:noProof/>
          </w:rPr>
          <w:t>Obrázek 2- znázornění úplné propustnosti</w:t>
        </w:r>
        <w:r w:rsidR="00A91A96">
          <w:rPr>
            <w:noProof/>
            <w:webHidden/>
          </w:rPr>
          <w:tab/>
        </w:r>
        <w:r w:rsidR="00A91A96">
          <w:rPr>
            <w:noProof/>
            <w:webHidden/>
          </w:rPr>
          <w:fldChar w:fldCharType="begin"/>
        </w:r>
        <w:r w:rsidR="00A91A96">
          <w:rPr>
            <w:noProof/>
            <w:webHidden/>
          </w:rPr>
          <w:instrText xml:space="preserve"> PAGEREF _Toc135324639 \h </w:instrText>
        </w:r>
        <w:r w:rsidR="00A91A96">
          <w:rPr>
            <w:noProof/>
            <w:webHidden/>
          </w:rPr>
        </w:r>
        <w:r w:rsidR="00A91A96">
          <w:rPr>
            <w:noProof/>
            <w:webHidden/>
          </w:rPr>
          <w:fldChar w:fldCharType="separate"/>
        </w:r>
        <w:r w:rsidR="00A91A96">
          <w:rPr>
            <w:noProof/>
            <w:webHidden/>
          </w:rPr>
          <w:t>12</w:t>
        </w:r>
        <w:r w:rsidR="00A91A96">
          <w:rPr>
            <w:noProof/>
            <w:webHidden/>
          </w:rPr>
          <w:fldChar w:fldCharType="end"/>
        </w:r>
      </w:hyperlink>
    </w:p>
    <w:p w14:paraId="64610F85" w14:textId="6265AE7F"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40" w:history="1">
        <w:r w:rsidR="00A91A96" w:rsidRPr="004F29DE">
          <w:rPr>
            <w:rStyle w:val="Hyperlink"/>
            <w:noProof/>
          </w:rPr>
          <w:t>Obrázek 3- znázornění částečné propustnosti</w:t>
        </w:r>
        <w:r w:rsidR="00A91A96">
          <w:rPr>
            <w:noProof/>
            <w:webHidden/>
          </w:rPr>
          <w:tab/>
        </w:r>
        <w:r w:rsidR="00A91A96">
          <w:rPr>
            <w:noProof/>
            <w:webHidden/>
          </w:rPr>
          <w:fldChar w:fldCharType="begin"/>
        </w:r>
        <w:r w:rsidR="00A91A96">
          <w:rPr>
            <w:noProof/>
            <w:webHidden/>
          </w:rPr>
          <w:instrText xml:space="preserve"> PAGEREF _Toc135324640 \h </w:instrText>
        </w:r>
        <w:r w:rsidR="00A91A96">
          <w:rPr>
            <w:noProof/>
            <w:webHidden/>
          </w:rPr>
        </w:r>
        <w:r w:rsidR="00A91A96">
          <w:rPr>
            <w:noProof/>
            <w:webHidden/>
          </w:rPr>
          <w:fldChar w:fldCharType="separate"/>
        </w:r>
        <w:r w:rsidR="00A91A96">
          <w:rPr>
            <w:noProof/>
            <w:webHidden/>
          </w:rPr>
          <w:t>13</w:t>
        </w:r>
        <w:r w:rsidR="00A91A96">
          <w:rPr>
            <w:noProof/>
            <w:webHidden/>
          </w:rPr>
          <w:fldChar w:fldCharType="end"/>
        </w:r>
      </w:hyperlink>
    </w:p>
    <w:p w14:paraId="7A9D4378" w14:textId="650CEDA1"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41" w:history="1">
        <w:r w:rsidR="00A91A96" w:rsidRPr="004F29DE">
          <w:rPr>
            <w:rStyle w:val="Hyperlink"/>
            <w:noProof/>
          </w:rPr>
          <w:t>Obrázek 4- znázornění kritického místa propustnosti D</w:t>
        </w:r>
        <w:r w:rsidR="00A91A96">
          <w:rPr>
            <w:noProof/>
            <w:webHidden/>
          </w:rPr>
          <w:tab/>
        </w:r>
        <w:r w:rsidR="00A91A96">
          <w:rPr>
            <w:noProof/>
            <w:webHidden/>
          </w:rPr>
          <w:fldChar w:fldCharType="begin"/>
        </w:r>
        <w:r w:rsidR="00A91A96">
          <w:rPr>
            <w:noProof/>
            <w:webHidden/>
          </w:rPr>
          <w:instrText xml:space="preserve"> PAGEREF _Toc135324641 \h </w:instrText>
        </w:r>
        <w:r w:rsidR="00A91A96">
          <w:rPr>
            <w:noProof/>
            <w:webHidden/>
          </w:rPr>
        </w:r>
        <w:r w:rsidR="00A91A96">
          <w:rPr>
            <w:noProof/>
            <w:webHidden/>
          </w:rPr>
          <w:fldChar w:fldCharType="separate"/>
        </w:r>
        <w:r w:rsidR="00A91A96">
          <w:rPr>
            <w:noProof/>
            <w:webHidden/>
          </w:rPr>
          <w:t>13</w:t>
        </w:r>
        <w:r w:rsidR="00A91A96">
          <w:rPr>
            <w:noProof/>
            <w:webHidden/>
          </w:rPr>
          <w:fldChar w:fldCharType="end"/>
        </w:r>
      </w:hyperlink>
    </w:p>
    <w:p w14:paraId="7E3250D8" w14:textId="69FCB100"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42" w:history="1">
        <w:r w:rsidR="00A91A96" w:rsidRPr="004F29DE">
          <w:rPr>
            <w:rStyle w:val="Hyperlink"/>
            <w:noProof/>
          </w:rPr>
          <w:t>Obrázek 5- příklad propustného grafu</w:t>
        </w:r>
        <w:r w:rsidR="00A91A96">
          <w:rPr>
            <w:noProof/>
            <w:webHidden/>
          </w:rPr>
          <w:tab/>
        </w:r>
        <w:r w:rsidR="00A91A96">
          <w:rPr>
            <w:noProof/>
            <w:webHidden/>
          </w:rPr>
          <w:fldChar w:fldCharType="begin"/>
        </w:r>
        <w:r w:rsidR="00A91A96">
          <w:rPr>
            <w:noProof/>
            <w:webHidden/>
          </w:rPr>
          <w:instrText xml:space="preserve"> PAGEREF _Toc135324642 \h </w:instrText>
        </w:r>
        <w:r w:rsidR="00A91A96">
          <w:rPr>
            <w:noProof/>
            <w:webHidden/>
          </w:rPr>
        </w:r>
        <w:r w:rsidR="00A91A96">
          <w:rPr>
            <w:noProof/>
            <w:webHidden/>
          </w:rPr>
          <w:fldChar w:fldCharType="separate"/>
        </w:r>
        <w:r w:rsidR="00A91A96">
          <w:rPr>
            <w:noProof/>
            <w:webHidden/>
          </w:rPr>
          <w:t>15</w:t>
        </w:r>
        <w:r w:rsidR="00A91A96">
          <w:rPr>
            <w:noProof/>
            <w:webHidden/>
          </w:rPr>
          <w:fldChar w:fldCharType="end"/>
        </w:r>
      </w:hyperlink>
    </w:p>
    <w:p w14:paraId="6B547137" w14:textId="1EE46983"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43" w:history="1">
        <w:r w:rsidR="00A91A96" w:rsidRPr="004F29DE">
          <w:rPr>
            <w:rStyle w:val="Hyperlink"/>
            <w:noProof/>
          </w:rPr>
          <w:t>Obrázek 6- příklad úplné propustnosti grafu</w:t>
        </w:r>
        <w:r w:rsidR="00A91A96">
          <w:rPr>
            <w:noProof/>
            <w:webHidden/>
          </w:rPr>
          <w:tab/>
        </w:r>
        <w:r w:rsidR="00A91A96">
          <w:rPr>
            <w:noProof/>
            <w:webHidden/>
          </w:rPr>
          <w:fldChar w:fldCharType="begin"/>
        </w:r>
        <w:r w:rsidR="00A91A96">
          <w:rPr>
            <w:noProof/>
            <w:webHidden/>
          </w:rPr>
          <w:instrText xml:space="preserve"> PAGEREF _Toc135324643 \h </w:instrText>
        </w:r>
        <w:r w:rsidR="00A91A96">
          <w:rPr>
            <w:noProof/>
            <w:webHidden/>
          </w:rPr>
        </w:r>
        <w:r w:rsidR="00A91A96">
          <w:rPr>
            <w:noProof/>
            <w:webHidden/>
          </w:rPr>
          <w:fldChar w:fldCharType="separate"/>
        </w:r>
        <w:r w:rsidR="00A91A96">
          <w:rPr>
            <w:noProof/>
            <w:webHidden/>
          </w:rPr>
          <w:t>15</w:t>
        </w:r>
        <w:r w:rsidR="00A91A96">
          <w:rPr>
            <w:noProof/>
            <w:webHidden/>
          </w:rPr>
          <w:fldChar w:fldCharType="end"/>
        </w:r>
      </w:hyperlink>
    </w:p>
    <w:p w14:paraId="218849D6" w14:textId="45ABAA3D"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44" w:history="1">
        <w:r w:rsidR="00A91A96" w:rsidRPr="004F29DE">
          <w:rPr>
            <w:rStyle w:val="Hyperlink"/>
            <w:noProof/>
          </w:rPr>
          <w:t>Obrázek 7- příklad částečné propustnosti grafu</w:t>
        </w:r>
        <w:r w:rsidR="00A91A96">
          <w:rPr>
            <w:noProof/>
            <w:webHidden/>
          </w:rPr>
          <w:tab/>
        </w:r>
        <w:r w:rsidR="00A91A96">
          <w:rPr>
            <w:noProof/>
            <w:webHidden/>
          </w:rPr>
          <w:fldChar w:fldCharType="begin"/>
        </w:r>
        <w:r w:rsidR="00A91A96">
          <w:rPr>
            <w:noProof/>
            <w:webHidden/>
          </w:rPr>
          <w:instrText xml:space="preserve"> PAGEREF _Toc135324644 \h </w:instrText>
        </w:r>
        <w:r w:rsidR="00A91A96">
          <w:rPr>
            <w:noProof/>
            <w:webHidden/>
          </w:rPr>
        </w:r>
        <w:r w:rsidR="00A91A96">
          <w:rPr>
            <w:noProof/>
            <w:webHidden/>
          </w:rPr>
          <w:fldChar w:fldCharType="separate"/>
        </w:r>
        <w:r w:rsidR="00A91A96">
          <w:rPr>
            <w:noProof/>
            <w:webHidden/>
          </w:rPr>
          <w:t>16</w:t>
        </w:r>
        <w:r w:rsidR="00A91A96">
          <w:rPr>
            <w:noProof/>
            <w:webHidden/>
          </w:rPr>
          <w:fldChar w:fldCharType="end"/>
        </w:r>
      </w:hyperlink>
    </w:p>
    <w:p w14:paraId="04855E27" w14:textId="6A14A0AE"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45" w:history="1">
        <w:r w:rsidR="00A91A96" w:rsidRPr="004F29DE">
          <w:rPr>
            <w:rStyle w:val="Hyperlink"/>
            <w:noProof/>
          </w:rPr>
          <w:t>Obrázek 8- příklad kritického místa propustnosti grafu</w:t>
        </w:r>
        <w:r w:rsidR="00A91A96">
          <w:rPr>
            <w:noProof/>
            <w:webHidden/>
          </w:rPr>
          <w:tab/>
        </w:r>
        <w:r w:rsidR="00A91A96">
          <w:rPr>
            <w:noProof/>
            <w:webHidden/>
          </w:rPr>
          <w:fldChar w:fldCharType="begin"/>
        </w:r>
        <w:r w:rsidR="00A91A96">
          <w:rPr>
            <w:noProof/>
            <w:webHidden/>
          </w:rPr>
          <w:instrText xml:space="preserve"> PAGEREF _Toc135324645 \h </w:instrText>
        </w:r>
        <w:r w:rsidR="00A91A96">
          <w:rPr>
            <w:noProof/>
            <w:webHidden/>
          </w:rPr>
        </w:r>
        <w:r w:rsidR="00A91A96">
          <w:rPr>
            <w:noProof/>
            <w:webHidden/>
          </w:rPr>
          <w:fldChar w:fldCharType="separate"/>
        </w:r>
        <w:r w:rsidR="00A91A96">
          <w:rPr>
            <w:noProof/>
            <w:webHidden/>
          </w:rPr>
          <w:t>16</w:t>
        </w:r>
        <w:r w:rsidR="00A91A96">
          <w:rPr>
            <w:noProof/>
            <w:webHidden/>
          </w:rPr>
          <w:fldChar w:fldCharType="end"/>
        </w:r>
      </w:hyperlink>
    </w:p>
    <w:p w14:paraId="0B79B59E" w14:textId="3845E500"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46" w:history="1">
        <w:r w:rsidR="00A91A96" w:rsidRPr="004F29DE">
          <w:rPr>
            <w:rStyle w:val="Hyperlink"/>
            <w:noProof/>
          </w:rPr>
          <w:t xml:space="preserve">Obrázek 9- příklad sítě, převzato z </w:t>
        </w:r>
        <w:r w:rsidR="00A91A96" w:rsidRPr="004F29DE">
          <w:rPr>
            <w:rStyle w:val="Hyperlink"/>
            <w:noProof/>
            <w:lang w:eastAsia="ja-JP"/>
          </w:rPr>
          <w:t>[4]</w:t>
        </w:r>
        <w:r w:rsidR="00A91A96">
          <w:rPr>
            <w:noProof/>
            <w:webHidden/>
          </w:rPr>
          <w:tab/>
        </w:r>
        <w:r w:rsidR="00A91A96">
          <w:rPr>
            <w:noProof/>
            <w:webHidden/>
          </w:rPr>
          <w:fldChar w:fldCharType="begin"/>
        </w:r>
        <w:r w:rsidR="00A91A96">
          <w:rPr>
            <w:noProof/>
            <w:webHidden/>
          </w:rPr>
          <w:instrText xml:space="preserve"> PAGEREF _Toc135324646 \h </w:instrText>
        </w:r>
        <w:r w:rsidR="00A91A96">
          <w:rPr>
            <w:noProof/>
            <w:webHidden/>
          </w:rPr>
        </w:r>
        <w:r w:rsidR="00A91A96">
          <w:rPr>
            <w:noProof/>
            <w:webHidden/>
          </w:rPr>
          <w:fldChar w:fldCharType="separate"/>
        </w:r>
        <w:r w:rsidR="00A91A96">
          <w:rPr>
            <w:noProof/>
            <w:webHidden/>
          </w:rPr>
          <w:t>18</w:t>
        </w:r>
        <w:r w:rsidR="00A91A96">
          <w:rPr>
            <w:noProof/>
            <w:webHidden/>
          </w:rPr>
          <w:fldChar w:fldCharType="end"/>
        </w:r>
      </w:hyperlink>
    </w:p>
    <w:p w14:paraId="573931C2" w14:textId="213F74DC"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49" w:anchor="_Toc135324647" w:history="1">
        <w:r w:rsidR="00A91A96" w:rsidRPr="004F29DE">
          <w:rPr>
            <w:rStyle w:val="Hyperlink"/>
            <w:noProof/>
          </w:rPr>
          <w:t xml:space="preserve">Obrázek 10- Příklad postupu pro nalezení maximálního toku, převzato z </w:t>
        </w:r>
        <w:r w:rsidR="00A91A96" w:rsidRPr="004F29DE">
          <w:rPr>
            <w:rStyle w:val="Hyperlink"/>
            <w:noProof/>
            <w:lang w:eastAsia="ja-JP"/>
          </w:rPr>
          <w:t>[</w:t>
        </w:r>
        <w:r w:rsidR="00A91A96" w:rsidRPr="004F29DE">
          <w:rPr>
            <w:rStyle w:val="Hyperlink"/>
            <w:noProof/>
          </w:rPr>
          <w:t>8]</w:t>
        </w:r>
        <w:r w:rsidR="00A91A96">
          <w:rPr>
            <w:noProof/>
            <w:webHidden/>
          </w:rPr>
          <w:tab/>
        </w:r>
        <w:r w:rsidR="00A91A96">
          <w:rPr>
            <w:noProof/>
            <w:webHidden/>
          </w:rPr>
          <w:fldChar w:fldCharType="begin"/>
        </w:r>
        <w:r w:rsidR="00A91A96">
          <w:rPr>
            <w:noProof/>
            <w:webHidden/>
          </w:rPr>
          <w:instrText xml:space="preserve"> PAGEREF _Toc135324647 \h </w:instrText>
        </w:r>
        <w:r w:rsidR="00A91A96">
          <w:rPr>
            <w:noProof/>
            <w:webHidden/>
          </w:rPr>
        </w:r>
        <w:r w:rsidR="00A91A96">
          <w:rPr>
            <w:noProof/>
            <w:webHidden/>
          </w:rPr>
          <w:fldChar w:fldCharType="separate"/>
        </w:r>
        <w:r w:rsidR="00A91A96">
          <w:rPr>
            <w:noProof/>
            <w:webHidden/>
          </w:rPr>
          <w:t>20</w:t>
        </w:r>
        <w:r w:rsidR="00A91A96">
          <w:rPr>
            <w:noProof/>
            <w:webHidden/>
          </w:rPr>
          <w:fldChar w:fldCharType="end"/>
        </w:r>
      </w:hyperlink>
    </w:p>
    <w:p w14:paraId="4836C4A1" w14:textId="2768D279"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48" w:history="1">
        <w:r w:rsidR="00A91A96" w:rsidRPr="004F29DE">
          <w:rPr>
            <w:rStyle w:val="Hyperlink"/>
            <w:noProof/>
          </w:rPr>
          <w:t xml:space="preserve">Obrázek 11- bludiště reprezentované jako graf, převzato z </w:t>
        </w:r>
        <w:r w:rsidR="00A91A96" w:rsidRPr="004F29DE">
          <w:rPr>
            <w:rStyle w:val="Hyperlink"/>
            <w:noProof/>
            <w:lang w:eastAsia="ja-JP"/>
          </w:rPr>
          <w:t>[5]</w:t>
        </w:r>
        <w:r w:rsidR="00A91A96">
          <w:rPr>
            <w:noProof/>
            <w:webHidden/>
          </w:rPr>
          <w:tab/>
        </w:r>
        <w:r w:rsidR="00A91A96">
          <w:rPr>
            <w:noProof/>
            <w:webHidden/>
          </w:rPr>
          <w:fldChar w:fldCharType="begin"/>
        </w:r>
        <w:r w:rsidR="00A91A96">
          <w:rPr>
            <w:noProof/>
            <w:webHidden/>
          </w:rPr>
          <w:instrText xml:space="preserve"> PAGEREF _Toc135324648 \h </w:instrText>
        </w:r>
        <w:r w:rsidR="00A91A96">
          <w:rPr>
            <w:noProof/>
            <w:webHidden/>
          </w:rPr>
        </w:r>
        <w:r w:rsidR="00A91A96">
          <w:rPr>
            <w:noProof/>
            <w:webHidden/>
          </w:rPr>
          <w:fldChar w:fldCharType="separate"/>
        </w:r>
        <w:r w:rsidR="00A91A96">
          <w:rPr>
            <w:noProof/>
            <w:webHidden/>
          </w:rPr>
          <w:t>21</w:t>
        </w:r>
        <w:r w:rsidR="00A91A96">
          <w:rPr>
            <w:noProof/>
            <w:webHidden/>
          </w:rPr>
          <w:fldChar w:fldCharType="end"/>
        </w:r>
      </w:hyperlink>
    </w:p>
    <w:p w14:paraId="78223691" w14:textId="7A542390"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49" w:history="1">
        <w:r w:rsidR="00A91A96" w:rsidRPr="004F29DE">
          <w:rPr>
            <w:rStyle w:val="Hyperlink"/>
            <w:noProof/>
          </w:rPr>
          <w:t>Obrázek 12- průběh algoritmu slepých konců, převzato z [5]</w:t>
        </w:r>
        <w:r w:rsidR="00A91A96">
          <w:rPr>
            <w:noProof/>
            <w:webHidden/>
          </w:rPr>
          <w:tab/>
        </w:r>
        <w:r w:rsidR="00A91A96">
          <w:rPr>
            <w:noProof/>
            <w:webHidden/>
          </w:rPr>
          <w:fldChar w:fldCharType="begin"/>
        </w:r>
        <w:r w:rsidR="00A91A96">
          <w:rPr>
            <w:noProof/>
            <w:webHidden/>
          </w:rPr>
          <w:instrText xml:space="preserve"> PAGEREF _Toc135324649 \h </w:instrText>
        </w:r>
        <w:r w:rsidR="00A91A96">
          <w:rPr>
            <w:noProof/>
            <w:webHidden/>
          </w:rPr>
        </w:r>
        <w:r w:rsidR="00A91A96">
          <w:rPr>
            <w:noProof/>
            <w:webHidden/>
          </w:rPr>
          <w:fldChar w:fldCharType="separate"/>
        </w:r>
        <w:r w:rsidR="00A91A96">
          <w:rPr>
            <w:noProof/>
            <w:webHidden/>
          </w:rPr>
          <w:t>23</w:t>
        </w:r>
        <w:r w:rsidR="00A91A96">
          <w:rPr>
            <w:noProof/>
            <w:webHidden/>
          </w:rPr>
          <w:fldChar w:fldCharType="end"/>
        </w:r>
      </w:hyperlink>
    </w:p>
    <w:p w14:paraId="53944FF6" w14:textId="4F87D94A"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50" w:history="1">
        <w:r w:rsidR="00A91A96" w:rsidRPr="004F29DE">
          <w:rPr>
            <w:rStyle w:val="Hyperlink"/>
            <w:noProof/>
          </w:rPr>
          <w:t>Obrázek 13- Postup prohledávání do hloubky, převzato z</w:t>
        </w:r>
        <w:r w:rsidR="00A91A96">
          <w:rPr>
            <w:noProof/>
            <w:webHidden/>
          </w:rPr>
          <w:tab/>
        </w:r>
        <w:r w:rsidR="00A91A96">
          <w:rPr>
            <w:noProof/>
            <w:webHidden/>
          </w:rPr>
          <w:fldChar w:fldCharType="begin"/>
        </w:r>
        <w:r w:rsidR="00A91A96">
          <w:rPr>
            <w:noProof/>
            <w:webHidden/>
          </w:rPr>
          <w:instrText xml:space="preserve"> PAGEREF _Toc135324650 \h </w:instrText>
        </w:r>
        <w:r w:rsidR="00A91A96">
          <w:rPr>
            <w:noProof/>
            <w:webHidden/>
          </w:rPr>
        </w:r>
        <w:r w:rsidR="00A91A96">
          <w:rPr>
            <w:noProof/>
            <w:webHidden/>
          </w:rPr>
          <w:fldChar w:fldCharType="separate"/>
        </w:r>
        <w:r w:rsidR="00A91A96">
          <w:rPr>
            <w:noProof/>
            <w:webHidden/>
          </w:rPr>
          <w:t>23</w:t>
        </w:r>
        <w:r w:rsidR="00A91A96">
          <w:rPr>
            <w:noProof/>
            <w:webHidden/>
          </w:rPr>
          <w:fldChar w:fldCharType="end"/>
        </w:r>
      </w:hyperlink>
    </w:p>
    <w:p w14:paraId="7BCC70CC" w14:textId="0506E95D"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51" w:history="1">
        <w:r w:rsidR="00A91A96" w:rsidRPr="004F29DE">
          <w:rPr>
            <w:rStyle w:val="Hyperlink"/>
            <w:noProof/>
          </w:rPr>
          <w:t xml:space="preserve">Obrázek 14 - příklad strukturních elementů, převzato z </w:t>
        </w:r>
        <w:r w:rsidR="00A91A96" w:rsidRPr="004F29DE">
          <w:rPr>
            <w:rStyle w:val="Hyperlink"/>
            <w:noProof/>
            <w:lang w:eastAsia="ja-JP"/>
          </w:rPr>
          <w:t>[7]</w:t>
        </w:r>
        <w:r w:rsidR="00A91A96">
          <w:rPr>
            <w:noProof/>
            <w:webHidden/>
          </w:rPr>
          <w:tab/>
        </w:r>
        <w:r w:rsidR="00A91A96">
          <w:rPr>
            <w:noProof/>
            <w:webHidden/>
          </w:rPr>
          <w:fldChar w:fldCharType="begin"/>
        </w:r>
        <w:r w:rsidR="00A91A96">
          <w:rPr>
            <w:noProof/>
            <w:webHidden/>
          </w:rPr>
          <w:instrText xml:space="preserve"> PAGEREF _Toc135324651 \h </w:instrText>
        </w:r>
        <w:r w:rsidR="00A91A96">
          <w:rPr>
            <w:noProof/>
            <w:webHidden/>
          </w:rPr>
        </w:r>
        <w:r w:rsidR="00A91A96">
          <w:rPr>
            <w:noProof/>
            <w:webHidden/>
          </w:rPr>
          <w:fldChar w:fldCharType="separate"/>
        </w:r>
        <w:r w:rsidR="00A91A96">
          <w:rPr>
            <w:noProof/>
            <w:webHidden/>
          </w:rPr>
          <w:t>25</w:t>
        </w:r>
        <w:r w:rsidR="00A91A96">
          <w:rPr>
            <w:noProof/>
            <w:webHidden/>
          </w:rPr>
          <w:fldChar w:fldCharType="end"/>
        </w:r>
      </w:hyperlink>
    </w:p>
    <w:p w14:paraId="6D10398B" w14:textId="6EA6F998"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52" w:history="1">
        <w:r w:rsidR="00A91A96" w:rsidRPr="004F29DE">
          <w:rPr>
            <w:rStyle w:val="Hyperlink"/>
            <w:noProof/>
          </w:rPr>
          <w:t xml:space="preserve">Obrázek 15- Příklad dilatace, převzato z </w:t>
        </w:r>
        <w:r w:rsidR="00A91A96" w:rsidRPr="004F29DE">
          <w:rPr>
            <w:rStyle w:val="Hyperlink"/>
            <w:noProof/>
            <w:lang w:eastAsia="ja-JP"/>
          </w:rPr>
          <w:t>[7]</w:t>
        </w:r>
        <w:r w:rsidR="00A91A96">
          <w:rPr>
            <w:noProof/>
            <w:webHidden/>
          </w:rPr>
          <w:tab/>
        </w:r>
        <w:r w:rsidR="00A91A96">
          <w:rPr>
            <w:noProof/>
            <w:webHidden/>
          </w:rPr>
          <w:fldChar w:fldCharType="begin"/>
        </w:r>
        <w:r w:rsidR="00A91A96">
          <w:rPr>
            <w:noProof/>
            <w:webHidden/>
          </w:rPr>
          <w:instrText xml:space="preserve"> PAGEREF _Toc135324652 \h </w:instrText>
        </w:r>
        <w:r w:rsidR="00A91A96">
          <w:rPr>
            <w:noProof/>
            <w:webHidden/>
          </w:rPr>
        </w:r>
        <w:r w:rsidR="00A91A96">
          <w:rPr>
            <w:noProof/>
            <w:webHidden/>
          </w:rPr>
          <w:fldChar w:fldCharType="separate"/>
        </w:r>
        <w:r w:rsidR="00A91A96">
          <w:rPr>
            <w:noProof/>
            <w:webHidden/>
          </w:rPr>
          <w:t>26</w:t>
        </w:r>
        <w:r w:rsidR="00A91A96">
          <w:rPr>
            <w:noProof/>
            <w:webHidden/>
          </w:rPr>
          <w:fldChar w:fldCharType="end"/>
        </w:r>
      </w:hyperlink>
    </w:p>
    <w:p w14:paraId="227C7804" w14:textId="1A64F9B0"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53" w:history="1">
        <w:r w:rsidR="00A91A96" w:rsidRPr="004F29DE">
          <w:rPr>
            <w:rStyle w:val="Hyperlink"/>
            <w:noProof/>
          </w:rPr>
          <w:t>Obrázek 16- dilatace jednoduché oblasti</w:t>
        </w:r>
        <w:r w:rsidR="00A91A96">
          <w:rPr>
            <w:noProof/>
            <w:webHidden/>
          </w:rPr>
          <w:tab/>
        </w:r>
        <w:r w:rsidR="00A91A96">
          <w:rPr>
            <w:noProof/>
            <w:webHidden/>
          </w:rPr>
          <w:fldChar w:fldCharType="begin"/>
        </w:r>
        <w:r w:rsidR="00A91A96">
          <w:rPr>
            <w:noProof/>
            <w:webHidden/>
          </w:rPr>
          <w:instrText xml:space="preserve"> PAGEREF _Toc135324653 \h </w:instrText>
        </w:r>
        <w:r w:rsidR="00A91A96">
          <w:rPr>
            <w:noProof/>
            <w:webHidden/>
          </w:rPr>
        </w:r>
        <w:r w:rsidR="00A91A96">
          <w:rPr>
            <w:noProof/>
            <w:webHidden/>
          </w:rPr>
          <w:fldChar w:fldCharType="separate"/>
        </w:r>
        <w:r w:rsidR="00A91A96">
          <w:rPr>
            <w:noProof/>
            <w:webHidden/>
          </w:rPr>
          <w:t>27</w:t>
        </w:r>
        <w:r w:rsidR="00A91A96">
          <w:rPr>
            <w:noProof/>
            <w:webHidden/>
          </w:rPr>
          <w:fldChar w:fldCharType="end"/>
        </w:r>
      </w:hyperlink>
    </w:p>
    <w:p w14:paraId="1C15084C" w14:textId="02FCD524"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54" w:history="1">
        <w:r w:rsidR="00A91A96" w:rsidRPr="004F29DE">
          <w:rPr>
            <w:rStyle w:val="Hyperlink"/>
            <w:noProof/>
          </w:rPr>
          <w:t>Obrázek 17- eroze jednoduché oblasti</w:t>
        </w:r>
        <w:r w:rsidR="00A91A96">
          <w:rPr>
            <w:noProof/>
            <w:webHidden/>
          </w:rPr>
          <w:tab/>
        </w:r>
        <w:r w:rsidR="00A91A96">
          <w:rPr>
            <w:noProof/>
            <w:webHidden/>
          </w:rPr>
          <w:fldChar w:fldCharType="begin"/>
        </w:r>
        <w:r w:rsidR="00A91A96">
          <w:rPr>
            <w:noProof/>
            <w:webHidden/>
          </w:rPr>
          <w:instrText xml:space="preserve"> PAGEREF _Toc135324654 \h </w:instrText>
        </w:r>
        <w:r w:rsidR="00A91A96">
          <w:rPr>
            <w:noProof/>
            <w:webHidden/>
          </w:rPr>
        </w:r>
        <w:r w:rsidR="00A91A96">
          <w:rPr>
            <w:noProof/>
            <w:webHidden/>
          </w:rPr>
          <w:fldChar w:fldCharType="separate"/>
        </w:r>
        <w:r w:rsidR="00A91A96">
          <w:rPr>
            <w:noProof/>
            <w:webHidden/>
          </w:rPr>
          <w:t>27</w:t>
        </w:r>
        <w:r w:rsidR="00A91A96">
          <w:rPr>
            <w:noProof/>
            <w:webHidden/>
          </w:rPr>
          <w:fldChar w:fldCharType="end"/>
        </w:r>
      </w:hyperlink>
    </w:p>
    <w:p w14:paraId="6DEC1317" w14:textId="7AC49C77"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55" w:history="1">
        <w:r w:rsidR="00A91A96" w:rsidRPr="004F29DE">
          <w:rPr>
            <w:rStyle w:val="Hyperlink"/>
            <w:noProof/>
          </w:rPr>
          <w:t>Obrázek 18- strukturní element použitý pro předchozí dilataci a erozi</w:t>
        </w:r>
        <w:r w:rsidR="00A91A96">
          <w:rPr>
            <w:noProof/>
            <w:webHidden/>
          </w:rPr>
          <w:tab/>
        </w:r>
        <w:r w:rsidR="00A91A96">
          <w:rPr>
            <w:noProof/>
            <w:webHidden/>
          </w:rPr>
          <w:fldChar w:fldCharType="begin"/>
        </w:r>
        <w:r w:rsidR="00A91A96">
          <w:rPr>
            <w:noProof/>
            <w:webHidden/>
          </w:rPr>
          <w:instrText xml:space="preserve"> PAGEREF _Toc135324655 \h </w:instrText>
        </w:r>
        <w:r w:rsidR="00A91A96">
          <w:rPr>
            <w:noProof/>
            <w:webHidden/>
          </w:rPr>
        </w:r>
        <w:r w:rsidR="00A91A96">
          <w:rPr>
            <w:noProof/>
            <w:webHidden/>
          </w:rPr>
          <w:fldChar w:fldCharType="separate"/>
        </w:r>
        <w:r w:rsidR="00A91A96">
          <w:rPr>
            <w:noProof/>
            <w:webHidden/>
          </w:rPr>
          <w:t>27</w:t>
        </w:r>
        <w:r w:rsidR="00A91A96">
          <w:rPr>
            <w:noProof/>
            <w:webHidden/>
          </w:rPr>
          <w:fldChar w:fldCharType="end"/>
        </w:r>
      </w:hyperlink>
    </w:p>
    <w:p w14:paraId="14A53E23" w14:textId="1C4A8881"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56" w:history="1">
        <w:r w:rsidR="00A91A96" w:rsidRPr="004F29DE">
          <w:rPr>
            <w:rStyle w:val="Hyperlink"/>
            <w:noProof/>
          </w:rPr>
          <w:t xml:space="preserve">Obrázek 19- názorný příklad eroze, převzato z </w:t>
        </w:r>
        <w:r w:rsidR="00A91A96" w:rsidRPr="004F29DE">
          <w:rPr>
            <w:rStyle w:val="Hyperlink"/>
            <w:noProof/>
            <w:lang w:eastAsia="ja-JP"/>
          </w:rPr>
          <w:t>[7]</w:t>
        </w:r>
        <w:r w:rsidR="00A91A96">
          <w:rPr>
            <w:noProof/>
            <w:webHidden/>
          </w:rPr>
          <w:tab/>
        </w:r>
        <w:r w:rsidR="00A91A96">
          <w:rPr>
            <w:noProof/>
            <w:webHidden/>
          </w:rPr>
          <w:fldChar w:fldCharType="begin"/>
        </w:r>
        <w:r w:rsidR="00A91A96">
          <w:rPr>
            <w:noProof/>
            <w:webHidden/>
          </w:rPr>
          <w:instrText xml:space="preserve"> PAGEREF _Toc135324656 \h </w:instrText>
        </w:r>
        <w:r w:rsidR="00A91A96">
          <w:rPr>
            <w:noProof/>
            <w:webHidden/>
          </w:rPr>
        </w:r>
        <w:r w:rsidR="00A91A96">
          <w:rPr>
            <w:noProof/>
            <w:webHidden/>
          </w:rPr>
          <w:fldChar w:fldCharType="separate"/>
        </w:r>
        <w:r w:rsidR="00A91A96">
          <w:rPr>
            <w:noProof/>
            <w:webHidden/>
          </w:rPr>
          <w:t>27</w:t>
        </w:r>
        <w:r w:rsidR="00A91A96">
          <w:rPr>
            <w:noProof/>
            <w:webHidden/>
          </w:rPr>
          <w:fldChar w:fldCharType="end"/>
        </w:r>
      </w:hyperlink>
    </w:p>
    <w:p w14:paraId="224D8408" w14:textId="768E0C34"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50" w:anchor="_Toc135324657" w:history="1">
        <w:r w:rsidR="00A91A96" w:rsidRPr="004F29DE">
          <w:rPr>
            <w:rStyle w:val="Hyperlink"/>
            <w:noProof/>
          </w:rPr>
          <w:t>Obrázek 20- importovaný obrázek do Comsolu</w:t>
        </w:r>
        <w:r w:rsidR="00A91A96">
          <w:rPr>
            <w:noProof/>
            <w:webHidden/>
          </w:rPr>
          <w:tab/>
        </w:r>
        <w:r w:rsidR="00A91A96">
          <w:rPr>
            <w:noProof/>
            <w:webHidden/>
          </w:rPr>
          <w:fldChar w:fldCharType="begin"/>
        </w:r>
        <w:r w:rsidR="00A91A96">
          <w:rPr>
            <w:noProof/>
            <w:webHidden/>
          </w:rPr>
          <w:instrText xml:space="preserve"> PAGEREF _Toc135324657 \h </w:instrText>
        </w:r>
        <w:r w:rsidR="00A91A96">
          <w:rPr>
            <w:noProof/>
            <w:webHidden/>
          </w:rPr>
        </w:r>
        <w:r w:rsidR="00A91A96">
          <w:rPr>
            <w:noProof/>
            <w:webHidden/>
          </w:rPr>
          <w:fldChar w:fldCharType="separate"/>
        </w:r>
        <w:r w:rsidR="00A91A96">
          <w:rPr>
            <w:noProof/>
            <w:webHidden/>
          </w:rPr>
          <w:t>29</w:t>
        </w:r>
        <w:r w:rsidR="00A91A96">
          <w:rPr>
            <w:noProof/>
            <w:webHidden/>
          </w:rPr>
          <w:fldChar w:fldCharType="end"/>
        </w:r>
      </w:hyperlink>
    </w:p>
    <w:p w14:paraId="12CEED0B" w14:textId="7C9A6D21"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58" w:history="1">
        <w:r w:rsidR="00A91A96" w:rsidRPr="004F29DE">
          <w:rPr>
            <w:rStyle w:val="Hyperlink"/>
            <w:noProof/>
          </w:rPr>
          <w:t>Obrázek 21- výstup simulace, a) rozdíl tlaku, b) průběh rychlosti</w:t>
        </w:r>
        <w:r w:rsidR="00A91A96">
          <w:rPr>
            <w:noProof/>
            <w:webHidden/>
          </w:rPr>
          <w:tab/>
        </w:r>
        <w:r w:rsidR="00A91A96">
          <w:rPr>
            <w:noProof/>
            <w:webHidden/>
          </w:rPr>
          <w:fldChar w:fldCharType="begin"/>
        </w:r>
        <w:r w:rsidR="00A91A96">
          <w:rPr>
            <w:noProof/>
            <w:webHidden/>
          </w:rPr>
          <w:instrText xml:space="preserve"> PAGEREF _Toc135324658 \h </w:instrText>
        </w:r>
        <w:r w:rsidR="00A91A96">
          <w:rPr>
            <w:noProof/>
            <w:webHidden/>
          </w:rPr>
        </w:r>
        <w:r w:rsidR="00A91A96">
          <w:rPr>
            <w:noProof/>
            <w:webHidden/>
          </w:rPr>
          <w:fldChar w:fldCharType="separate"/>
        </w:r>
        <w:r w:rsidR="00A91A96">
          <w:rPr>
            <w:noProof/>
            <w:webHidden/>
          </w:rPr>
          <w:t>29</w:t>
        </w:r>
        <w:r w:rsidR="00A91A96">
          <w:rPr>
            <w:noProof/>
            <w:webHidden/>
          </w:rPr>
          <w:fldChar w:fldCharType="end"/>
        </w:r>
      </w:hyperlink>
    </w:p>
    <w:p w14:paraId="27687313" w14:textId="6D45AB58"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59" w:history="1">
        <w:r w:rsidR="00A91A96" w:rsidRPr="004F29DE">
          <w:rPr>
            <w:rStyle w:val="Hyperlink"/>
            <w:noProof/>
          </w:rPr>
          <w:t xml:space="preserve">Obrázek 22- Triangulační tabulka, převzato z </w:t>
        </w:r>
        <w:r w:rsidR="00A91A96" w:rsidRPr="004F29DE">
          <w:rPr>
            <w:rStyle w:val="Hyperlink"/>
            <w:noProof/>
            <w:lang w:eastAsia="ja-JP"/>
          </w:rPr>
          <w:t>[10]</w:t>
        </w:r>
        <w:r w:rsidR="00A91A96">
          <w:rPr>
            <w:noProof/>
            <w:webHidden/>
          </w:rPr>
          <w:tab/>
        </w:r>
        <w:r w:rsidR="00A91A96">
          <w:rPr>
            <w:noProof/>
            <w:webHidden/>
          </w:rPr>
          <w:fldChar w:fldCharType="begin"/>
        </w:r>
        <w:r w:rsidR="00A91A96">
          <w:rPr>
            <w:noProof/>
            <w:webHidden/>
          </w:rPr>
          <w:instrText xml:space="preserve"> PAGEREF _Toc135324659 \h </w:instrText>
        </w:r>
        <w:r w:rsidR="00A91A96">
          <w:rPr>
            <w:noProof/>
            <w:webHidden/>
          </w:rPr>
        </w:r>
        <w:r w:rsidR="00A91A96">
          <w:rPr>
            <w:noProof/>
            <w:webHidden/>
          </w:rPr>
          <w:fldChar w:fldCharType="separate"/>
        </w:r>
        <w:r w:rsidR="00A91A96">
          <w:rPr>
            <w:noProof/>
            <w:webHidden/>
          </w:rPr>
          <w:t>30</w:t>
        </w:r>
        <w:r w:rsidR="00A91A96">
          <w:rPr>
            <w:noProof/>
            <w:webHidden/>
          </w:rPr>
          <w:fldChar w:fldCharType="end"/>
        </w:r>
      </w:hyperlink>
    </w:p>
    <w:p w14:paraId="6D135C98" w14:textId="512E55DF"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60" w:history="1">
        <w:r w:rsidR="00A91A96" w:rsidRPr="004F29DE">
          <w:rPr>
            <w:rStyle w:val="Hyperlink"/>
            <w:noProof/>
          </w:rPr>
          <w:t>Obrázek 23- strukturní element a)</w:t>
        </w:r>
        <w:r w:rsidR="00A91A96">
          <w:rPr>
            <w:noProof/>
            <w:webHidden/>
          </w:rPr>
          <w:tab/>
        </w:r>
        <w:r w:rsidR="00A91A96">
          <w:rPr>
            <w:noProof/>
            <w:webHidden/>
          </w:rPr>
          <w:fldChar w:fldCharType="begin"/>
        </w:r>
        <w:r w:rsidR="00A91A96">
          <w:rPr>
            <w:noProof/>
            <w:webHidden/>
          </w:rPr>
          <w:instrText xml:space="preserve"> PAGEREF _Toc135324660 \h </w:instrText>
        </w:r>
        <w:r w:rsidR="00A91A96">
          <w:rPr>
            <w:noProof/>
            <w:webHidden/>
          </w:rPr>
        </w:r>
        <w:r w:rsidR="00A91A96">
          <w:rPr>
            <w:noProof/>
            <w:webHidden/>
          </w:rPr>
          <w:fldChar w:fldCharType="separate"/>
        </w:r>
        <w:r w:rsidR="00A91A96">
          <w:rPr>
            <w:noProof/>
            <w:webHidden/>
          </w:rPr>
          <w:t>33</w:t>
        </w:r>
        <w:r w:rsidR="00A91A96">
          <w:rPr>
            <w:noProof/>
            <w:webHidden/>
          </w:rPr>
          <w:fldChar w:fldCharType="end"/>
        </w:r>
      </w:hyperlink>
    </w:p>
    <w:p w14:paraId="1AD41201" w14:textId="5DA6CC20"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61" w:history="1">
        <w:r w:rsidR="00A91A96" w:rsidRPr="004F29DE">
          <w:rPr>
            <w:rStyle w:val="Hyperlink"/>
            <w:noProof/>
          </w:rPr>
          <w:t>Obrázek 24- strukturní element b)</w:t>
        </w:r>
        <w:r w:rsidR="00A91A96">
          <w:rPr>
            <w:noProof/>
            <w:webHidden/>
          </w:rPr>
          <w:tab/>
        </w:r>
        <w:r w:rsidR="00A91A96">
          <w:rPr>
            <w:noProof/>
            <w:webHidden/>
          </w:rPr>
          <w:fldChar w:fldCharType="begin"/>
        </w:r>
        <w:r w:rsidR="00A91A96">
          <w:rPr>
            <w:noProof/>
            <w:webHidden/>
          </w:rPr>
          <w:instrText xml:space="preserve"> PAGEREF _Toc135324661 \h </w:instrText>
        </w:r>
        <w:r w:rsidR="00A91A96">
          <w:rPr>
            <w:noProof/>
            <w:webHidden/>
          </w:rPr>
        </w:r>
        <w:r w:rsidR="00A91A96">
          <w:rPr>
            <w:noProof/>
            <w:webHidden/>
          </w:rPr>
          <w:fldChar w:fldCharType="separate"/>
        </w:r>
        <w:r w:rsidR="00A91A96">
          <w:rPr>
            <w:noProof/>
            <w:webHidden/>
          </w:rPr>
          <w:t>33</w:t>
        </w:r>
        <w:r w:rsidR="00A91A96">
          <w:rPr>
            <w:noProof/>
            <w:webHidden/>
          </w:rPr>
          <w:fldChar w:fldCharType="end"/>
        </w:r>
      </w:hyperlink>
    </w:p>
    <w:p w14:paraId="54C381A9" w14:textId="554C099C"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62" w:history="1">
        <w:r w:rsidR="00A91A96" w:rsidRPr="004F29DE">
          <w:rPr>
            <w:rStyle w:val="Hyperlink"/>
            <w:noProof/>
          </w:rPr>
          <w:t>Obrázek 25- Vývojový diagram základního fungování algoritmu</w:t>
        </w:r>
        <w:r w:rsidR="00A91A96">
          <w:rPr>
            <w:noProof/>
            <w:webHidden/>
          </w:rPr>
          <w:tab/>
        </w:r>
        <w:r w:rsidR="00A91A96">
          <w:rPr>
            <w:noProof/>
            <w:webHidden/>
          </w:rPr>
          <w:fldChar w:fldCharType="begin"/>
        </w:r>
        <w:r w:rsidR="00A91A96">
          <w:rPr>
            <w:noProof/>
            <w:webHidden/>
          </w:rPr>
          <w:instrText xml:space="preserve"> PAGEREF _Toc135324662 \h </w:instrText>
        </w:r>
        <w:r w:rsidR="00A91A96">
          <w:rPr>
            <w:noProof/>
            <w:webHidden/>
          </w:rPr>
        </w:r>
        <w:r w:rsidR="00A91A96">
          <w:rPr>
            <w:noProof/>
            <w:webHidden/>
          </w:rPr>
          <w:fldChar w:fldCharType="separate"/>
        </w:r>
        <w:r w:rsidR="00A91A96">
          <w:rPr>
            <w:noProof/>
            <w:webHidden/>
          </w:rPr>
          <w:t>34</w:t>
        </w:r>
        <w:r w:rsidR="00A91A96">
          <w:rPr>
            <w:noProof/>
            <w:webHidden/>
          </w:rPr>
          <w:fldChar w:fldCharType="end"/>
        </w:r>
      </w:hyperlink>
    </w:p>
    <w:p w14:paraId="6B520D4E" w14:textId="1370252D"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63" w:history="1">
        <w:r w:rsidR="00A91A96" w:rsidRPr="004F29DE">
          <w:rPr>
            <w:rStyle w:val="Hyperlink"/>
            <w:noProof/>
          </w:rPr>
          <w:t>Obrázek 26- Jednoduchá oblast s velikostí kritického místa 3</w:t>
        </w:r>
        <w:r w:rsidR="00A91A96">
          <w:rPr>
            <w:noProof/>
            <w:webHidden/>
          </w:rPr>
          <w:tab/>
        </w:r>
        <w:r w:rsidR="00A91A96">
          <w:rPr>
            <w:noProof/>
            <w:webHidden/>
          </w:rPr>
          <w:fldChar w:fldCharType="begin"/>
        </w:r>
        <w:r w:rsidR="00A91A96">
          <w:rPr>
            <w:noProof/>
            <w:webHidden/>
          </w:rPr>
          <w:instrText xml:space="preserve"> PAGEREF _Toc135324663 \h </w:instrText>
        </w:r>
        <w:r w:rsidR="00A91A96">
          <w:rPr>
            <w:noProof/>
            <w:webHidden/>
          </w:rPr>
        </w:r>
        <w:r w:rsidR="00A91A96">
          <w:rPr>
            <w:noProof/>
            <w:webHidden/>
          </w:rPr>
          <w:fldChar w:fldCharType="separate"/>
        </w:r>
        <w:r w:rsidR="00A91A96">
          <w:rPr>
            <w:noProof/>
            <w:webHidden/>
          </w:rPr>
          <w:t>35</w:t>
        </w:r>
        <w:r w:rsidR="00A91A96">
          <w:rPr>
            <w:noProof/>
            <w:webHidden/>
          </w:rPr>
          <w:fldChar w:fldCharType="end"/>
        </w:r>
      </w:hyperlink>
    </w:p>
    <w:p w14:paraId="45D54C2B" w14:textId="14BE57B2"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64" w:history="1">
        <w:r w:rsidR="00A91A96" w:rsidRPr="004F29DE">
          <w:rPr>
            <w:rStyle w:val="Hyperlink"/>
            <w:noProof/>
          </w:rPr>
          <w:t>Obrázek 27- Postup řešení algoritmem</w:t>
        </w:r>
        <w:r w:rsidR="00A91A96">
          <w:rPr>
            <w:noProof/>
            <w:webHidden/>
          </w:rPr>
          <w:tab/>
        </w:r>
        <w:r w:rsidR="00A91A96">
          <w:rPr>
            <w:noProof/>
            <w:webHidden/>
          </w:rPr>
          <w:fldChar w:fldCharType="begin"/>
        </w:r>
        <w:r w:rsidR="00A91A96">
          <w:rPr>
            <w:noProof/>
            <w:webHidden/>
          </w:rPr>
          <w:instrText xml:space="preserve"> PAGEREF _Toc135324664 \h </w:instrText>
        </w:r>
        <w:r w:rsidR="00A91A96">
          <w:rPr>
            <w:noProof/>
            <w:webHidden/>
          </w:rPr>
        </w:r>
        <w:r w:rsidR="00A91A96">
          <w:rPr>
            <w:noProof/>
            <w:webHidden/>
          </w:rPr>
          <w:fldChar w:fldCharType="separate"/>
        </w:r>
        <w:r w:rsidR="00A91A96">
          <w:rPr>
            <w:noProof/>
            <w:webHidden/>
          </w:rPr>
          <w:t>35</w:t>
        </w:r>
        <w:r w:rsidR="00A91A96">
          <w:rPr>
            <w:noProof/>
            <w:webHidden/>
          </w:rPr>
          <w:fldChar w:fldCharType="end"/>
        </w:r>
      </w:hyperlink>
    </w:p>
    <w:p w14:paraId="22D7D794" w14:textId="1A277BEB"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65" w:history="1">
        <w:r w:rsidR="00A91A96" w:rsidRPr="004F29DE">
          <w:rPr>
            <w:rStyle w:val="Hyperlink"/>
            <w:noProof/>
          </w:rPr>
          <w:t>Obrázek 28- Výstup z konzole</w:t>
        </w:r>
        <w:r w:rsidR="00A91A96">
          <w:rPr>
            <w:noProof/>
            <w:webHidden/>
          </w:rPr>
          <w:tab/>
        </w:r>
        <w:r w:rsidR="00A91A96">
          <w:rPr>
            <w:noProof/>
            <w:webHidden/>
          </w:rPr>
          <w:fldChar w:fldCharType="begin"/>
        </w:r>
        <w:r w:rsidR="00A91A96">
          <w:rPr>
            <w:noProof/>
            <w:webHidden/>
          </w:rPr>
          <w:instrText xml:space="preserve"> PAGEREF _Toc135324665 \h </w:instrText>
        </w:r>
        <w:r w:rsidR="00A91A96">
          <w:rPr>
            <w:noProof/>
            <w:webHidden/>
          </w:rPr>
        </w:r>
        <w:r w:rsidR="00A91A96">
          <w:rPr>
            <w:noProof/>
            <w:webHidden/>
          </w:rPr>
          <w:fldChar w:fldCharType="separate"/>
        </w:r>
        <w:r w:rsidR="00A91A96">
          <w:rPr>
            <w:noProof/>
            <w:webHidden/>
          </w:rPr>
          <w:t>36</w:t>
        </w:r>
        <w:r w:rsidR="00A91A96">
          <w:rPr>
            <w:noProof/>
            <w:webHidden/>
          </w:rPr>
          <w:fldChar w:fldCharType="end"/>
        </w:r>
      </w:hyperlink>
    </w:p>
    <w:p w14:paraId="4D7606F5" w14:textId="1A407CF9"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66" w:history="1">
        <w:r w:rsidR="00A91A96" w:rsidRPr="004F29DE">
          <w:rPr>
            <w:rStyle w:val="Hyperlink"/>
            <w:noProof/>
          </w:rPr>
          <w:t>Obrázek 29- Jednoduchá oblast se dvěma cestami</w:t>
        </w:r>
        <w:r w:rsidR="00A91A96">
          <w:rPr>
            <w:noProof/>
            <w:webHidden/>
          </w:rPr>
          <w:tab/>
        </w:r>
        <w:r w:rsidR="00A91A96">
          <w:rPr>
            <w:noProof/>
            <w:webHidden/>
          </w:rPr>
          <w:fldChar w:fldCharType="begin"/>
        </w:r>
        <w:r w:rsidR="00A91A96">
          <w:rPr>
            <w:noProof/>
            <w:webHidden/>
          </w:rPr>
          <w:instrText xml:space="preserve"> PAGEREF _Toc135324666 \h </w:instrText>
        </w:r>
        <w:r w:rsidR="00A91A96">
          <w:rPr>
            <w:noProof/>
            <w:webHidden/>
          </w:rPr>
        </w:r>
        <w:r w:rsidR="00A91A96">
          <w:rPr>
            <w:noProof/>
            <w:webHidden/>
          </w:rPr>
          <w:fldChar w:fldCharType="separate"/>
        </w:r>
        <w:r w:rsidR="00A91A96">
          <w:rPr>
            <w:noProof/>
            <w:webHidden/>
          </w:rPr>
          <w:t>36</w:t>
        </w:r>
        <w:r w:rsidR="00A91A96">
          <w:rPr>
            <w:noProof/>
            <w:webHidden/>
          </w:rPr>
          <w:fldChar w:fldCharType="end"/>
        </w:r>
      </w:hyperlink>
    </w:p>
    <w:p w14:paraId="43F5B5B4" w14:textId="5CE3DC14"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67" w:history="1">
        <w:r w:rsidR="00A91A96" w:rsidRPr="004F29DE">
          <w:rPr>
            <w:rStyle w:val="Hyperlink"/>
            <w:noProof/>
          </w:rPr>
          <w:t>Obrázek 30- Postup řešení oblasti se dvěma cestami</w:t>
        </w:r>
        <w:r w:rsidR="00A91A96">
          <w:rPr>
            <w:noProof/>
            <w:webHidden/>
          </w:rPr>
          <w:tab/>
        </w:r>
        <w:r w:rsidR="00A91A96">
          <w:rPr>
            <w:noProof/>
            <w:webHidden/>
          </w:rPr>
          <w:fldChar w:fldCharType="begin"/>
        </w:r>
        <w:r w:rsidR="00A91A96">
          <w:rPr>
            <w:noProof/>
            <w:webHidden/>
          </w:rPr>
          <w:instrText xml:space="preserve"> PAGEREF _Toc135324667 \h </w:instrText>
        </w:r>
        <w:r w:rsidR="00A91A96">
          <w:rPr>
            <w:noProof/>
            <w:webHidden/>
          </w:rPr>
        </w:r>
        <w:r w:rsidR="00A91A96">
          <w:rPr>
            <w:noProof/>
            <w:webHidden/>
          </w:rPr>
          <w:fldChar w:fldCharType="separate"/>
        </w:r>
        <w:r w:rsidR="00A91A96">
          <w:rPr>
            <w:noProof/>
            <w:webHidden/>
          </w:rPr>
          <w:t>37</w:t>
        </w:r>
        <w:r w:rsidR="00A91A96">
          <w:rPr>
            <w:noProof/>
            <w:webHidden/>
          </w:rPr>
          <w:fldChar w:fldCharType="end"/>
        </w:r>
      </w:hyperlink>
    </w:p>
    <w:p w14:paraId="444885EB" w14:textId="64BE18C5"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68" w:history="1">
        <w:r w:rsidR="00A91A96" w:rsidRPr="004F29DE">
          <w:rPr>
            <w:rStyle w:val="Hyperlink"/>
            <w:noProof/>
          </w:rPr>
          <w:t>Obrázek 31- Příklad více cest v materiálu</w:t>
        </w:r>
        <w:r w:rsidR="00A91A96">
          <w:rPr>
            <w:noProof/>
            <w:webHidden/>
          </w:rPr>
          <w:tab/>
        </w:r>
        <w:r w:rsidR="00A91A96">
          <w:rPr>
            <w:noProof/>
            <w:webHidden/>
          </w:rPr>
          <w:fldChar w:fldCharType="begin"/>
        </w:r>
        <w:r w:rsidR="00A91A96">
          <w:rPr>
            <w:noProof/>
            <w:webHidden/>
          </w:rPr>
          <w:instrText xml:space="preserve"> PAGEREF _Toc135324668 \h </w:instrText>
        </w:r>
        <w:r w:rsidR="00A91A96">
          <w:rPr>
            <w:noProof/>
            <w:webHidden/>
          </w:rPr>
        </w:r>
        <w:r w:rsidR="00A91A96">
          <w:rPr>
            <w:noProof/>
            <w:webHidden/>
          </w:rPr>
          <w:fldChar w:fldCharType="separate"/>
        </w:r>
        <w:r w:rsidR="00A91A96">
          <w:rPr>
            <w:noProof/>
            <w:webHidden/>
          </w:rPr>
          <w:t>37</w:t>
        </w:r>
        <w:r w:rsidR="00A91A96">
          <w:rPr>
            <w:noProof/>
            <w:webHidden/>
          </w:rPr>
          <w:fldChar w:fldCharType="end"/>
        </w:r>
      </w:hyperlink>
    </w:p>
    <w:p w14:paraId="2D4665CF" w14:textId="45E04E00"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69" w:history="1">
        <w:r w:rsidR="00A91A96" w:rsidRPr="004F29DE">
          <w:rPr>
            <w:rStyle w:val="Hyperlink"/>
            <w:noProof/>
          </w:rPr>
          <w:t>Obrázek 32- Příklad zpětného algoritmu</w:t>
        </w:r>
        <w:r w:rsidR="00A91A96">
          <w:rPr>
            <w:noProof/>
            <w:webHidden/>
          </w:rPr>
          <w:tab/>
        </w:r>
        <w:r w:rsidR="00A91A96">
          <w:rPr>
            <w:noProof/>
            <w:webHidden/>
          </w:rPr>
          <w:fldChar w:fldCharType="begin"/>
        </w:r>
        <w:r w:rsidR="00A91A96">
          <w:rPr>
            <w:noProof/>
            <w:webHidden/>
          </w:rPr>
          <w:instrText xml:space="preserve"> PAGEREF _Toc135324669 \h </w:instrText>
        </w:r>
        <w:r w:rsidR="00A91A96">
          <w:rPr>
            <w:noProof/>
            <w:webHidden/>
          </w:rPr>
        </w:r>
        <w:r w:rsidR="00A91A96">
          <w:rPr>
            <w:noProof/>
            <w:webHidden/>
          </w:rPr>
          <w:fldChar w:fldCharType="separate"/>
        </w:r>
        <w:r w:rsidR="00A91A96">
          <w:rPr>
            <w:noProof/>
            <w:webHidden/>
          </w:rPr>
          <w:t>39</w:t>
        </w:r>
        <w:r w:rsidR="00A91A96">
          <w:rPr>
            <w:noProof/>
            <w:webHidden/>
          </w:rPr>
          <w:fldChar w:fldCharType="end"/>
        </w:r>
      </w:hyperlink>
    </w:p>
    <w:p w14:paraId="00BC7D16" w14:textId="3003646D" w:rsidR="00A91A96"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35324670" w:history="1">
        <w:r w:rsidR="00A91A96" w:rsidRPr="004F29DE">
          <w:rPr>
            <w:rStyle w:val="Hyperlink"/>
            <w:noProof/>
          </w:rPr>
          <w:t>Obrázek 33- Průběh 3D algoritmu na 100x100x100 oblasti</w:t>
        </w:r>
        <w:r w:rsidR="00A91A96">
          <w:rPr>
            <w:noProof/>
            <w:webHidden/>
          </w:rPr>
          <w:tab/>
        </w:r>
        <w:r w:rsidR="00A91A96">
          <w:rPr>
            <w:noProof/>
            <w:webHidden/>
          </w:rPr>
          <w:fldChar w:fldCharType="begin"/>
        </w:r>
        <w:r w:rsidR="00A91A96">
          <w:rPr>
            <w:noProof/>
            <w:webHidden/>
          </w:rPr>
          <w:instrText xml:space="preserve"> PAGEREF _Toc135324670 \h </w:instrText>
        </w:r>
        <w:r w:rsidR="00A91A96">
          <w:rPr>
            <w:noProof/>
            <w:webHidden/>
          </w:rPr>
        </w:r>
        <w:r w:rsidR="00A91A96">
          <w:rPr>
            <w:noProof/>
            <w:webHidden/>
          </w:rPr>
          <w:fldChar w:fldCharType="separate"/>
        </w:r>
        <w:r w:rsidR="00A91A96">
          <w:rPr>
            <w:noProof/>
            <w:webHidden/>
          </w:rPr>
          <w:t>40</w:t>
        </w:r>
        <w:r w:rsidR="00A91A96">
          <w:rPr>
            <w:noProof/>
            <w:webHidden/>
          </w:rPr>
          <w:fldChar w:fldCharType="end"/>
        </w:r>
      </w:hyperlink>
    </w:p>
    <w:p w14:paraId="0A34F58F" w14:textId="5A176206" w:rsidR="00A91A96" w:rsidRPr="005E0C3C" w:rsidRDefault="00A91A96" w:rsidP="00A91A96">
      <w:pPr>
        <w:pStyle w:val="Nadpisy"/>
      </w:pPr>
      <w:r w:rsidRPr="005E0C3C">
        <w:fldChar w:fldCharType="end"/>
      </w:r>
    </w:p>
    <w:p w14:paraId="0E50D0FC" w14:textId="77777777" w:rsidR="00B1056D" w:rsidRPr="00256592" w:rsidRDefault="00B1056D" w:rsidP="00B1056D">
      <w:pPr>
        <w:pStyle w:val="normlntext"/>
      </w:pPr>
    </w:p>
    <w:p w14:paraId="002BFB04" w14:textId="5BD52E14" w:rsidR="001C2A53" w:rsidRPr="00256592" w:rsidRDefault="001C2A53" w:rsidP="00557189">
      <w:pPr>
        <w:pStyle w:val="Nadpisy"/>
      </w:pPr>
      <w:r w:rsidRPr="00256592">
        <w:br w:type="page"/>
      </w:r>
      <w:r w:rsidR="001E136A" w:rsidRPr="00256592">
        <w:lastRenderedPageBreak/>
        <w:t xml:space="preserve"> </w:t>
      </w:r>
      <w:bookmarkStart w:id="203" w:name="_Toc135329706"/>
      <w:r w:rsidRPr="00256592">
        <w:t>SEZNAM PŘÍLOH</w:t>
      </w:r>
      <w:bookmarkEnd w:id="203"/>
    </w:p>
    <w:p w14:paraId="72440632" w14:textId="77777777" w:rsidR="00A91A96" w:rsidRDefault="00A91A96" w:rsidP="00A91A96">
      <w:pPr>
        <w:pStyle w:val="normlntext"/>
      </w:pPr>
      <w:r>
        <w:t>Součástí práce je:</w:t>
      </w:r>
    </w:p>
    <w:p w14:paraId="36AE9331" w14:textId="15A09520" w:rsidR="00A91A96" w:rsidRDefault="00A91A96" w:rsidP="00A91A96">
      <w:pPr>
        <w:pStyle w:val="normlntext"/>
        <w:numPr>
          <w:ilvl w:val="0"/>
          <w:numId w:val="38"/>
        </w:numPr>
      </w:pPr>
      <w:r>
        <w:t>diplomová práce ve formátu PDF</w:t>
      </w:r>
    </w:p>
    <w:p w14:paraId="2FC5F286" w14:textId="0EAD91AE" w:rsidR="008D3188" w:rsidRPr="00256592" w:rsidRDefault="00A91A96" w:rsidP="001C2A53">
      <w:pPr>
        <w:pStyle w:val="normlntext"/>
        <w:numPr>
          <w:ilvl w:val="0"/>
          <w:numId w:val="38"/>
        </w:numPr>
      </w:pPr>
      <w:r>
        <w:t>zdrojové kódy</w:t>
      </w:r>
    </w:p>
    <w:sectPr w:rsidR="008D3188" w:rsidRPr="00256592" w:rsidSect="00D23655">
      <w:headerReference w:type="default" r:id="rId51"/>
      <w:footerReference w:type="default" r:id="rId52"/>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3F5E2" w14:textId="77777777" w:rsidR="008D5436" w:rsidRDefault="008D5436" w:rsidP="000E19A8">
      <w:r>
        <w:separator/>
      </w:r>
    </w:p>
  </w:endnote>
  <w:endnote w:type="continuationSeparator" w:id="0">
    <w:p w14:paraId="26B01818" w14:textId="77777777" w:rsidR="008D5436" w:rsidRDefault="008D5436"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eSerif">
    <w:altName w:val="Yu Gothic"/>
    <w:panose1 w:val="00000000000000000000"/>
    <w:charset w:val="80"/>
    <w:family w:val="auto"/>
    <w:notTrueType/>
    <w:pitch w:val="default"/>
    <w:sig w:usb0="00000001" w:usb1="08070000" w:usb2="00000010" w:usb3="00000000" w:csb0="0002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282F8" w14:textId="77777777" w:rsidR="000E19A8" w:rsidRDefault="000E19A8">
    <w:pPr>
      <w:pStyle w:val="Footer"/>
      <w:jc w:val="right"/>
    </w:pPr>
    <w:r>
      <w:fldChar w:fldCharType="begin"/>
    </w:r>
    <w:r>
      <w:instrText xml:space="preserve"> PAGE   \* MERGEFORMAT </w:instrText>
    </w:r>
    <w:r>
      <w:fldChar w:fldCharType="separate"/>
    </w:r>
    <w:r w:rsidR="00F44F08">
      <w:rPr>
        <w:noProof/>
      </w:rPr>
      <w:t>20</w:t>
    </w:r>
    <w:r>
      <w:fldChar w:fldCharType="end"/>
    </w:r>
  </w:p>
  <w:p w14:paraId="0D573877" w14:textId="77777777" w:rsidR="000E19A8" w:rsidRDefault="000E1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AD3E2" w14:textId="77777777" w:rsidR="008D5436" w:rsidRDefault="008D5436" w:rsidP="000E19A8">
      <w:r>
        <w:separator/>
      </w:r>
    </w:p>
  </w:footnote>
  <w:footnote w:type="continuationSeparator" w:id="0">
    <w:p w14:paraId="0B40C793" w14:textId="77777777" w:rsidR="008D5436" w:rsidRDefault="008D5436"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AC137" w14:textId="77777777" w:rsidR="000E19A8" w:rsidRDefault="000E19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91E68FC"/>
    <w:multiLevelType w:val="hybridMultilevel"/>
    <w:tmpl w:val="32E29766"/>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92B5E56"/>
    <w:multiLevelType w:val="multilevel"/>
    <w:tmpl w:val="5B9CF686"/>
    <w:lvl w:ilvl="0">
      <w:start w:val="1"/>
      <w:numFmt w:val="decimal"/>
      <w:lvlText w:val="%1"/>
      <w:lvlJc w:val="left"/>
      <w:pPr>
        <w:ind w:left="397" w:hanging="397"/>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0E52088F"/>
    <w:multiLevelType w:val="hybridMultilevel"/>
    <w:tmpl w:val="125A5C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lowerLetter"/>
      <w:lvlText w:val="%4)"/>
      <w:lvlJc w:val="left"/>
      <w:pPr>
        <w:ind w:left="2880" w:hanging="360"/>
      </w:pPr>
      <w:rPr>
        <w:rFonts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206484"/>
    <w:multiLevelType w:val="hybridMultilevel"/>
    <w:tmpl w:val="F61E88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826265D"/>
    <w:multiLevelType w:val="hybridMultilevel"/>
    <w:tmpl w:val="D8BC3BEC"/>
    <w:lvl w:ilvl="0" w:tplc="04050019">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1F732B2E"/>
    <w:multiLevelType w:val="hybridMultilevel"/>
    <w:tmpl w:val="8E2EF7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123771F"/>
    <w:multiLevelType w:val="hybridMultilevel"/>
    <w:tmpl w:val="32E297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2820484"/>
    <w:multiLevelType w:val="hybridMultilevel"/>
    <w:tmpl w:val="B0A086A0"/>
    <w:lvl w:ilvl="0" w:tplc="3DAEAC2C">
      <w:start w:val="2"/>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0"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3C860E51"/>
    <w:multiLevelType w:val="hybridMultilevel"/>
    <w:tmpl w:val="F780974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3EC53EFC"/>
    <w:multiLevelType w:val="hybridMultilevel"/>
    <w:tmpl w:val="2A2C6072"/>
    <w:lvl w:ilvl="0" w:tplc="0405000F">
      <w:start w:val="1"/>
      <w:numFmt w:val="decimal"/>
      <w:lvlText w:val="%1."/>
      <w:lvlJc w:val="left"/>
      <w:pPr>
        <w:ind w:left="2192" w:hanging="360"/>
      </w:pPr>
    </w:lvl>
    <w:lvl w:ilvl="1" w:tplc="04050019" w:tentative="1">
      <w:start w:val="1"/>
      <w:numFmt w:val="lowerLetter"/>
      <w:lvlText w:val="%2."/>
      <w:lvlJc w:val="left"/>
      <w:pPr>
        <w:ind w:left="2912" w:hanging="360"/>
      </w:pPr>
    </w:lvl>
    <w:lvl w:ilvl="2" w:tplc="0405001B" w:tentative="1">
      <w:start w:val="1"/>
      <w:numFmt w:val="lowerRoman"/>
      <w:lvlText w:val="%3."/>
      <w:lvlJc w:val="right"/>
      <w:pPr>
        <w:ind w:left="3632" w:hanging="180"/>
      </w:pPr>
    </w:lvl>
    <w:lvl w:ilvl="3" w:tplc="0405000F" w:tentative="1">
      <w:start w:val="1"/>
      <w:numFmt w:val="decimal"/>
      <w:lvlText w:val="%4."/>
      <w:lvlJc w:val="left"/>
      <w:pPr>
        <w:ind w:left="4352" w:hanging="360"/>
      </w:pPr>
    </w:lvl>
    <w:lvl w:ilvl="4" w:tplc="04050019" w:tentative="1">
      <w:start w:val="1"/>
      <w:numFmt w:val="lowerLetter"/>
      <w:lvlText w:val="%5."/>
      <w:lvlJc w:val="left"/>
      <w:pPr>
        <w:ind w:left="5072" w:hanging="360"/>
      </w:pPr>
    </w:lvl>
    <w:lvl w:ilvl="5" w:tplc="0405001B" w:tentative="1">
      <w:start w:val="1"/>
      <w:numFmt w:val="lowerRoman"/>
      <w:lvlText w:val="%6."/>
      <w:lvlJc w:val="right"/>
      <w:pPr>
        <w:ind w:left="5792" w:hanging="180"/>
      </w:pPr>
    </w:lvl>
    <w:lvl w:ilvl="6" w:tplc="0405000F" w:tentative="1">
      <w:start w:val="1"/>
      <w:numFmt w:val="decimal"/>
      <w:lvlText w:val="%7."/>
      <w:lvlJc w:val="left"/>
      <w:pPr>
        <w:ind w:left="6512" w:hanging="360"/>
      </w:pPr>
    </w:lvl>
    <w:lvl w:ilvl="7" w:tplc="04050019" w:tentative="1">
      <w:start w:val="1"/>
      <w:numFmt w:val="lowerLetter"/>
      <w:lvlText w:val="%8."/>
      <w:lvlJc w:val="left"/>
      <w:pPr>
        <w:ind w:left="7232" w:hanging="360"/>
      </w:pPr>
    </w:lvl>
    <w:lvl w:ilvl="8" w:tplc="0405001B" w:tentative="1">
      <w:start w:val="1"/>
      <w:numFmt w:val="lowerRoman"/>
      <w:lvlText w:val="%9."/>
      <w:lvlJc w:val="right"/>
      <w:pPr>
        <w:ind w:left="7952" w:hanging="180"/>
      </w:pPr>
    </w:lvl>
  </w:abstractNum>
  <w:abstractNum w:abstractNumId="17"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9" w15:restartNumberingAfterBreak="0">
    <w:nsid w:val="50B038E2"/>
    <w:multiLevelType w:val="hybridMultilevel"/>
    <w:tmpl w:val="D8F6DB32"/>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20" w15:restartNumberingAfterBreak="0">
    <w:nsid w:val="515453DD"/>
    <w:multiLevelType w:val="hybridMultilevel"/>
    <w:tmpl w:val="2EBA1886"/>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5A397472"/>
    <w:multiLevelType w:val="multilevel"/>
    <w:tmpl w:val="AC44556C"/>
    <w:lvl w:ilvl="0">
      <w:start w:val="1"/>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2" w15:restartNumberingAfterBreak="0">
    <w:nsid w:val="5F975BE0"/>
    <w:multiLevelType w:val="hybridMultilevel"/>
    <w:tmpl w:val="09A43DC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6965122C"/>
    <w:multiLevelType w:val="hybridMultilevel"/>
    <w:tmpl w:val="8BBE8A6A"/>
    <w:lvl w:ilvl="0" w:tplc="0405000F">
      <w:start w:val="1"/>
      <w:numFmt w:val="decimal"/>
      <w:lvlText w:val="%1."/>
      <w:lvlJc w:val="left"/>
      <w:pPr>
        <w:ind w:left="780" w:hanging="360"/>
      </w:pPr>
    </w:lvl>
    <w:lvl w:ilvl="1" w:tplc="04050019" w:tentative="1">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6" w15:restartNumberingAfterBreak="0">
    <w:nsid w:val="69C569DF"/>
    <w:multiLevelType w:val="hybridMultilevel"/>
    <w:tmpl w:val="B94C46C6"/>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6A2A1226"/>
    <w:multiLevelType w:val="hybridMultilevel"/>
    <w:tmpl w:val="125A5CF0"/>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E40E9AF4">
      <w:start w:val="1"/>
      <w:numFmt w:val="lowerLetter"/>
      <w:lvlText w:val="%4)"/>
      <w:lvlJc w:val="left"/>
      <w:pPr>
        <w:ind w:left="2880" w:hanging="360"/>
      </w:pPr>
      <w:rPr>
        <w:rFonts w:hint="default"/>
      </w:r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6E592DE5"/>
    <w:multiLevelType w:val="hybridMultilevel"/>
    <w:tmpl w:val="D908C31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6EDE0D24"/>
    <w:multiLevelType w:val="hybridMultilevel"/>
    <w:tmpl w:val="7D580D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7116231C"/>
    <w:multiLevelType w:val="hybridMultilevel"/>
    <w:tmpl w:val="C2A2560C"/>
    <w:lvl w:ilvl="0" w:tplc="0405000F">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1" w15:restartNumberingAfterBreak="0">
    <w:nsid w:val="724A57C4"/>
    <w:multiLevelType w:val="hybridMultilevel"/>
    <w:tmpl w:val="8D9041E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3"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4" w15:restartNumberingAfterBreak="0">
    <w:nsid w:val="7BCC17BF"/>
    <w:multiLevelType w:val="hybridMultilevel"/>
    <w:tmpl w:val="3A346D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2064863333">
    <w:abstractNumId w:val="23"/>
  </w:num>
  <w:num w:numId="2" w16cid:durableId="2084642522">
    <w:abstractNumId w:val="32"/>
  </w:num>
  <w:num w:numId="3" w16cid:durableId="1108309085">
    <w:abstractNumId w:val="24"/>
  </w:num>
  <w:num w:numId="4" w16cid:durableId="1893468395">
    <w:abstractNumId w:val="12"/>
  </w:num>
  <w:num w:numId="5" w16cid:durableId="1587225634">
    <w:abstractNumId w:val="33"/>
  </w:num>
  <w:num w:numId="6" w16cid:durableId="1927497367">
    <w:abstractNumId w:val="15"/>
  </w:num>
  <w:num w:numId="7" w16cid:durableId="1401369576">
    <w:abstractNumId w:val="0"/>
  </w:num>
  <w:num w:numId="8" w16cid:durableId="320158999">
    <w:abstractNumId w:val="11"/>
  </w:num>
  <w:num w:numId="9" w16cid:durableId="1490167925">
    <w:abstractNumId w:val="13"/>
  </w:num>
  <w:num w:numId="10" w16cid:durableId="1557011870">
    <w:abstractNumId w:val="10"/>
  </w:num>
  <w:num w:numId="11" w16cid:durableId="1692414918">
    <w:abstractNumId w:val="18"/>
  </w:num>
  <w:num w:numId="12" w16cid:durableId="1583677972">
    <w:abstractNumId w:val="17"/>
  </w:num>
  <w:num w:numId="13" w16cid:durableId="1971596656">
    <w:abstractNumId w:val="3"/>
  </w:num>
  <w:num w:numId="14" w16cid:durableId="17106458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743798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699122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97135544">
    <w:abstractNumId w:val="2"/>
  </w:num>
  <w:num w:numId="18" w16cid:durableId="2134473397">
    <w:abstractNumId w:val="21"/>
  </w:num>
  <w:num w:numId="19" w16cid:durableId="1024475752">
    <w:abstractNumId w:val="30"/>
  </w:num>
  <w:num w:numId="20" w16cid:durableId="1080786757">
    <w:abstractNumId w:val="20"/>
  </w:num>
  <w:num w:numId="21" w16cid:durableId="1225675357">
    <w:abstractNumId w:val="31"/>
  </w:num>
  <w:num w:numId="22" w16cid:durableId="381443919">
    <w:abstractNumId w:val="9"/>
  </w:num>
  <w:num w:numId="23" w16cid:durableId="2090613599">
    <w:abstractNumId w:val="28"/>
  </w:num>
  <w:num w:numId="24" w16cid:durableId="1858352888">
    <w:abstractNumId w:val="27"/>
  </w:num>
  <w:num w:numId="25" w16cid:durableId="417874371">
    <w:abstractNumId w:val="1"/>
  </w:num>
  <w:num w:numId="26" w16cid:durableId="440809124">
    <w:abstractNumId w:val="29"/>
  </w:num>
  <w:num w:numId="27" w16cid:durableId="412700486">
    <w:abstractNumId w:val="25"/>
  </w:num>
  <w:num w:numId="28" w16cid:durableId="1143765957">
    <w:abstractNumId w:val="8"/>
  </w:num>
  <w:num w:numId="29" w16cid:durableId="1887139635">
    <w:abstractNumId w:val="14"/>
  </w:num>
  <w:num w:numId="30" w16cid:durableId="133254548">
    <w:abstractNumId w:val="4"/>
  </w:num>
  <w:num w:numId="31" w16cid:durableId="1629243698">
    <w:abstractNumId w:val="19"/>
  </w:num>
  <w:num w:numId="32" w16cid:durableId="1638104670">
    <w:abstractNumId w:val="7"/>
  </w:num>
  <w:num w:numId="33" w16cid:durableId="1884949764">
    <w:abstractNumId w:val="5"/>
  </w:num>
  <w:num w:numId="34" w16cid:durableId="1702592342">
    <w:abstractNumId w:val="22"/>
  </w:num>
  <w:num w:numId="35" w16cid:durableId="70393149">
    <w:abstractNumId w:val="26"/>
  </w:num>
  <w:num w:numId="36" w16cid:durableId="1415323614">
    <w:abstractNumId w:val="16"/>
  </w:num>
  <w:num w:numId="37" w16cid:durableId="434984562">
    <w:abstractNumId w:val="6"/>
  </w:num>
  <w:num w:numId="38" w16cid:durableId="188320627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711"/>
    <w:rsid w:val="00000617"/>
    <w:rsid w:val="00004B70"/>
    <w:rsid w:val="000056C0"/>
    <w:rsid w:val="0001236D"/>
    <w:rsid w:val="00012D92"/>
    <w:rsid w:val="00016F99"/>
    <w:rsid w:val="00020C98"/>
    <w:rsid w:val="00021465"/>
    <w:rsid w:val="00022DF1"/>
    <w:rsid w:val="00036445"/>
    <w:rsid w:val="00037F9E"/>
    <w:rsid w:val="0004270E"/>
    <w:rsid w:val="00044848"/>
    <w:rsid w:val="000454A4"/>
    <w:rsid w:val="00053BF6"/>
    <w:rsid w:val="0007109B"/>
    <w:rsid w:val="00072725"/>
    <w:rsid w:val="00074743"/>
    <w:rsid w:val="00090497"/>
    <w:rsid w:val="000A0A02"/>
    <w:rsid w:val="000A47BD"/>
    <w:rsid w:val="000A6066"/>
    <w:rsid w:val="000B4863"/>
    <w:rsid w:val="000B62D0"/>
    <w:rsid w:val="000B7F41"/>
    <w:rsid w:val="000E19A8"/>
    <w:rsid w:val="000E249A"/>
    <w:rsid w:val="000F0511"/>
    <w:rsid w:val="000F472F"/>
    <w:rsid w:val="000F780F"/>
    <w:rsid w:val="00101A30"/>
    <w:rsid w:val="00103645"/>
    <w:rsid w:val="00114A04"/>
    <w:rsid w:val="00122383"/>
    <w:rsid w:val="00130A77"/>
    <w:rsid w:val="0013201E"/>
    <w:rsid w:val="0013257B"/>
    <w:rsid w:val="00136837"/>
    <w:rsid w:val="0013790A"/>
    <w:rsid w:val="00140EE6"/>
    <w:rsid w:val="001422D3"/>
    <w:rsid w:val="0015092F"/>
    <w:rsid w:val="0015200D"/>
    <w:rsid w:val="00154C2E"/>
    <w:rsid w:val="0015696D"/>
    <w:rsid w:val="001614AE"/>
    <w:rsid w:val="00163294"/>
    <w:rsid w:val="001647D8"/>
    <w:rsid w:val="00177BCF"/>
    <w:rsid w:val="0018457B"/>
    <w:rsid w:val="0018611B"/>
    <w:rsid w:val="0019010C"/>
    <w:rsid w:val="00190EF2"/>
    <w:rsid w:val="00193F3F"/>
    <w:rsid w:val="001B2914"/>
    <w:rsid w:val="001B6DFD"/>
    <w:rsid w:val="001C0C5E"/>
    <w:rsid w:val="001C2A53"/>
    <w:rsid w:val="001D032B"/>
    <w:rsid w:val="001E073E"/>
    <w:rsid w:val="001E083B"/>
    <w:rsid w:val="001E136A"/>
    <w:rsid w:val="001E13EC"/>
    <w:rsid w:val="001E14DE"/>
    <w:rsid w:val="001E2AB7"/>
    <w:rsid w:val="001F33C9"/>
    <w:rsid w:val="001F6A3E"/>
    <w:rsid w:val="00203DBB"/>
    <w:rsid w:val="00205818"/>
    <w:rsid w:val="002129A6"/>
    <w:rsid w:val="002276C2"/>
    <w:rsid w:val="00227BB4"/>
    <w:rsid w:val="00232CE2"/>
    <w:rsid w:val="002371CA"/>
    <w:rsid w:val="00241E11"/>
    <w:rsid w:val="00243AD4"/>
    <w:rsid w:val="00250EC6"/>
    <w:rsid w:val="00256592"/>
    <w:rsid w:val="0026071F"/>
    <w:rsid w:val="00260D3A"/>
    <w:rsid w:val="00265B75"/>
    <w:rsid w:val="0026789D"/>
    <w:rsid w:val="00273B91"/>
    <w:rsid w:val="00273F71"/>
    <w:rsid w:val="002A29A1"/>
    <w:rsid w:val="002A7525"/>
    <w:rsid w:val="002B632C"/>
    <w:rsid w:val="002B6BAB"/>
    <w:rsid w:val="002B7E9F"/>
    <w:rsid w:val="002C1B8F"/>
    <w:rsid w:val="002C4365"/>
    <w:rsid w:val="002C5240"/>
    <w:rsid w:val="002C6C33"/>
    <w:rsid w:val="002D16AA"/>
    <w:rsid w:val="002D4367"/>
    <w:rsid w:val="002D45A7"/>
    <w:rsid w:val="002D5D4C"/>
    <w:rsid w:val="002F0179"/>
    <w:rsid w:val="002F3FE3"/>
    <w:rsid w:val="00300274"/>
    <w:rsid w:val="00302A68"/>
    <w:rsid w:val="00304900"/>
    <w:rsid w:val="003120A7"/>
    <w:rsid w:val="00316E76"/>
    <w:rsid w:val="00316F91"/>
    <w:rsid w:val="00327FAB"/>
    <w:rsid w:val="00331622"/>
    <w:rsid w:val="00337FF9"/>
    <w:rsid w:val="00343571"/>
    <w:rsid w:val="00346C5E"/>
    <w:rsid w:val="00352D57"/>
    <w:rsid w:val="003532C7"/>
    <w:rsid w:val="00355216"/>
    <w:rsid w:val="00355A16"/>
    <w:rsid w:val="0036257B"/>
    <w:rsid w:val="00363F08"/>
    <w:rsid w:val="00367995"/>
    <w:rsid w:val="0038007A"/>
    <w:rsid w:val="00380AC7"/>
    <w:rsid w:val="0038352E"/>
    <w:rsid w:val="00387092"/>
    <w:rsid w:val="00392689"/>
    <w:rsid w:val="003A74B0"/>
    <w:rsid w:val="003B5EC8"/>
    <w:rsid w:val="003C120A"/>
    <w:rsid w:val="003C799B"/>
    <w:rsid w:val="003E03BB"/>
    <w:rsid w:val="003E44C1"/>
    <w:rsid w:val="003F1477"/>
    <w:rsid w:val="003F2BF4"/>
    <w:rsid w:val="003F4F9A"/>
    <w:rsid w:val="00402E95"/>
    <w:rsid w:val="004263C0"/>
    <w:rsid w:val="0043021F"/>
    <w:rsid w:val="00435611"/>
    <w:rsid w:val="00435DBE"/>
    <w:rsid w:val="00436E49"/>
    <w:rsid w:val="00455D8C"/>
    <w:rsid w:val="00457DBE"/>
    <w:rsid w:val="00460690"/>
    <w:rsid w:val="0046309B"/>
    <w:rsid w:val="00477C60"/>
    <w:rsid w:val="004802EB"/>
    <w:rsid w:val="0048509D"/>
    <w:rsid w:val="00485C07"/>
    <w:rsid w:val="00493FA8"/>
    <w:rsid w:val="00496ED1"/>
    <w:rsid w:val="004A7412"/>
    <w:rsid w:val="004B2262"/>
    <w:rsid w:val="004B2F34"/>
    <w:rsid w:val="004D55AD"/>
    <w:rsid w:val="004D6E0E"/>
    <w:rsid w:val="004D6FF8"/>
    <w:rsid w:val="004E323F"/>
    <w:rsid w:val="004E34AB"/>
    <w:rsid w:val="004F434E"/>
    <w:rsid w:val="004F6F00"/>
    <w:rsid w:val="00510DED"/>
    <w:rsid w:val="005113B1"/>
    <w:rsid w:val="005178D0"/>
    <w:rsid w:val="005204F7"/>
    <w:rsid w:val="00523FF5"/>
    <w:rsid w:val="0052714E"/>
    <w:rsid w:val="00531358"/>
    <w:rsid w:val="00532BC3"/>
    <w:rsid w:val="00543E6C"/>
    <w:rsid w:val="005440A6"/>
    <w:rsid w:val="005469D7"/>
    <w:rsid w:val="00557189"/>
    <w:rsid w:val="005605FD"/>
    <w:rsid w:val="0056114C"/>
    <w:rsid w:val="00562F1D"/>
    <w:rsid w:val="005652CB"/>
    <w:rsid w:val="00580BF5"/>
    <w:rsid w:val="00581C64"/>
    <w:rsid w:val="00582CA5"/>
    <w:rsid w:val="00583B4C"/>
    <w:rsid w:val="00586E3E"/>
    <w:rsid w:val="005871CC"/>
    <w:rsid w:val="00594A0D"/>
    <w:rsid w:val="00594E06"/>
    <w:rsid w:val="0059780E"/>
    <w:rsid w:val="005A4F91"/>
    <w:rsid w:val="005A667E"/>
    <w:rsid w:val="005B0A90"/>
    <w:rsid w:val="005C48A0"/>
    <w:rsid w:val="005D4295"/>
    <w:rsid w:val="005D6C50"/>
    <w:rsid w:val="005E0BC4"/>
    <w:rsid w:val="005E0F48"/>
    <w:rsid w:val="005F0E1B"/>
    <w:rsid w:val="005F2DCA"/>
    <w:rsid w:val="005F7241"/>
    <w:rsid w:val="005F74D7"/>
    <w:rsid w:val="00603E29"/>
    <w:rsid w:val="006060EA"/>
    <w:rsid w:val="0060690A"/>
    <w:rsid w:val="00612D00"/>
    <w:rsid w:val="00614668"/>
    <w:rsid w:val="00614BD3"/>
    <w:rsid w:val="00615846"/>
    <w:rsid w:val="0062215C"/>
    <w:rsid w:val="00624116"/>
    <w:rsid w:val="006279C4"/>
    <w:rsid w:val="00631E30"/>
    <w:rsid w:val="006363C3"/>
    <w:rsid w:val="0064700A"/>
    <w:rsid w:val="00652CED"/>
    <w:rsid w:val="00652DDF"/>
    <w:rsid w:val="006569A9"/>
    <w:rsid w:val="00657D25"/>
    <w:rsid w:val="00662B5F"/>
    <w:rsid w:val="00667A23"/>
    <w:rsid w:val="0067104E"/>
    <w:rsid w:val="006711A0"/>
    <w:rsid w:val="006741EA"/>
    <w:rsid w:val="00674FDC"/>
    <w:rsid w:val="006750FC"/>
    <w:rsid w:val="00676FB1"/>
    <w:rsid w:val="00680BBA"/>
    <w:rsid w:val="00686559"/>
    <w:rsid w:val="006878DA"/>
    <w:rsid w:val="00690177"/>
    <w:rsid w:val="00695A76"/>
    <w:rsid w:val="006977AE"/>
    <w:rsid w:val="006B1D32"/>
    <w:rsid w:val="006B5403"/>
    <w:rsid w:val="006C33C2"/>
    <w:rsid w:val="006C6CDE"/>
    <w:rsid w:val="006D0458"/>
    <w:rsid w:val="006D16FB"/>
    <w:rsid w:val="006E4134"/>
    <w:rsid w:val="006E6511"/>
    <w:rsid w:val="006E6E7E"/>
    <w:rsid w:val="006F15C7"/>
    <w:rsid w:val="00704E93"/>
    <w:rsid w:val="00707E09"/>
    <w:rsid w:val="007122FF"/>
    <w:rsid w:val="007124CC"/>
    <w:rsid w:val="00720972"/>
    <w:rsid w:val="00731025"/>
    <w:rsid w:val="0073153B"/>
    <w:rsid w:val="00732913"/>
    <w:rsid w:val="00732C40"/>
    <w:rsid w:val="00736B41"/>
    <w:rsid w:val="00763E08"/>
    <w:rsid w:val="00790274"/>
    <w:rsid w:val="00793F3C"/>
    <w:rsid w:val="00794420"/>
    <w:rsid w:val="007B0BFB"/>
    <w:rsid w:val="007B1AE5"/>
    <w:rsid w:val="007B350C"/>
    <w:rsid w:val="007B7094"/>
    <w:rsid w:val="007C13DD"/>
    <w:rsid w:val="007C455E"/>
    <w:rsid w:val="007C5224"/>
    <w:rsid w:val="007E0E60"/>
    <w:rsid w:val="007F1F89"/>
    <w:rsid w:val="00803FB3"/>
    <w:rsid w:val="00823911"/>
    <w:rsid w:val="008247E5"/>
    <w:rsid w:val="00833CB1"/>
    <w:rsid w:val="00834674"/>
    <w:rsid w:val="008371A2"/>
    <w:rsid w:val="00851C1E"/>
    <w:rsid w:val="008627CD"/>
    <w:rsid w:val="00870177"/>
    <w:rsid w:val="00874974"/>
    <w:rsid w:val="0089114B"/>
    <w:rsid w:val="00892890"/>
    <w:rsid w:val="00895824"/>
    <w:rsid w:val="00895CA8"/>
    <w:rsid w:val="008A2F0A"/>
    <w:rsid w:val="008A7E8C"/>
    <w:rsid w:val="008B59A1"/>
    <w:rsid w:val="008B5A91"/>
    <w:rsid w:val="008C20ED"/>
    <w:rsid w:val="008C3619"/>
    <w:rsid w:val="008C45E6"/>
    <w:rsid w:val="008C6D10"/>
    <w:rsid w:val="008D3188"/>
    <w:rsid w:val="008D3C98"/>
    <w:rsid w:val="008D5436"/>
    <w:rsid w:val="008D5B36"/>
    <w:rsid w:val="008E2FD1"/>
    <w:rsid w:val="008E578E"/>
    <w:rsid w:val="008F4F3B"/>
    <w:rsid w:val="008F743A"/>
    <w:rsid w:val="00905987"/>
    <w:rsid w:val="00906263"/>
    <w:rsid w:val="00907464"/>
    <w:rsid w:val="00913711"/>
    <w:rsid w:val="0092160D"/>
    <w:rsid w:val="00934997"/>
    <w:rsid w:val="009359D6"/>
    <w:rsid w:val="00941590"/>
    <w:rsid w:val="009433AA"/>
    <w:rsid w:val="00944D74"/>
    <w:rsid w:val="00946587"/>
    <w:rsid w:val="00951047"/>
    <w:rsid w:val="00961658"/>
    <w:rsid w:val="00964625"/>
    <w:rsid w:val="00964C25"/>
    <w:rsid w:val="009722A9"/>
    <w:rsid w:val="00975CDD"/>
    <w:rsid w:val="0098155F"/>
    <w:rsid w:val="00982D3C"/>
    <w:rsid w:val="00985FB5"/>
    <w:rsid w:val="00992D2C"/>
    <w:rsid w:val="009932DF"/>
    <w:rsid w:val="009B2371"/>
    <w:rsid w:val="009B443D"/>
    <w:rsid w:val="009C1395"/>
    <w:rsid w:val="009C1B8E"/>
    <w:rsid w:val="009C3478"/>
    <w:rsid w:val="009C6333"/>
    <w:rsid w:val="009D1024"/>
    <w:rsid w:val="009D507A"/>
    <w:rsid w:val="009D7331"/>
    <w:rsid w:val="009D7497"/>
    <w:rsid w:val="009D7AE9"/>
    <w:rsid w:val="009E1795"/>
    <w:rsid w:val="009E41A4"/>
    <w:rsid w:val="009F14DF"/>
    <w:rsid w:val="00A01837"/>
    <w:rsid w:val="00A065B0"/>
    <w:rsid w:val="00A075AD"/>
    <w:rsid w:val="00A1049C"/>
    <w:rsid w:val="00A204D5"/>
    <w:rsid w:val="00A234B3"/>
    <w:rsid w:val="00A25EF6"/>
    <w:rsid w:val="00A34D5C"/>
    <w:rsid w:val="00A3645D"/>
    <w:rsid w:val="00A409B2"/>
    <w:rsid w:val="00A51F47"/>
    <w:rsid w:val="00A543C1"/>
    <w:rsid w:val="00A60186"/>
    <w:rsid w:val="00A60B3C"/>
    <w:rsid w:val="00A61915"/>
    <w:rsid w:val="00A6415C"/>
    <w:rsid w:val="00A656E3"/>
    <w:rsid w:val="00A67887"/>
    <w:rsid w:val="00A71A34"/>
    <w:rsid w:val="00A74648"/>
    <w:rsid w:val="00A76414"/>
    <w:rsid w:val="00A77E7E"/>
    <w:rsid w:val="00A81556"/>
    <w:rsid w:val="00A861CA"/>
    <w:rsid w:val="00A8636A"/>
    <w:rsid w:val="00A914D5"/>
    <w:rsid w:val="00A91A96"/>
    <w:rsid w:val="00A95D54"/>
    <w:rsid w:val="00AA3166"/>
    <w:rsid w:val="00AA435E"/>
    <w:rsid w:val="00AA6EB2"/>
    <w:rsid w:val="00AB1B37"/>
    <w:rsid w:val="00AB57BA"/>
    <w:rsid w:val="00AB7797"/>
    <w:rsid w:val="00AB7A64"/>
    <w:rsid w:val="00AC00E1"/>
    <w:rsid w:val="00AC1207"/>
    <w:rsid w:val="00AC1A66"/>
    <w:rsid w:val="00AC1DDC"/>
    <w:rsid w:val="00AD1B6C"/>
    <w:rsid w:val="00AD734E"/>
    <w:rsid w:val="00AD7584"/>
    <w:rsid w:val="00AE30D5"/>
    <w:rsid w:val="00AE73A9"/>
    <w:rsid w:val="00AF3C78"/>
    <w:rsid w:val="00B1056D"/>
    <w:rsid w:val="00B14CEB"/>
    <w:rsid w:val="00B3078D"/>
    <w:rsid w:val="00B32D0F"/>
    <w:rsid w:val="00B341B4"/>
    <w:rsid w:val="00B341D8"/>
    <w:rsid w:val="00B35441"/>
    <w:rsid w:val="00B35C75"/>
    <w:rsid w:val="00B362CD"/>
    <w:rsid w:val="00B37FD8"/>
    <w:rsid w:val="00B43EEE"/>
    <w:rsid w:val="00B44146"/>
    <w:rsid w:val="00B4752D"/>
    <w:rsid w:val="00B70121"/>
    <w:rsid w:val="00B70E26"/>
    <w:rsid w:val="00B746B7"/>
    <w:rsid w:val="00B752C2"/>
    <w:rsid w:val="00B7541F"/>
    <w:rsid w:val="00B77AFB"/>
    <w:rsid w:val="00B84581"/>
    <w:rsid w:val="00B85532"/>
    <w:rsid w:val="00B91845"/>
    <w:rsid w:val="00B933C7"/>
    <w:rsid w:val="00B9767C"/>
    <w:rsid w:val="00B978EA"/>
    <w:rsid w:val="00BA1915"/>
    <w:rsid w:val="00BA2DF0"/>
    <w:rsid w:val="00BA446F"/>
    <w:rsid w:val="00BA4F5E"/>
    <w:rsid w:val="00BB7689"/>
    <w:rsid w:val="00BC4111"/>
    <w:rsid w:val="00BC71A8"/>
    <w:rsid w:val="00BC793A"/>
    <w:rsid w:val="00BC7F37"/>
    <w:rsid w:val="00BD00FE"/>
    <w:rsid w:val="00BD34DF"/>
    <w:rsid w:val="00BD6B75"/>
    <w:rsid w:val="00BF2739"/>
    <w:rsid w:val="00BF60B1"/>
    <w:rsid w:val="00C00E28"/>
    <w:rsid w:val="00C059F1"/>
    <w:rsid w:val="00C140A9"/>
    <w:rsid w:val="00C16137"/>
    <w:rsid w:val="00C17D5A"/>
    <w:rsid w:val="00C25761"/>
    <w:rsid w:val="00C2750D"/>
    <w:rsid w:val="00C32367"/>
    <w:rsid w:val="00C33F40"/>
    <w:rsid w:val="00C344F8"/>
    <w:rsid w:val="00C348BE"/>
    <w:rsid w:val="00C36AD4"/>
    <w:rsid w:val="00C37B69"/>
    <w:rsid w:val="00C416F5"/>
    <w:rsid w:val="00C50954"/>
    <w:rsid w:val="00C541EC"/>
    <w:rsid w:val="00C547A0"/>
    <w:rsid w:val="00C55E61"/>
    <w:rsid w:val="00C640E0"/>
    <w:rsid w:val="00C65862"/>
    <w:rsid w:val="00C72056"/>
    <w:rsid w:val="00C73F38"/>
    <w:rsid w:val="00C9492F"/>
    <w:rsid w:val="00CA0DD4"/>
    <w:rsid w:val="00CA61B2"/>
    <w:rsid w:val="00CC13C4"/>
    <w:rsid w:val="00CD10A1"/>
    <w:rsid w:val="00CE1BFB"/>
    <w:rsid w:val="00CE4E2B"/>
    <w:rsid w:val="00CE7DBA"/>
    <w:rsid w:val="00CF1180"/>
    <w:rsid w:val="00CF40AC"/>
    <w:rsid w:val="00CF4B73"/>
    <w:rsid w:val="00D138EA"/>
    <w:rsid w:val="00D2280D"/>
    <w:rsid w:val="00D23655"/>
    <w:rsid w:val="00D2723A"/>
    <w:rsid w:val="00D333F3"/>
    <w:rsid w:val="00D46BE1"/>
    <w:rsid w:val="00D50E3D"/>
    <w:rsid w:val="00D70095"/>
    <w:rsid w:val="00D72D83"/>
    <w:rsid w:val="00D81A55"/>
    <w:rsid w:val="00D91FCF"/>
    <w:rsid w:val="00D9298F"/>
    <w:rsid w:val="00D93F56"/>
    <w:rsid w:val="00DA612A"/>
    <w:rsid w:val="00DB1F57"/>
    <w:rsid w:val="00DB4317"/>
    <w:rsid w:val="00DD6D8E"/>
    <w:rsid w:val="00DF3A25"/>
    <w:rsid w:val="00E00206"/>
    <w:rsid w:val="00E0133C"/>
    <w:rsid w:val="00E2141E"/>
    <w:rsid w:val="00E36920"/>
    <w:rsid w:val="00E36A4D"/>
    <w:rsid w:val="00E46201"/>
    <w:rsid w:val="00E473ED"/>
    <w:rsid w:val="00E47B49"/>
    <w:rsid w:val="00E47D15"/>
    <w:rsid w:val="00E50293"/>
    <w:rsid w:val="00E52258"/>
    <w:rsid w:val="00E61E79"/>
    <w:rsid w:val="00E63602"/>
    <w:rsid w:val="00E67B56"/>
    <w:rsid w:val="00E67CF1"/>
    <w:rsid w:val="00E701F8"/>
    <w:rsid w:val="00E71C27"/>
    <w:rsid w:val="00E76369"/>
    <w:rsid w:val="00E875F0"/>
    <w:rsid w:val="00E90D25"/>
    <w:rsid w:val="00E91BBA"/>
    <w:rsid w:val="00E9567A"/>
    <w:rsid w:val="00EA2241"/>
    <w:rsid w:val="00EA53A1"/>
    <w:rsid w:val="00EA6F46"/>
    <w:rsid w:val="00EA7296"/>
    <w:rsid w:val="00EB12FF"/>
    <w:rsid w:val="00EB7AF5"/>
    <w:rsid w:val="00EC41DD"/>
    <w:rsid w:val="00EC4378"/>
    <w:rsid w:val="00ED2F3B"/>
    <w:rsid w:val="00ED5797"/>
    <w:rsid w:val="00EE0532"/>
    <w:rsid w:val="00EE5A65"/>
    <w:rsid w:val="00EE7677"/>
    <w:rsid w:val="00EF2093"/>
    <w:rsid w:val="00EF5E0F"/>
    <w:rsid w:val="00EF6BAC"/>
    <w:rsid w:val="00F02411"/>
    <w:rsid w:val="00F06E91"/>
    <w:rsid w:val="00F10FD8"/>
    <w:rsid w:val="00F24D70"/>
    <w:rsid w:val="00F25DBC"/>
    <w:rsid w:val="00F266E0"/>
    <w:rsid w:val="00F379D4"/>
    <w:rsid w:val="00F44F08"/>
    <w:rsid w:val="00F4525D"/>
    <w:rsid w:val="00F45366"/>
    <w:rsid w:val="00F5107B"/>
    <w:rsid w:val="00F56906"/>
    <w:rsid w:val="00F6278A"/>
    <w:rsid w:val="00F75489"/>
    <w:rsid w:val="00F83F5C"/>
    <w:rsid w:val="00F879C8"/>
    <w:rsid w:val="00F90826"/>
    <w:rsid w:val="00F91C64"/>
    <w:rsid w:val="00FA2BF9"/>
    <w:rsid w:val="00FA5E93"/>
    <w:rsid w:val="00FB44C2"/>
    <w:rsid w:val="00FB769B"/>
    <w:rsid w:val="00FC17F8"/>
    <w:rsid w:val="00FC2C37"/>
    <w:rsid w:val="00FD670B"/>
    <w:rsid w:val="00FE1625"/>
    <w:rsid w:val="00FE2846"/>
    <w:rsid w:val="00FF28B8"/>
    <w:rsid w:val="00FF42E2"/>
    <w:rsid w:val="00FF4B03"/>
    <w:rsid w:val="00FF5E4D"/>
    <w:rsid w:val="00FF6EBC"/>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FB9DE2"/>
  <w15:chartTrackingRefBased/>
  <w15:docId w15:val="{1A852E7F-2818-40E9-8CB9-D4BFF106B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W1)" w:eastAsia="MS Mincho" w:hAnsi="Times New (W1)" w:cs="Times New Roman"/>
        <w:lang w:val="cs-CZ"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2A53"/>
    <w:rPr>
      <w:rFonts w:ascii="Times" w:eastAsia="Yu Mincho" w:hAnsi="Times" w:cs="Times"/>
      <w:sz w:val="24"/>
      <w:szCs w:val="24"/>
      <w:lang w:eastAsia="cs-CZ"/>
    </w:rPr>
  </w:style>
  <w:style w:type="paragraph" w:styleId="Heading1">
    <w:name w:val="heading 1"/>
    <w:basedOn w:val="Normal"/>
    <w:next w:val="Normal"/>
    <w:link w:val="Heading1Char"/>
    <w:uiPriority w:val="9"/>
    <w:qFormat/>
    <w:rsid w:val="00CA61B2"/>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CA61B2"/>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A61B2"/>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Arial145bzarovnnnasted">
    <w:name w:val="Styl Arial 145 b. zarovnání na střed"/>
    <w:basedOn w:val="Normal"/>
    <w:link w:val="StylArial145bzarovnnnastedChar"/>
    <w:rsid w:val="00AE73A9"/>
    <w:pPr>
      <w:jc w:val="center"/>
    </w:pPr>
    <w:rPr>
      <w:rFonts w:ascii="Arial" w:hAnsi="Arial"/>
      <w:sz w:val="29"/>
      <w:szCs w:val="20"/>
    </w:rPr>
  </w:style>
  <w:style w:type="paragraph" w:customStyle="1" w:styleId="nazevprace">
    <w:name w:val="nazev prace"/>
    <w:basedOn w:val="Normal"/>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TableGrid">
    <w:name w:val="Table Grid"/>
    <w:basedOn w:val="TableNormal"/>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0E19A8"/>
    <w:pPr>
      <w:spacing w:line="360" w:lineRule="auto"/>
    </w:pPr>
    <w:rPr>
      <w:b/>
      <w:caps/>
    </w:rPr>
  </w:style>
  <w:style w:type="paragraph" w:styleId="TOC2">
    <w:name w:val="toc 2"/>
    <w:basedOn w:val="Normal"/>
    <w:next w:val="Normal"/>
    <w:autoRedefine/>
    <w:uiPriority w:val="39"/>
    <w:rsid w:val="000E19A8"/>
    <w:pPr>
      <w:spacing w:line="360" w:lineRule="auto"/>
      <w:ind w:left="238"/>
    </w:pPr>
  </w:style>
  <w:style w:type="paragraph" w:styleId="TOC3">
    <w:name w:val="toc 3"/>
    <w:basedOn w:val="Normal"/>
    <w:next w:val="Normal"/>
    <w:autoRedefine/>
    <w:uiPriority w:val="39"/>
    <w:rsid w:val="000E19A8"/>
    <w:pPr>
      <w:spacing w:line="360" w:lineRule="auto"/>
      <w:ind w:left="482"/>
    </w:pPr>
  </w:style>
  <w:style w:type="character" w:styleId="Hyperlink">
    <w:name w:val="Hyperlink"/>
    <w:uiPriority w:val="99"/>
    <w:rsid w:val="00C00E28"/>
    <w:rPr>
      <w:color w:val="0000FF"/>
      <w:u w:val="single"/>
    </w:rPr>
  </w:style>
  <w:style w:type="paragraph" w:customStyle="1" w:styleId="Text">
    <w:name w:val="Text"/>
    <w:basedOn w:val="Normal"/>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al"/>
    <w:rsid w:val="00C547A0"/>
    <w:pPr>
      <w:spacing w:before="120" w:after="1200"/>
    </w:pPr>
    <w:rPr>
      <w:i/>
      <w:iCs/>
      <w:szCs w:val="20"/>
    </w:rPr>
  </w:style>
  <w:style w:type="paragraph" w:customStyle="1" w:styleId="Nadpisy">
    <w:name w:val="Nadpisy"/>
    <w:basedOn w:val="Title"/>
    <w:link w:val="NadpisyChar"/>
    <w:qFormat/>
    <w:rsid w:val="00C33F40"/>
    <w:pPr>
      <w:spacing w:before="120" w:after="360"/>
      <w:jc w:val="left"/>
    </w:pPr>
    <w:rPr>
      <w:rFonts w:ascii="Times New Roman" w:hAnsi="Times New Roman"/>
      <w:caps/>
    </w:rPr>
  </w:style>
  <w:style w:type="paragraph" w:customStyle="1" w:styleId="normlntext">
    <w:name w:val="normální text"/>
    <w:basedOn w:val="Normal"/>
    <w:qFormat/>
    <w:rsid w:val="00B70E26"/>
    <w:pPr>
      <w:spacing w:after="120" w:line="360" w:lineRule="auto"/>
      <w:jc w:val="both"/>
    </w:pPr>
    <w:rPr>
      <w:rFonts w:ascii="Times New Roman" w:hAnsi="Times New Roman"/>
    </w:rPr>
  </w:style>
  <w:style w:type="paragraph" w:customStyle="1" w:styleId="normlntextkurzva">
    <w:name w:val="normální text kurzíva"/>
    <w:basedOn w:val="Normal"/>
    <w:qFormat/>
    <w:rsid w:val="00C33F40"/>
    <w:pPr>
      <w:spacing w:after="120" w:line="360" w:lineRule="auto"/>
      <w:jc w:val="both"/>
    </w:pPr>
    <w:rPr>
      <w:i/>
    </w:rPr>
  </w:style>
  <w:style w:type="paragraph" w:styleId="Title">
    <w:name w:val="Title"/>
    <w:basedOn w:val="Normal"/>
    <w:next w:val="Normal"/>
    <w:link w:val="TitleChar"/>
    <w:qFormat/>
    <w:rsid w:val="00C33F40"/>
    <w:pPr>
      <w:spacing w:before="240" w:after="60"/>
      <w:jc w:val="center"/>
      <w:outlineLvl w:val="0"/>
    </w:pPr>
    <w:rPr>
      <w:rFonts w:ascii="Cambria" w:eastAsia="Times New Roman" w:hAnsi="Cambria" w:cs="Times New Roman"/>
      <w:b/>
      <w:bCs/>
      <w:kern w:val="28"/>
      <w:sz w:val="32"/>
      <w:szCs w:val="32"/>
    </w:rPr>
  </w:style>
  <w:style w:type="character" w:customStyle="1" w:styleId="TitleChar">
    <w:name w:val="Title Char"/>
    <w:link w:val="Title"/>
    <w:rsid w:val="00C33F40"/>
    <w:rPr>
      <w:rFonts w:ascii="Cambria" w:eastAsia="Times New Roman" w:hAnsi="Cambria" w:cs="Times New Roman"/>
      <w:b/>
      <w:bCs/>
      <w:kern w:val="28"/>
      <w:sz w:val="32"/>
      <w:szCs w:val="32"/>
    </w:rPr>
  </w:style>
  <w:style w:type="paragraph" w:styleId="Header">
    <w:name w:val="header"/>
    <w:basedOn w:val="Normal"/>
    <w:link w:val="HeaderChar"/>
    <w:rsid w:val="0092160D"/>
    <w:pPr>
      <w:tabs>
        <w:tab w:val="center" w:pos="4536"/>
        <w:tab w:val="right" w:pos="9072"/>
      </w:tabs>
    </w:pPr>
    <w:rPr>
      <w:rFonts w:ascii="Times New (W1)" w:hAnsi="Times New (W1)"/>
    </w:rPr>
  </w:style>
  <w:style w:type="character" w:customStyle="1" w:styleId="HeaderChar">
    <w:name w:val="Header Char"/>
    <w:link w:val="Header"/>
    <w:rsid w:val="0092160D"/>
    <w:rPr>
      <w:rFonts w:ascii="Times New (W1)" w:hAnsi="Times New (W1)"/>
      <w:sz w:val="24"/>
      <w:szCs w:val="24"/>
    </w:rPr>
  </w:style>
  <w:style w:type="paragraph" w:customStyle="1" w:styleId="NadpisA">
    <w:name w:val="Nadpis A"/>
    <w:basedOn w:val="Heading1"/>
    <w:next w:val="Normal"/>
    <w:qFormat/>
    <w:rsid w:val="003F2BF4"/>
    <w:pPr>
      <w:numPr>
        <w:numId w:val="12"/>
      </w:numPr>
      <w:spacing w:before="0" w:after="240" w:line="360" w:lineRule="auto"/>
    </w:pPr>
    <w:rPr>
      <w:rFonts w:ascii="Times New Roman" w:hAnsi="Times New Roman"/>
      <w:caps/>
    </w:rPr>
  </w:style>
  <w:style w:type="paragraph" w:customStyle="1" w:styleId="NadpisB">
    <w:name w:val="Nadpis B"/>
    <w:basedOn w:val="Heading2"/>
    <w:next w:val="Normal"/>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Heading3"/>
    <w:next w:val="Normal"/>
    <w:qFormat/>
    <w:rsid w:val="0092160D"/>
    <w:pPr>
      <w:numPr>
        <w:ilvl w:val="2"/>
        <w:numId w:val="12"/>
      </w:numPr>
      <w:spacing w:before="360" w:after="240" w:line="360" w:lineRule="auto"/>
    </w:pPr>
    <w:rPr>
      <w:rFonts w:ascii="Times New Roman" w:hAnsi="Times New Roman"/>
      <w:sz w:val="28"/>
    </w:rPr>
  </w:style>
  <w:style w:type="paragraph" w:styleId="Footer">
    <w:name w:val="footer"/>
    <w:basedOn w:val="Normal"/>
    <w:link w:val="FooterChar"/>
    <w:uiPriority w:val="99"/>
    <w:rsid w:val="000E19A8"/>
    <w:pPr>
      <w:tabs>
        <w:tab w:val="center" w:pos="4536"/>
        <w:tab w:val="right" w:pos="9072"/>
      </w:tabs>
    </w:pPr>
  </w:style>
  <w:style w:type="character" w:customStyle="1" w:styleId="FooterChar">
    <w:name w:val="Footer Char"/>
    <w:link w:val="Footer"/>
    <w:uiPriority w:val="99"/>
    <w:rsid w:val="000E19A8"/>
    <w:rPr>
      <w:sz w:val="24"/>
      <w:szCs w:val="24"/>
    </w:rPr>
  </w:style>
  <w:style w:type="paragraph" w:customStyle="1" w:styleId="Bezodstavce">
    <w:name w:val="Bez odstavce"/>
    <w:basedOn w:val="Normal"/>
    <w:rsid w:val="00D70095"/>
    <w:pPr>
      <w:spacing w:after="120" w:line="360" w:lineRule="auto"/>
      <w:jc w:val="both"/>
    </w:pPr>
  </w:style>
  <w:style w:type="paragraph" w:customStyle="1" w:styleId="Literatura">
    <w:name w:val="Literatura"/>
    <w:basedOn w:val="Normal"/>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Heading1Char">
    <w:name w:val="Heading 1 Char"/>
    <w:link w:val="Heading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phy">
    <w:name w:val="Bibliography"/>
    <w:basedOn w:val="Normal"/>
    <w:next w:val="Normal"/>
    <w:uiPriority w:val="37"/>
    <w:unhideWhenUsed/>
    <w:rsid w:val="00EF5E0F"/>
  </w:style>
  <w:style w:type="paragraph" w:styleId="ListParagraph">
    <w:name w:val="List Paragraph"/>
    <w:basedOn w:val="Normal"/>
    <w:uiPriority w:val="34"/>
    <w:qFormat/>
    <w:rsid w:val="001C2A53"/>
    <w:pPr>
      <w:ind w:left="720"/>
      <w:contextualSpacing/>
    </w:pPr>
  </w:style>
  <w:style w:type="paragraph" w:styleId="Caption">
    <w:name w:val="caption"/>
    <w:basedOn w:val="Normal"/>
    <w:next w:val="Normal"/>
    <w:uiPriority w:val="35"/>
    <w:unhideWhenUsed/>
    <w:qFormat/>
    <w:rsid w:val="001C2A53"/>
    <w:pPr>
      <w:spacing w:after="200"/>
    </w:pPr>
    <w:rPr>
      <w:i/>
      <w:iCs/>
      <w:color w:val="44546A"/>
      <w:sz w:val="18"/>
      <w:szCs w:val="18"/>
    </w:rPr>
  </w:style>
  <w:style w:type="character" w:styleId="UnresolvedMention">
    <w:name w:val="Unresolved Mention"/>
    <w:uiPriority w:val="99"/>
    <w:semiHidden/>
    <w:unhideWhenUsed/>
    <w:rsid w:val="00614BD3"/>
    <w:rPr>
      <w:color w:val="605E5C"/>
      <w:shd w:val="clear" w:color="auto" w:fill="E1DFDD"/>
    </w:rPr>
  </w:style>
  <w:style w:type="character" w:styleId="FollowedHyperlink">
    <w:name w:val="FollowedHyperlink"/>
    <w:rsid w:val="003B5EC8"/>
    <w:rPr>
      <w:color w:val="954F72"/>
      <w:u w:val="single"/>
    </w:rPr>
  </w:style>
  <w:style w:type="paragraph" w:styleId="NormalWeb">
    <w:name w:val="Normal (Web)"/>
    <w:basedOn w:val="Normal"/>
    <w:uiPriority w:val="99"/>
    <w:unhideWhenUsed/>
    <w:rsid w:val="0013201E"/>
    <w:pPr>
      <w:spacing w:before="100" w:beforeAutospacing="1" w:after="100" w:afterAutospacing="1"/>
    </w:pPr>
    <w:rPr>
      <w:rFonts w:ascii="Times New Roman" w:eastAsia="Times New Roman" w:hAnsi="Times New Roman" w:cs="Times New Roman"/>
      <w:lang w:eastAsia="ja-JP"/>
    </w:rPr>
  </w:style>
  <w:style w:type="paragraph" w:styleId="HTMLPreformatted">
    <w:name w:val="HTML Preformatted"/>
    <w:basedOn w:val="Normal"/>
    <w:link w:val="HTMLPreformattedChar"/>
    <w:uiPriority w:val="99"/>
    <w:unhideWhenUsed/>
    <w:rsid w:val="00BA4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link w:val="HTMLPreformatted"/>
    <w:uiPriority w:val="99"/>
    <w:rsid w:val="00BA4F5E"/>
    <w:rPr>
      <w:rFonts w:ascii="Courier New" w:eastAsia="Times New Roman" w:hAnsi="Courier New" w:cs="Courier New"/>
    </w:rPr>
  </w:style>
  <w:style w:type="character" w:styleId="PlaceholderText">
    <w:name w:val="Placeholder Text"/>
    <w:basedOn w:val="DefaultParagraphFont"/>
    <w:uiPriority w:val="99"/>
    <w:semiHidden/>
    <w:rsid w:val="001647D8"/>
    <w:rPr>
      <w:color w:val="808080"/>
    </w:rPr>
  </w:style>
  <w:style w:type="table" w:styleId="PlainTable4">
    <w:name w:val="Plain Table 4"/>
    <w:basedOn w:val="TableNormal"/>
    <w:uiPriority w:val="44"/>
    <w:rsid w:val="00BA2D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rsid w:val="005204F7"/>
    <w:rPr>
      <w:sz w:val="16"/>
      <w:szCs w:val="16"/>
    </w:rPr>
  </w:style>
  <w:style w:type="paragraph" w:styleId="CommentText">
    <w:name w:val="annotation text"/>
    <w:basedOn w:val="Normal"/>
    <w:link w:val="CommentTextChar"/>
    <w:rsid w:val="005204F7"/>
    <w:rPr>
      <w:sz w:val="20"/>
      <w:szCs w:val="20"/>
    </w:rPr>
  </w:style>
  <w:style w:type="character" w:customStyle="1" w:styleId="CommentTextChar">
    <w:name w:val="Comment Text Char"/>
    <w:basedOn w:val="DefaultParagraphFont"/>
    <w:link w:val="CommentText"/>
    <w:rsid w:val="005204F7"/>
    <w:rPr>
      <w:rFonts w:ascii="Times" w:eastAsia="Yu Mincho" w:hAnsi="Times" w:cs="Times"/>
      <w:lang w:eastAsia="cs-CZ"/>
    </w:rPr>
  </w:style>
  <w:style w:type="paragraph" w:styleId="CommentSubject">
    <w:name w:val="annotation subject"/>
    <w:basedOn w:val="CommentText"/>
    <w:next w:val="CommentText"/>
    <w:link w:val="CommentSubjectChar"/>
    <w:rsid w:val="005204F7"/>
    <w:rPr>
      <w:b/>
      <w:bCs/>
    </w:rPr>
  </w:style>
  <w:style w:type="character" w:customStyle="1" w:styleId="CommentSubjectChar">
    <w:name w:val="Comment Subject Char"/>
    <w:basedOn w:val="CommentTextChar"/>
    <w:link w:val="CommentSubject"/>
    <w:rsid w:val="005204F7"/>
    <w:rPr>
      <w:rFonts w:ascii="Times" w:eastAsia="Yu Mincho" w:hAnsi="Times" w:cs="Times"/>
      <w:b/>
      <w:bCs/>
      <w:lang w:eastAsia="cs-CZ"/>
    </w:rPr>
  </w:style>
  <w:style w:type="paragraph" w:styleId="Revision">
    <w:name w:val="Revision"/>
    <w:hidden/>
    <w:uiPriority w:val="99"/>
    <w:semiHidden/>
    <w:rsid w:val="006E4134"/>
    <w:rPr>
      <w:rFonts w:ascii="Times" w:eastAsia="Yu Mincho" w:hAnsi="Times" w:cs="Times"/>
      <w:sz w:val="24"/>
      <w:szCs w:val="24"/>
      <w:lang w:eastAsia="cs-CZ"/>
    </w:rPr>
  </w:style>
  <w:style w:type="paragraph" w:styleId="TableofFigures">
    <w:name w:val="table of figures"/>
    <w:basedOn w:val="Normal"/>
    <w:next w:val="Normal"/>
    <w:uiPriority w:val="99"/>
    <w:rsid w:val="00A91A96"/>
    <w:rPr>
      <w:rFonts w:ascii="Times New (W1)" w:eastAsia="Times New Roman" w:hAnsi="Times New (W1)" w:cs="Times New Roman"/>
    </w:rPr>
  </w:style>
  <w:style w:type="character" w:customStyle="1" w:styleId="hgkelc">
    <w:name w:val="hgkelc"/>
    <w:basedOn w:val="DefaultParagraphFont"/>
    <w:rsid w:val="001E13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4446">
      <w:bodyDiv w:val="1"/>
      <w:marLeft w:val="0"/>
      <w:marRight w:val="0"/>
      <w:marTop w:val="0"/>
      <w:marBottom w:val="0"/>
      <w:divBdr>
        <w:top w:val="none" w:sz="0" w:space="0" w:color="auto"/>
        <w:left w:val="none" w:sz="0" w:space="0" w:color="auto"/>
        <w:bottom w:val="none" w:sz="0" w:space="0" w:color="auto"/>
        <w:right w:val="none" w:sz="0" w:space="0" w:color="auto"/>
      </w:divBdr>
    </w:div>
    <w:div w:id="199629760">
      <w:bodyDiv w:val="1"/>
      <w:marLeft w:val="0"/>
      <w:marRight w:val="0"/>
      <w:marTop w:val="0"/>
      <w:marBottom w:val="0"/>
      <w:divBdr>
        <w:top w:val="none" w:sz="0" w:space="0" w:color="auto"/>
        <w:left w:val="none" w:sz="0" w:space="0" w:color="auto"/>
        <w:bottom w:val="none" w:sz="0" w:space="0" w:color="auto"/>
        <w:right w:val="none" w:sz="0" w:space="0" w:color="auto"/>
      </w:divBdr>
    </w:div>
    <w:div w:id="645940739">
      <w:bodyDiv w:val="1"/>
      <w:marLeft w:val="0"/>
      <w:marRight w:val="0"/>
      <w:marTop w:val="0"/>
      <w:marBottom w:val="0"/>
      <w:divBdr>
        <w:top w:val="none" w:sz="0" w:space="0" w:color="auto"/>
        <w:left w:val="none" w:sz="0" w:space="0" w:color="auto"/>
        <w:bottom w:val="none" w:sz="0" w:space="0" w:color="auto"/>
        <w:right w:val="none" w:sz="0" w:space="0" w:color="auto"/>
      </w:divBdr>
      <w:divsChild>
        <w:div w:id="1428696448">
          <w:marLeft w:val="0"/>
          <w:marRight w:val="0"/>
          <w:marTop w:val="0"/>
          <w:marBottom w:val="0"/>
          <w:divBdr>
            <w:top w:val="none" w:sz="0" w:space="0" w:color="auto"/>
            <w:left w:val="none" w:sz="0" w:space="0" w:color="auto"/>
            <w:bottom w:val="none" w:sz="0" w:space="0" w:color="auto"/>
            <w:right w:val="none" w:sz="0" w:space="0" w:color="auto"/>
          </w:divBdr>
          <w:divsChild>
            <w:div w:id="2029864990">
              <w:marLeft w:val="0"/>
              <w:marRight w:val="0"/>
              <w:marTop w:val="0"/>
              <w:marBottom w:val="0"/>
              <w:divBdr>
                <w:top w:val="none" w:sz="0" w:space="0" w:color="auto"/>
                <w:left w:val="none" w:sz="0" w:space="0" w:color="auto"/>
                <w:bottom w:val="none" w:sz="0" w:space="0" w:color="auto"/>
                <w:right w:val="none" w:sz="0" w:space="0" w:color="auto"/>
              </w:divBdr>
              <w:divsChild>
                <w:div w:id="21087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56730">
      <w:bodyDiv w:val="1"/>
      <w:marLeft w:val="0"/>
      <w:marRight w:val="0"/>
      <w:marTop w:val="0"/>
      <w:marBottom w:val="0"/>
      <w:divBdr>
        <w:top w:val="none" w:sz="0" w:space="0" w:color="auto"/>
        <w:left w:val="none" w:sz="0" w:space="0" w:color="auto"/>
        <w:bottom w:val="none" w:sz="0" w:space="0" w:color="auto"/>
        <w:right w:val="none" w:sz="0" w:space="0" w:color="auto"/>
      </w:divBdr>
      <w:divsChild>
        <w:div w:id="1603493866">
          <w:marLeft w:val="0"/>
          <w:marRight w:val="0"/>
          <w:marTop w:val="0"/>
          <w:marBottom w:val="0"/>
          <w:divBdr>
            <w:top w:val="none" w:sz="0" w:space="0" w:color="auto"/>
            <w:left w:val="none" w:sz="0" w:space="0" w:color="auto"/>
            <w:bottom w:val="none" w:sz="0" w:space="0" w:color="auto"/>
            <w:right w:val="none" w:sz="0" w:space="0" w:color="auto"/>
          </w:divBdr>
          <w:divsChild>
            <w:div w:id="594168953">
              <w:marLeft w:val="0"/>
              <w:marRight w:val="0"/>
              <w:marTop w:val="0"/>
              <w:marBottom w:val="0"/>
              <w:divBdr>
                <w:top w:val="none" w:sz="0" w:space="0" w:color="auto"/>
                <w:left w:val="none" w:sz="0" w:space="0" w:color="auto"/>
                <w:bottom w:val="none" w:sz="0" w:space="0" w:color="auto"/>
                <w:right w:val="none" w:sz="0" w:space="0" w:color="auto"/>
              </w:divBdr>
              <w:divsChild>
                <w:div w:id="11491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196704">
      <w:bodyDiv w:val="1"/>
      <w:marLeft w:val="0"/>
      <w:marRight w:val="0"/>
      <w:marTop w:val="0"/>
      <w:marBottom w:val="0"/>
      <w:divBdr>
        <w:top w:val="none" w:sz="0" w:space="0" w:color="auto"/>
        <w:left w:val="none" w:sz="0" w:space="0" w:color="auto"/>
        <w:bottom w:val="none" w:sz="0" w:space="0" w:color="auto"/>
        <w:right w:val="none" w:sz="0" w:space="0" w:color="auto"/>
      </w:divBdr>
    </w:div>
    <w:div w:id="948393262">
      <w:bodyDiv w:val="1"/>
      <w:marLeft w:val="0"/>
      <w:marRight w:val="0"/>
      <w:marTop w:val="0"/>
      <w:marBottom w:val="0"/>
      <w:divBdr>
        <w:top w:val="none" w:sz="0" w:space="0" w:color="auto"/>
        <w:left w:val="none" w:sz="0" w:space="0" w:color="auto"/>
        <w:bottom w:val="none" w:sz="0" w:space="0" w:color="auto"/>
        <w:right w:val="none" w:sz="0" w:space="0" w:color="auto"/>
      </w:divBdr>
    </w:div>
    <w:div w:id="950894427">
      <w:bodyDiv w:val="1"/>
      <w:marLeft w:val="0"/>
      <w:marRight w:val="0"/>
      <w:marTop w:val="0"/>
      <w:marBottom w:val="0"/>
      <w:divBdr>
        <w:top w:val="none" w:sz="0" w:space="0" w:color="auto"/>
        <w:left w:val="none" w:sz="0" w:space="0" w:color="auto"/>
        <w:bottom w:val="none" w:sz="0" w:space="0" w:color="auto"/>
        <w:right w:val="none" w:sz="0" w:space="0" w:color="auto"/>
      </w:divBdr>
    </w:div>
    <w:div w:id="1173496308">
      <w:bodyDiv w:val="1"/>
      <w:marLeft w:val="0"/>
      <w:marRight w:val="0"/>
      <w:marTop w:val="0"/>
      <w:marBottom w:val="0"/>
      <w:divBdr>
        <w:top w:val="none" w:sz="0" w:space="0" w:color="auto"/>
        <w:left w:val="none" w:sz="0" w:space="0" w:color="auto"/>
        <w:bottom w:val="none" w:sz="0" w:space="0" w:color="auto"/>
        <w:right w:val="none" w:sz="0" w:space="0" w:color="auto"/>
      </w:divBdr>
    </w:div>
    <w:div w:id="1273708301">
      <w:bodyDiv w:val="1"/>
      <w:marLeft w:val="0"/>
      <w:marRight w:val="0"/>
      <w:marTop w:val="0"/>
      <w:marBottom w:val="0"/>
      <w:divBdr>
        <w:top w:val="none" w:sz="0" w:space="0" w:color="auto"/>
        <w:left w:val="none" w:sz="0" w:space="0" w:color="auto"/>
        <w:bottom w:val="none" w:sz="0" w:space="0" w:color="auto"/>
        <w:right w:val="none" w:sz="0" w:space="0" w:color="auto"/>
      </w:divBdr>
    </w:div>
    <w:div w:id="1333752514">
      <w:bodyDiv w:val="1"/>
      <w:marLeft w:val="0"/>
      <w:marRight w:val="0"/>
      <w:marTop w:val="0"/>
      <w:marBottom w:val="0"/>
      <w:divBdr>
        <w:top w:val="none" w:sz="0" w:space="0" w:color="auto"/>
        <w:left w:val="none" w:sz="0" w:space="0" w:color="auto"/>
        <w:bottom w:val="none" w:sz="0" w:space="0" w:color="auto"/>
        <w:right w:val="none" w:sz="0" w:space="0" w:color="auto"/>
      </w:divBdr>
      <w:divsChild>
        <w:div w:id="342561248">
          <w:marLeft w:val="0"/>
          <w:marRight w:val="0"/>
          <w:marTop w:val="0"/>
          <w:marBottom w:val="0"/>
          <w:divBdr>
            <w:top w:val="none" w:sz="0" w:space="0" w:color="auto"/>
            <w:left w:val="none" w:sz="0" w:space="0" w:color="auto"/>
            <w:bottom w:val="none" w:sz="0" w:space="0" w:color="auto"/>
            <w:right w:val="none" w:sz="0" w:space="0" w:color="auto"/>
          </w:divBdr>
          <w:divsChild>
            <w:div w:id="1711682110">
              <w:marLeft w:val="0"/>
              <w:marRight w:val="0"/>
              <w:marTop w:val="0"/>
              <w:marBottom w:val="0"/>
              <w:divBdr>
                <w:top w:val="none" w:sz="0" w:space="0" w:color="auto"/>
                <w:left w:val="none" w:sz="0" w:space="0" w:color="auto"/>
                <w:bottom w:val="none" w:sz="0" w:space="0" w:color="auto"/>
                <w:right w:val="none" w:sz="0" w:space="0" w:color="auto"/>
              </w:divBdr>
              <w:divsChild>
                <w:div w:id="150713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236019">
      <w:bodyDiv w:val="1"/>
      <w:marLeft w:val="0"/>
      <w:marRight w:val="0"/>
      <w:marTop w:val="0"/>
      <w:marBottom w:val="0"/>
      <w:divBdr>
        <w:top w:val="none" w:sz="0" w:space="0" w:color="auto"/>
        <w:left w:val="none" w:sz="0" w:space="0" w:color="auto"/>
        <w:bottom w:val="none" w:sz="0" w:space="0" w:color="auto"/>
        <w:right w:val="none" w:sz="0" w:space="0" w:color="auto"/>
      </w:divBdr>
    </w:div>
    <w:div w:id="1512178337">
      <w:bodyDiv w:val="1"/>
      <w:marLeft w:val="0"/>
      <w:marRight w:val="0"/>
      <w:marTop w:val="0"/>
      <w:marBottom w:val="0"/>
      <w:divBdr>
        <w:top w:val="none" w:sz="0" w:space="0" w:color="auto"/>
        <w:left w:val="none" w:sz="0" w:space="0" w:color="auto"/>
        <w:bottom w:val="none" w:sz="0" w:space="0" w:color="auto"/>
        <w:right w:val="none" w:sz="0" w:space="0" w:color="auto"/>
      </w:divBdr>
      <w:divsChild>
        <w:div w:id="1271475412">
          <w:marLeft w:val="0"/>
          <w:marRight w:val="0"/>
          <w:marTop w:val="0"/>
          <w:marBottom w:val="0"/>
          <w:divBdr>
            <w:top w:val="none" w:sz="0" w:space="0" w:color="auto"/>
            <w:left w:val="none" w:sz="0" w:space="0" w:color="auto"/>
            <w:bottom w:val="none" w:sz="0" w:space="0" w:color="auto"/>
            <w:right w:val="none" w:sz="0" w:space="0" w:color="auto"/>
          </w:divBdr>
          <w:divsChild>
            <w:div w:id="1015302324">
              <w:marLeft w:val="0"/>
              <w:marRight w:val="0"/>
              <w:marTop w:val="0"/>
              <w:marBottom w:val="0"/>
              <w:divBdr>
                <w:top w:val="none" w:sz="0" w:space="0" w:color="auto"/>
                <w:left w:val="none" w:sz="0" w:space="0" w:color="auto"/>
                <w:bottom w:val="none" w:sz="0" w:space="0" w:color="auto"/>
                <w:right w:val="none" w:sz="0" w:space="0" w:color="auto"/>
              </w:divBdr>
              <w:divsChild>
                <w:div w:id="15675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 w:id="1634023458">
      <w:bodyDiv w:val="1"/>
      <w:marLeft w:val="0"/>
      <w:marRight w:val="0"/>
      <w:marTop w:val="0"/>
      <w:marBottom w:val="0"/>
      <w:divBdr>
        <w:top w:val="none" w:sz="0" w:space="0" w:color="auto"/>
        <w:left w:val="none" w:sz="0" w:space="0" w:color="auto"/>
        <w:bottom w:val="none" w:sz="0" w:space="0" w:color="auto"/>
        <w:right w:val="none" w:sz="0" w:space="0" w:color="auto"/>
      </w:divBdr>
    </w:div>
    <w:div w:id="2139571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0.png"/><Relationship Id="rId34" Type="http://schemas.openxmlformats.org/officeDocument/2006/relationships/image" Target="media/image20.png"/><Relationship Id="rId42" Type="http://schemas.openxmlformats.org/officeDocument/2006/relationships/image" Target="media/image28.tiff"/><Relationship Id="rId47" Type="http://schemas.openxmlformats.org/officeDocument/2006/relationships/image" Target="media/image33.tiff"/><Relationship Id="rId50" Type="http://schemas.openxmlformats.org/officeDocument/2006/relationships/hyperlink" Target="file:///C:\Users\Jan\Desktop\Permeability\thesis\Permeabilita%20-%20Mr&#243;gala.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tif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file:///C:\Users\Jan\Desktop\Permeability\thesis\Permeabilita%20-%20Mr&#243;gala.docx" TargetMode="Externa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tiff"/><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tiff"/><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en.wikipedia.org/wiki/Dijkstra%27s_algorithm" TargetMode="External"/><Relationship Id="rId25" Type="http://schemas.openxmlformats.org/officeDocument/2006/relationships/hyperlink" Target="https://www.simplilearn.com/tutorials/data-structure-tutorial/dfs-algorithm"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tiff"/><Relationship Id="rId20" Type="http://schemas.openxmlformats.org/officeDocument/2006/relationships/image" Target="media/image60.png"/><Relationship Id="rId41" Type="http://schemas.openxmlformats.org/officeDocument/2006/relationships/image" Target="media/image27.tif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Downloads\sablona_DP_B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62F90-D380-4957-A6AC-F7446AFF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sablona_DP_BP.dot</Template>
  <TotalTime>10349</TotalTime>
  <Pages>48</Pages>
  <Words>7968</Words>
  <Characters>47013</Characters>
  <Application>Microsoft Office Word</Application>
  <DocSecurity>0</DocSecurity>
  <Lines>391</Lines>
  <Paragraphs>109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OU</Company>
  <LinksUpToDate>false</LinksUpToDate>
  <CharactersWithSpaces>54872</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Jan Mrógala</cp:lastModifiedBy>
  <cp:revision>165</cp:revision>
  <dcterms:created xsi:type="dcterms:W3CDTF">2023-04-11T22:15:00Z</dcterms:created>
  <dcterms:modified xsi:type="dcterms:W3CDTF">2023-05-18T17:16:00Z</dcterms:modified>
</cp:coreProperties>
</file>